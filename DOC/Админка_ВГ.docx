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476"/>
        <w:gridCol w:w="3027"/>
        <w:gridCol w:w="708"/>
        <w:gridCol w:w="3094"/>
        <w:gridCol w:w="1265"/>
      </w:tblGrid>
      <w:tr w:rsidR="00FF4809" w:rsidRPr="003A7090" w14:paraId="78242144" w14:textId="77777777" w:rsidTr="00F31A74">
        <w:tc>
          <w:tcPr>
            <w:tcW w:w="4503" w:type="dxa"/>
            <w:gridSpan w:val="2"/>
            <w:vAlign w:val="center"/>
          </w:tcPr>
          <w:p w14:paraId="4B4BCB72" w14:textId="2F91771D" w:rsidR="00FF4809" w:rsidRPr="00787AAD" w:rsidRDefault="00FF4809" w:rsidP="00AE3F07">
            <w:pPr>
              <w:pStyle w:val="TableGraf12L"/>
              <w:rPr>
                <w:snapToGrid w:val="0"/>
                <w:lang w:val="en-US"/>
              </w:rPr>
            </w:pPr>
          </w:p>
        </w:tc>
        <w:tc>
          <w:tcPr>
            <w:tcW w:w="708" w:type="dxa"/>
            <w:vAlign w:val="center"/>
          </w:tcPr>
          <w:p w14:paraId="35C8B91F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</w:p>
        </w:tc>
        <w:tc>
          <w:tcPr>
            <w:tcW w:w="4359" w:type="dxa"/>
            <w:gridSpan w:val="2"/>
            <w:vAlign w:val="center"/>
          </w:tcPr>
          <w:p w14:paraId="70729DFF" w14:textId="77777777" w:rsidR="00FF4809" w:rsidRPr="003A7090" w:rsidRDefault="00FF4809" w:rsidP="00637851">
            <w:pPr>
              <w:pStyle w:val="Head12M2"/>
              <w:rPr>
                <w:snapToGrid w:val="0"/>
              </w:rPr>
            </w:pPr>
            <w:r w:rsidRPr="003A7090">
              <w:t>УТВЕРЖДАЮ</w:t>
            </w:r>
          </w:p>
        </w:tc>
      </w:tr>
      <w:tr w:rsidR="00FF4809" w:rsidRPr="003A7090" w14:paraId="3B3769C5" w14:textId="77777777" w:rsidTr="00F31A74">
        <w:tc>
          <w:tcPr>
            <w:tcW w:w="4503" w:type="dxa"/>
            <w:gridSpan w:val="2"/>
            <w:vAlign w:val="center"/>
          </w:tcPr>
          <w:p w14:paraId="1D1D219F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</w:p>
        </w:tc>
        <w:tc>
          <w:tcPr>
            <w:tcW w:w="708" w:type="dxa"/>
            <w:vAlign w:val="center"/>
          </w:tcPr>
          <w:p w14:paraId="019F843E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</w:p>
        </w:tc>
        <w:tc>
          <w:tcPr>
            <w:tcW w:w="4359" w:type="dxa"/>
            <w:gridSpan w:val="2"/>
            <w:vAlign w:val="center"/>
          </w:tcPr>
          <w:p w14:paraId="5FA0E9D5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  <w:r w:rsidRPr="003A7090">
              <w:rPr>
                <w:snapToGrid w:val="0"/>
              </w:rPr>
              <w:t xml:space="preserve">Директор ООО </w:t>
            </w:r>
            <w:r w:rsidRPr="003A7090">
              <w:t>«Поволжский удостоверяющий центр»</w:t>
            </w:r>
          </w:p>
        </w:tc>
      </w:tr>
      <w:tr w:rsidR="00FF4809" w:rsidRPr="003A7090" w14:paraId="3825713A" w14:textId="77777777" w:rsidTr="00F31A74">
        <w:tc>
          <w:tcPr>
            <w:tcW w:w="4503" w:type="dxa"/>
            <w:gridSpan w:val="2"/>
            <w:vAlign w:val="center"/>
          </w:tcPr>
          <w:p w14:paraId="57E18441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</w:p>
        </w:tc>
        <w:tc>
          <w:tcPr>
            <w:tcW w:w="708" w:type="dxa"/>
            <w:vAlign w:val="center"/>
          </w:tcPr>
          <w:p w14:paraId="019B9BB7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</w:p>
        </w:tc>
        <w:tc>
          <w:tcPr>
            <w:tcW w:w="4359" w:type="dxa"/>
            <w:gridSpan w:val="2"/>
            <w:vAlign w:val="center"/>
          </w:tcPr>
          <w:p w14:paraId="49B176C0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  <w:r w:rsidRPr="003A7090">
              <w:rPr>
                <w:snapToGrid w:val="0"/>
              </w:rPr>
              <w:t>_________________</w:t>
            </w:r>
            <w:proofErr w:type="gramStart"/>
            <w:r w:rsidRPr="003A7090">
              <w:rPr>
                <w:snapToGrid w:val="0"/>
              </w:rPr>
              <w:t>Е.К.</w:t>
            </w:r>
            <w:proofErr w:type="gramEnd"/>
            <w:r w:rsidRPr="003A7090">
              <w:rPr>
                <w:snapToGrid w:val="0"/>
              </w:rPr>
              <w:t xml:space="preserve"> Халикова</w:t>
            </w:r>
          </w:p>
        </w:tc>
      </w:tr>
      <w:tr w:rsidR="00FF4809" w:rsidRPr="003A7090" w14:paraId="65C8B71D" w14:textId="77777777" w:rsidTr="00F31A74">
        <w:tc>
          <w:tcPr>
            <w:tcW w:w="4503" w:type="dxa"/>
            <w:gridSpan w:val="2"/>
            <w:vAlign w:val="center"/>
          </w:tcPr>
          <w:p w14:paraId="0F759C55" w14:textId="2B3BDF43" w:rsidR="00FF4809" w:rsidRPr="003A7090" w:rsidRDefault="00FF4809" w:rsidP="00AE3F07">
            <w:pPr>
              <w:pStyle w:val="TableGraf12L"/>
              <w:rPr>
                <w:snapToGrid w:val="0"/>
              </w:rPr>
            </w:pPr>
          </w:p>
        </w:tc>
        <w:tc>
          <w:tcPr>
            <w:tcW w:w="708" w:type="dxa"/>
            <w:vAlign w:val="center"/>
          </w:tcPr>
          <w:p w14:paraId="2DFB2FB0" w14:textId="77777777" w:rsidR="00FF4809" w:rsidRPr="003A7090" w:rsidRDefault="00FF4809" w:rsidP="00AE3F07">
            <w:pPr>
              <w:pStyle w:val="TableGraf12L"/>
              <w:rPr>
                <w:snapToGrid w:val="0"/>
              </w:rPr>
            </w:pPr>
          </w:p>
        </w:tc>
        <w:tc>
          <w:tcPr>
            <w:tcW w:w="4359" w:type="dxa"/>
            <w:gridSpan w:val="2"/>
            <w:vAlign w:val="center"/>
          </w:tcPr>
          <w:p w14:paraId="18613F5E" w14:textId="26954896" w:rsidR="00FF4809" w:rsidRPr="003A7090" w:rsidRDefault="00FF4809" w:rsidP="00AE3F07">
            <w:pPr>
              <w:pStyle w:val="TableGraf12L"/>
              <w:rPr>
                <w:snapToGrid w:val="0"/>
              </w:rPr>
            </w:pPr>
            <w:r w:rsidRPr="003A7090">
              <w:t>«__» _______________ 20</w:t>
            </w:r>
            <w:r w:rsidRPr="003A7090">
              <w:rPr>
                <w:lang w:val="en-US"/>
              </w:rPr>
              <w:t>2</w:t>
            </w:r>
            <w:r w:rsidR="00D673CA" w:rsidRPr="003A7090">
              <w:rPr>
                <w:lang w:val="en-US"/>
              </w:rPr>
              <w:t>1</w:t>
            </w:r>
            <w:r w:rsidRPr="003A7090">
              <w:rPr>
                <w:snapToGrid w:val="0"/>
              </w:rPr>
              <w:t xml:space="preserve"> г.</w:t>
            </w:r>
          </w:p>
        </w:tc>
      </w:tr>
      <w:tr w:rsidR="00FF4809" w:rsidRPr="003A7090" w14:paraId="21B81F32" w14:textId="77777777" w:rsidTr="00F31A74">
        <w:tblPrEx>
          <w:tblLook w:val="01E0" w:firstRow="1" w:lastRow="1" w:firstColumn="1" w:lastColumn="1" w:noHBand="0" w:noVBand="0"/>
        </w:tblPrEx>
        <w:trPr>
          <w:gridBefore w:val="1"/>
          <w:gridAfter w:val="1"/>
          <w:wBefore w:w="1476" w:type="dxa"/>
          <w:wAfter w:w="1265" w:type="dxa"/>
        </w:trPr>
        <w:tc>
          <w:tcPr>
            <w:tcW w:w="6829" w:type="dxa"/>
            <w:gridSpan w:val="3"/>
          </w:tcPr>
          <w:p w14:paraId="6025B5B1" w14:textId="77777777" w:rsidR="00FF4809" w:rsidRPr="003A7090" w:rsidRDefault="00FF4809" w:rsidP="00AE3F07">
            <w:pPr>
              <w:pStyle w:val="17"/>
              <w:rPr>
                <w:rFonts w:eastAsia="Calibri"/>
              </w:rPr>
            </w:pPr>
          </w:p>
        </w:tc>
      </w:tr>
    </w:tbl>
    <w:p w14:paraId="1E341E00" w14:textId="77777777" w:rsidR="00FF4809" w:rsidRPr="003A7090" w:rsidRDefault="00FF4809" w:rsidP="00AE3F07">
      <w:pPr>
        <w:pStyle w:val="17"/>
        <w:rPr>
          <w:rFonts w:eastAsia="Calibri"/>
        </w:rPr>
      </w:pPr>
    </w:p>
    <w:p w14:paraId="506FB114" w14:textId="77777777" w:rsidR="00FF4809" w:rsidRPr="003A7090" w:rsidRDefault="00FF4809" w:rsidP="00AE3F07">
      <w:pPr>
        <w:pStyle w:val="17"/>
        <w:rPr>
          <w:rFonts w:eastAsia="Calibri"/>
        </w:rPr>
      </w:pPr>
    </w:p>
    <w:p w14:paraId="67E92641" w14:textId="77777777" w:rsidR="00FF4809" w:rsidRPr="003A7090" w:rsidRDefault="00FF4809" w:rsidP="00AE3F07">
      <w:pPr>
        <w:pStyle w:val="17"/>
        <w:rPr>
          <w:rFonts w:eastAsia="Calibri"/>
        </w:rPr>
      </w:pPr>
    </w:p>
    <w:p w14:paraId="766D6B38" w14:textId="77777777" w:rsidR="00FF4809" w:rsidRPr="003A7090" w:rsidRDefault="00FF4809" w:rsidP="00AE3F07">
      <w:pPr>
        <w:pStyle w:val="17"/>
        <w:rPr>
          <w:rFonts w:eastAsia="Calibri"/>
        </w:rPr>
      </w:pPr>
    </w:p>
    <w:p w14:paraId="2F51B525" w14:textId="77777777" w:rsidR="000C4E49" w:rsidRPr="003A7090" w:rsidRDefault="000C4E49" w:rsidP="000C4E49">
      <w:pPr>
        <w:pStyle w:val="17"/>
      </w:pPr>
      <w:r w:rsidRPr="003A7090">
        <w:t>ПРОГРАММное обеспечение</w:t>
      </w:r>
    </w:p>
    <w:p w14:paraId="64A6EA19" w14:textId="24F80883" w:rsidR="004F7348" w:rsidRPr="003A7090" w:rsidRDefault="004F7348" w:rsidP="00AE3F07">
      <w:pPr>
        <w:pStyle w:val="17"/>
        <w:rPr>
          <w:rFonts w:eastAsia="Calibri"/>
        </w:rPr>
      </w:pPr>
      <w:r w:rsidRPr="003A7090">
        <w:rPr>
          <w:rFonts w:eastAsia="Calibri"/>
        </w:rPr>
        <w:t>«W</w:t>
      </w:r>
      <w:r w:rsidR="00A53E12" w:rsidRPr="003A7090">
        <w:rPr>
          <w:rFonts w:eastAsia="Calibri"/>
        </w:rPr>
        <w:t>eb</w:t>
      </w:r>
      <w:r w:rsidRPr="003A7090">
        <w:rPr>
          <w:rFonts w:eastAsia="Calibri"/>
        </w:rPr>
        <w:t>G</w:t>
      </w:r>
      <w:r w:rsidR="00A53E12" w:rsidRPr="003A7090">
        <w:rPr>
          <w:rFonts w:eastAsia="Calibri"/>
        </w:rPr>
        <w:t>ard</w:t>
      </w:r>
      <w:r w:rsidR="00A264F3" w:rsidRPr="003A7090">
        <w:rPr>
          <w:rFonts w:eastAsia="Calibri"/>
        </w:rPr>
        <w:t xml:space="preserve"> 2.0</w:t>
      </w:r>
      <w:r w:rsidRPr="003A7090">
        <w:rPr>
          <w:rFonts w:eastAsia="Calibri"/>
        </w:rPr>
        <w:t>»</w:t>
      </w:r>
    </w:p>
    <w:p w14:paraId="64A6EA1A" w14:textId="77777777" w:rsidR="004F7348" w:rsidRPr="003A7090" w:rsidRDefault="004F7348" w:rsidP="00AE3F07">
      <w:pPr>
        <w:pStyle w:val="17"/>
      </w:pPr>
    </w:p>
    <w:p w14:paraId="64A6EA1B" w14:textId="77777777" w:rsidR="004F7348" w:rsidRPr="003A7090" w:rsidRDefault="004F7348" w:rsidP="00DA6593">
      <w:pPr>
        <w:pStyle w:val="22"/>
      </w:pPr>
      <w:r w:rsidRPr="003A7090">
        <w:t>Руководство администратора</w:t>
      </w:r>
    </w:p>
    <w:p w14:paraId="64A6EA1C" w14:textId="77777777" w:rsidR="004F7348" w:rsidRPr="003A7090" w:rsidRDefault="004F7348" w:rsidP="00AE3F07">
      <w:pPr>
        <w:pStyle w:val="17"/>
      </w:pPr>
    </w:p>
    <w:p w14:paraId="064AC13B" w14:textId="77777777" w:rsidR="00A53E12" w:rsidRPr="003A7090" w:rsidRDefault="00A53E12" w:rsidP="00AE3F07">
      <w:pPr>
        <w:pStyle w:val="17"/>
      </w:pPr>
    </w:p>
    <w:p w14:paraId="64A6EA1D" w14:textId="77777777" w:rsidR="004F7348" w:rsidRPr="003A7090" w:rsidRDefault="004F7348" w:rsidP="00AE3F07">
      <w:pPr>
        <w:pStyle w:val="17"/>
      </w:pPr>
      <w:r w:rsidRPr="003A7090">
        <w:t>ЛИСТ УТВЕРЖДЕНИЯ</w:t>
      </w:r>
    </w:p>
    <w:p w14:paraId="64A6EA1E" w14:textId="77777777" w:rsidR="004F7348" w:rsidRPr="003A7090" w:rsidRDefault="004F7348" w:rsidP="00AE3F07">
      <w:pPr>
        <w:pStyle w:val="17"/>
      </w:pPr>
    </w:p>
    <w:p w14:paraId="64A6EA1F" w14:textId="4B0DAF8C" w:rsidR="004F7348" w:rsidRPr="003A7090" w:rsidRDefault="006A526B" w:rsidP="00AE3F07">
      <w:pPr>
        <w:pStyle w:val="17"/>
        <w:rPr>
          <w:rFonts w:eastAsia="Calibri"/>
        </w:rPr>
      </w:pPr>
      <w:r w:rsidRPr="003A7090">
        <w:t>RU.</w:t>
      </w:r>
      <w:r w:rsidR="00400BFE" w:rsidRPr="003A7090">
        <w:t>14911225</w:t>
      </w:r>
      <w:r w:rsidRPr="003A7090">
        <w:t>.</w:t>
      </w:r>
      <w:r w:rsidR="00400BFE" w:rsidRPr="003A7090">
        <w:t>58.29.29.000</w:t>
      </w:r>
      <w:r w:rsidRPr="003A7090">
        <w:t>-01 9</w:t>
      </w:r>
      <w:r w:rsidR="00994731" w:rsidRPr="003A7090">
        <w:t>4</w:t>
      </w:r>
      <w:r w:rsidRPr="003A7090">
        <w:t xml:space="preserve"> 01-ЛУ</w:t>
      </w:r>
    </w:p>
    <w:p w14:paraId="30EB374C" w14:textId="77777777" w:rsidR="00A53E12" w:rsidRPr="003A7090" w:rsidRDefault="00A53E12" w:rsidP="00AE3F07">
      <w:pPr>
        <w:pStyle w:val="17"/>
        <w:rPr>
          <w:rFonts w:eastAsia="Calibri"/>
        </w:rPr>
      </w:pPr>
    </w:p>
    <w:p w14:paraId="4AB51EF9" w14:textId="77777777" w:rsidR="00A53E12" w:rsidRPr="003A7090" w:rsidRDefault="00A53E12" w:rsidP="00AE3F07">
      <w:pPr>
        <w:pStyle w:val="17"/>
        <w:rPr>
          <w:rFonts w:eastAsia="Calibri"/>
        </w:rPr>
      </w:pPr>
    </w:p>
    <w:p w14:paraId="2172116C" w14:textId="673B7D55" w:rsidR="00A53E12" w:rsidRPr="003A7090" w:rsidRDefault="00A53E12" w:rsidP="00AE3F07">
      <w:pPr>
        <w:pStyle w:val="17"/>
        <w:rPr>
          <w:rFonts w:eastAsia="Calibri"/>
        </w:rPr>
      </w:pPr>
    </w:p>
    <w:p w14:paraId="03D13F56" w14:textId="77777777" w:rsidR="00A53E12" w:rsidRPr="003A7090" w:rsidRDefault="00A53E12" w:rsidP="00AE3F07">
      <w:pPr>
        <w:pStyle w:val="17"/>
        <w:rPr>
          <w:rFonts w:eastAsia="Calibri"/>
        </w:rPr>
      </w:pPr>
    </w:p>
    <w:p w14:paraId="64A6EA21" w14:textId="77777777" w:rsidR="004F7348" w:rsidRPr="003A7090" w:rsidRDefault="004F7348" w:rsidP="00AE3F07">
      <w:pPr>
        <w:pStyle w:val="17"/>
        <w:rPr>
          <w:rFonts w:eastAsia="Calibri"/>
        </w:rPr>
      </w:pPr>
    </w:p>
    <w:p w14:paraId="64A6EA22" w14:textId="77777777" w:rsidR="004F7348" w:rsidRPr="003A7090" w:rsidRDefault="004F7348" w:rsidP="00AE3F07">
      <w:pPr>
        <w:pStyle w:val="17"/>
        <w:rPr>
          <w:rFonts w:eastAsia="Calibri"/>
        </w:rPr>
      </w:pPr>
    </w:p>
    <w:p w14:paraId="586CB3ED" w14:textId="4506B531" w:rsidR="002E02F9" w:rsidRPr="003A7090" w:rsidRDefault="002E02F9" w:rsidP="00AE3F07">
      <w:pPr>
        <w:pStyle w:val="17"/>
        <w:rPr>
          <w:rFonts w:eastAsia="Calibri"/>
        </w:rPr>
      </w:pPr>
    </w:p>
    <w:p w14:paraId="38EF07B0" w14:textId="77777777" w:rsidR="002E02F9" w:rsidRPr="003A7090" w:rsidRDefault="002E02F9" w:rsidP="00AE3F07">
      <w:pPr>
        <w:pStyle w:val="17"/>
        <w:rPr>
          <w:rFonts w:eastAsia="Calibri"/>
        </w:rPr>
      </w:pPr>
    </w:p>
    <w:p w14:paraId="75B80969" w14:textId="50925B32" w:rsidR="002E02F9" w:rsidRDefault="002E02F9" w:rsidP="00AE3F07">
      <w:pPr>
        <w:pStyle w:val="17"/>
        <w:rPr>
          <w:rFonts w:eastAsia="Calibri"/>
        </w:rPr>
      </w:pPr>
    </w:p>
    <w:p w14:paraId="19C170AC" w14:textId="77777777" w:rsidR="00DF5EBC" w:rsidRPr="003A7090" w:rsidRDefault="00DF5EBC" w:rsidP="00AE3F07">
      <w:pPr>
        <w:pStyle w:val="17"/>
        <w:rPr>
          <w:rFonts w:eastAsia="Calibri"/>
        </w:rPr>
      </w:pPr>
    </w:p>
    <w:p w14:paraId="5695165A" w14:textId="0D0E7ED9" w:rsidR="00637851" w:rsidRPr="003A7090" w:rsidRDefault="00637851" w:rsidP="00AE3F07">
      <w:pPr>
        <w:pStyle w:val="17"/>
        <w:rPr>
          <w:rFonts w:eastAsia="Calibri"/>
        </w:rPr>
      </w:pPr>
    </w:p>
    <w:p w14:paraId="0024F8D8" w14:textId="1884336E" w:rsidR="00637851" w:rsidRPr="003A7090" w:rsidRDefault="00637851" w:rsidP="00AE3F07">
      <w:pPr>
        <w:pStyle w:val="17"/>
        <w:rPr>
          <w:rFonts w:eastAsia="Calibri"/>
        </w:rPr>
      </w:pPr>
    </w:p>
    <w:p w14:paraId="64A6EA26" w14:textId="1126595C" w:rsidR="00BE174D" w:rsidRPr="003A7090" w:rsidRDefault="00637851" w:rsidP="00DA6593">
      <w:pPr>
        <w:pStyle w:val="32"/>
        <w:rPr>
          <w:lang w:val="en-US"/>
        </w:rPr>
      </w:pPr>
      <w:r w:rsidRPr="003A7090">
        <w:t>202</w:t>
      </w:r>
      <w:r w:rsidR="0098127A" w:rsidRPr="003A7090">
        <w:rPr>
          <w:lang w:val="en-US"/>
        </w:rPr>
        <w:t>1</w:t>
      </w:r>
    </w:p>
    <w:p w14:paraId="26A4240C" w14:textId="77777777" w:rsidR="00B06518" w:rsidRPr="003A7090" w:rsidRDefault="00B06518" w:rsidP="00AE3F07">
      <w:pPr>
        <w:pStyle w:val="17"/>
        <w:sectPr w:rsidR="00B06518" w:rsidRPr="003A7090" w:rsidSect="00CE79D0">
          <w:headerReference w:type="default" r:id="rId11"/>
          <w:headerReference w:type="first" r:id="rId12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</w:p>
    <w:tbl>
      <w:tblPr>
        <w:tblW w:w="4716" w:type="pct"/>
        <w:tblCellSpacing w:w="15" w:type="dxa"/>
        <w:tblInd w:w="284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556"/>
        <w:gridCol w:w="2631"/>
        <w:gridCol w:w="2438"/>
      </w:tblGrid>
      <w:tr w:rsidR="004F7348" w:rsidRPr="003A7090" w14:paraId="64A6EA2C" w14:textId="77777777" w:rsidTr="004F7348">
        <w:trPr>
          <w:trHeight w:val="671"/>
          <w:tblCellSpacing w:w="15" w:type="dxa"/>
        </w:trPr>
        <w:tc>
          <w:tcPr>
            <w:tcW w:w="2341" w:type="pct"/>
            <w:vAlign w:val="center"/>
          </w:tcPr>
          <w:p w14:paraId="64A6EA28" w14:textId="77777777" w:rsidR="004F7348" w:rsidRPr="003A7090" w:rsidRDefault="004F7348" w:rsidP="00DA6593">
            <w:pPr>
              <w:pStyle w:val="TableGraf12M"/>
            </w:pPr>
            <w:r w:rsidRPr="003A7090">
              <w:lastRenderedPageBreak/>
              <w:t>УТВЕРЖДЕН</w:t>
            </w:r>
          </w:p>
          <w:p w14:paraId="64A6EA29" w14:textId="3E363177" w:rsidR="004F7348" w:rsidRPr="003A7090" w:rsidRDefault="004F7348" w:rsidP="00DA6593">
            <w:pPr>
              <w:pStyle w:val="TableGraf12M"/>
            </w:pPr>
            <w:r w:rsidRPr="003A7090">
              <w:rPr>
                <w:lang w:val="uk-UA"/>
              </w:rPr>
              <w:t>RU.</w:t>
            </w:r>
            <w:r w:rsidR="00400BFE" w:rsidRPr="003A7090">
              <w:rPr>
                <w:lang w:val="uk-UA"/>
              </w:rPr>
              <w:t>14911225</w:t>
            </w:r>
            <w:r w:rsidRPr="003A7090">
              <w:rPr>
                <w:lang w:val="uk-UA"/>
              </w:rPr>
              <w:t>.</w:t>
            </w:r>
            <w:r w:rsidR="00400BFE" w:rsidRPr="003A7090">
              <w:rPr>
                <w:lang w:val="uk-UA"/>
              </w:rPr>
              <w:t>58.29.29.</w:t>
            </w:r>
            <w:r w:rsidR="00400BFE" w:rsidRPr="003A7090">
              <w:t>000</w:t>
            </w:r>
            <w:r w:rsidRPr="003A7090">
              <w:rPr>
                <w:lang w:val="uk-UA"/>
              </w:rPr>
              <w:t>-01</w:t>
            </w:r>
            <w:r w:rsidR="006A526B" w:rsidRPr="003A7090">
              <w:t xml:space="preserve"> </w:t>
            </w:r>
            <w:r w:rsidRPr="003A7090">
              <w:rPr>
                <w:lang w:val="uk-UA"/>
              </w:rPr>
              <w:t>9</w:t>
            </w:r>
            <w:r w:rsidR="00166B28" w:rsidRPr="003A7090">
              <w:rPr>
                <w:lang w:val="uk-UA"/>
              </w:rPr>
              <w:t>4</w:t>
            </w:r>
            <w:r w:rsidR="006A526B" w:rsidRPr="003A7090">
              <w:t xml:space="preserve"> </w:t>
            </w:r>
            <w:r w:rsidRPr="003A7090">
              <w:rPr>
                <w:lang w:val="uk-UA"/>
              </w:rPr>
              <w:t>01-ЛУ</w:t>
            </w:r>
          </w:p>
        </w:tc>
        <w:tc>
          <w:tcPr>
            <w:tcW w:w="1350" w:type="pct"/>
            <w:vAlign w:val="center"/>
          </w:tcPr>
          <w:p w14:paraId="64A6EA2A" w14:textId="0C0327BB" w:rsidR="004F7348" w:rsidRPr="003A7090" w:rsidRDefault="004F7348" w:rsidP="00AE3F07">
            <w:pPr>
              <w:pStyle w:val="17"/>
              <w:rPr>
                <w:rFonts w:eastAsia="Calibri"/>
              </w:rPr>
            </w:pPr>
          </w:p>
        </w:tc>
        <w:tc>
          <w:tcPr>
            <w:tcW w:w="1242" w:type="pct"/>
            <w:vAlign w:val="center"/>
          </w:tcPr>
          <w:p w14:paraId="64A6EA2B" w14:textId="77777777" w:rsidR="004F7348" w:rsidRPr="003A7090" w:rsidRDefault="004F7348" w:rsidP="00AE3F07">
            <w:pPr>
              <w:pStyle w:val="17"/>
            </w:pPr>
          </w:p>
        </w:tc>
      </w:tr>
    </w:tbl>
    <w:p w14:paraId="64A6EA2D" w14:textId="77777777" w:rsidR="004F7348" w:rsidRPr="003A7090" w:rsidRDefault="004F7348" w:rsidP="00AE3F07">
      <w:pPr>
        <w:pStyle w:val="17"/>
      </w:pPr>
    </w:p>
    <w:p w14:paraId="125E00B6" w14:textId="55E0D487" w:rsidR="00FF4809" w:rsidRPr="003A7090" w:rsidRDefault="00FF4809" w:rsidP="00AE3F07">
      <w:pPr>
        <w:pStyle w:val="17"/>
      </w:pPr>
    </w:p>
    <w:p w14:paraId="64A6EA2E" w14:textId="77777777" w:rsidR="004F7348" w:rsidRPr="003A7090" w:rsidRDefault="004F7348" w:rsidP="00AE3F07">
      <w:pPr>
        <w:pStyle w:val="17"/>
      </w:pPr>
    </w:p>
    <w:p w14:paraId="6A8FCAD6" w14:textId="77777777" w:rsidR="002E02F9" w:rsidRPr="003A7090" w:rsidRDefault="002E02F9" w:rsidP="00AE3F07">
      <w:pPr>
        <w:pStyle w:val="17"/>
      </w:pPr>
    </w:p>
    <w:p w14:paraId="4CC78BF6" w14:textId="77777777" w:rsidR="00EF6CBA" w:rsidRPr="003A7090" w:rsidRDefault="00EF6CBA" w:rsidP="00AE3F07">
      <w:pPr>
        <w:pStyle w:val="17"/>
      </w:pPr>
    </w:p>
    <w:p w14:paraId="7DC1B2CA" w14:textId="77777777" w:rsidR="002E02F9" w:rsidRPr="003A7090" w:rsidRDefault="002E02F9" w:rsidP="00AE3F07">
      <w:pPr>
        <w:pStyle w:val="17"/>
      </w:pPr>
    </w:p>
    <w:p w14:paraId="64A6EA30" w14:textId="179CA26E" w:rsidR="004F7348" w:rsidRPr="003A7090" w:rsidRDefault="004F7348" w:rsidP="00AE3F07">
      <w:pPr>
        <w:pStyle w:val="17"/>
      </w:pPr>
    </w:p>
    <w:p w14:paraId="23B8C812" w14:textId="77777777" w:rsidR="000C4E49" w:rsidRPr="003A7090" w:rsidRDefault="000C4E49" w:rsidP="000C4E49">
      <w:pPr>
        <w:pStyle w:val="17"/>
      </w:pPr>
      <w:r w:rsidRPr="003A7090">
        <w:t>ПРОГРАММное обеспечение</w:t>
      </w:r>
    </w:p>
    <w:p w14:paraId="64A6EA32" w14:textId="60A80806" w:rsidR="004F7348" w:rsidRPr="003A7090" w:rsidRDefault="004F7348" w:rsidP="00AE3F07">
      <w:pPr>
        <w:pStyle w:val="17"/>
        <w:rPr>
          <w:rFonts w:eastAsia="Calibri"/>
        </w:rPr>
      </w:pPr>
      <w:r w:rsidRPr="003A7090">
        <w:rPr>
          <w:rFonts w:eastAsia="Calibri"/>
        </w:rPr>
        <w:t>«W</w:t>
      </w:r>
      <w:r w:rsidR="00550422" w:rsidRPr="003A7090">
        <w:rPr>
          <w:rFonts w:eastAsia="Calibri"/>
        </w:rPr>
        <w:t>eb</w:t>
      </w:r>
      <w:r w:rsidRPr="003A7090">
        <w:rPr>
          <w:rFonts w:eastAsia="Calibri"/>
        </w:rPr>
        <w:t>G</w:t>
      </w:r>
      <w:r w:rsidR="00550422" w:rsidRPr="003A7090">
        <w:rPr>
          <w:rFonts w:eastAsia="Calibri"/>
        </w:rPr>
        <w:t>ard</w:t>
      </w:r>
      <w:r w:rsidR="00E35DF0" w:rsidRPr="003A7090">
        <w:rPr>
          <w:rFonts w:eastAsia="Calibri"/>
        </w:rPr>
        <w:t xml:space="preserve"> 2.0</w:t>
      </w:r>
      <w:r w:rsidRPr="003A7090">
        <w:rPr>
          <w:rFonts w:eastAsia="Calibri"/>
        </w:rPr>
        <w:t>»</w:t>
      </w:r>
    </w:p>
    <w:p w14:paraId="2948CB03" w14:textId="77777777" w:rsidR="002244CE" w:rsidRPr="003A7090" w:rsidRDefault="002244CE" w:rsidP="00AE3F07">
      <w:pPr>
        <w:pStyle w:val="17"/>
        <w:rPr>
          <w:rFonts w:eastAsia="Calibri"/>
        </w:rPr>
      </w:pPr>
    </w:p>
    <w:p w14:paraId="64A6EA33" w14:textId="74981999" w:rsidR="004F7348" w:rsidRPr="003A7090" w:rsidRDefault="004F7348" w:rsidP="00DA6593">
      <w:pPr>
        <w:pStyle w:val="22"/>
      </w:pPr>
      <w:r w:rsidRPr="003A7090">
        <w:t>Руководство администратора</w:t>
      </w:r>
    </w:p>
    <w:p w14:paraId="64A6EA34" w14:textId="3047285D" w:rsidR="004F7348" w:rsidRPr="003A7090" w:rsidRDefault="004F7348" w:rsidP="00AE3F07">
      <w:pPr>
        <w:pStyle w:val="17"/>
      </w:pPr>
    </w:p>
    <w:p w14:paraId="64A6EA35" w14:textId="3F745C0F" w:rsidR="004F7348" w:rsidRPr="003A7090" w:rsidRDefault="004F7348" w:rsidP="00AE3F07">
      <w:pPr>
        <w:pStyle w:val="17"/>
        <w:rPr>
          <w:szCs w:val="20"/>
        </w:rPr>
      </w:pPr>
      <w:r w:rsidRPr="003A7090">
        <w:rPr>
          <w:lang w:val="uk-UA"/>
        </w:rPr>
        <w:t>RU.</w:t>
      </w:r>
      <w:r w:rsidR="00400BFE" w:rsidRPr="003A7090">
        <w:rPr>
          <w:lang w:val="uk-UA"/>
        </w:rPr>
        <w:t>14911225</w:t>
      </w:r>
      <w:r w:rsidRPr="003A7090">
        <w:rPr>
          <w:lang w:val="uk-UA"/>
        </w:rPr>
        <w:t>.</w:t>
      </w:r>
      <w:r w:rsidR="00400BFE" w:rsidRPr="003A7090">
        <w:rPr>
          <w:lang w:val="uk-UA"/>
        </w:rPr>
        <w:t>58.29.29.000</w:t>
      </w:r>
      <w:r w:rsidRPr="003A7090">
        <w:rPr>
          <w:lang w:val="uk-UA"/>
        </w:rPr>
        <w:t>-01</w:t>
      </w:r>
      <w:r w:rsidR="006A526B" w:rsidRPr="003A7090">
        <w:t xml:space="preserve"> </w:t>
      </w:r>
      <w:r w:rsidRPr="003A7090">
        <w:rPr>
          <w:lang w:val="uk-UA"/>
        </w:rPr>
        <w:t>9</w:t>
      </w:r>
      <w:r w:rsidR="00994731" w:rsidRPr="003A7090">
        <w:rPr>
          <w:lang w:val="uk-UA"/>
        </w:rPr>
        <w:t>4</w:t>
      </w:r>
      <w:r w:rsidR="006A526B" w:rsidRPr="003A7090">
        <w:t xml:space="preserve"> </w:t>
      </w:r>
      <w:r w:rsidRPr="003A7090">
        <w:rPr>
          <w:lang w:val="uk-UA"/>
        </w:rPr>
        <w:t>01</w:t>
      </w:r>
    </w:p>
    <w:p w14:paraId="64A6EA36" w14:textId="61E1D5BC" w:rsidR="004F7348" w:rsidRPr="0064419B" w:rsidRDefault="004F7348" w:rsidP="00DA6593">
      <w:pPr>
        <w:pStyle w:val="22"/>
      </w:pPr>
      <w:r w:rsidRPr="003A7090">
        <w:rPr>
          <w:lang w:val="uk-UA"/>
        </w:rPr>
        <w:t xml:space="preserve">Листов </w:t>
      </w:r>
      <w:r w:rsidR="00787AAD">
        <w:t>7</w:t>
      </w:r>
      <w:r w:rsidR="00A52623">
        <w:t>7</w:t>
      </w:r>
    </w:p>
    <w:p w14:paraId="64A6EA37" w14:textId="77777777" w:rsidR="004F7348" w:rsidRPr="003A7090" w:rsidRDefault="004F7348" w:rsidP="00AE3F07">
      <w:pPr>
        <w:pStyle w:val="17"/>
      </w:pPr>
    </w:p>
    <w:p w14:paraId="64A6EA39" w14:textId="77777777" w:rsidR="004F7348" w:rsidRPr="003A7090" w:rsidRDefault="004F7348" w:rsidP="00AE3F07">
      <w:pPr>
        <w:pStyle w:val="17"/>
        <w:rPr>
          <w:rFonts w:eastAsia="Calibri"/>
        </w:rPr>
      </w:pPr>
    </w:p>
    <w:p w14:paraId="64A6EA3D" w14:textId="77777777" w:rsidR="004F7348" w:rsidRPr="003A7090" w:rsidRDefault="004F7348" w:rsidP="00AE3F07">
      <w:pPr>
        <w:pStyle w:val="17"/>
        <w:rPr>
          <w:rFonts w:eastAsia="Calibri"/>
        </w:rPr>
      </w:pPr>
    </w:p>
    <w:p w14:paraId="5001DB53" w14:textId="77777777" w:rsidR="00550422" w:rsidRPr="003A7090" w:rsidRDefault="00550422" w:rsidP="00AE3F07">
      <w:pPr>
        <w:pStyle w:val="17"/>
        <w:rPr>
          <w:rFonts w:eastAsia="Calibri"/>
        </w:rPr>
      </w:pPr>
    </w:p>
    <w:p w14:paraId="64A6EA3E" w14:textId="77777777" w:rsidR="004F7348" w:rsidRPr="003A7090" w:rsidRDefault="004F7348" w:rsidP="00AE3F07">
      <w:pPr>
        <w:pStyle w:val="17"/>
        <w:rPr>
          <w:rFonts w:eastAsia="Calibri"/>
        </w:rPr>
      </w:pPr>
    </w:p>
    <w:p w14:paraId="64A6EA3F" w14:textId="77777777" w:rsidR="004F7348" w:rsidRPr="003A7090" w:rsidRDefault="004F7348" w:rsidP="00AE3F07">
      <w:pPr>
        <w:pStyle w:val="17"/>
        <w:rPr>
          <w:rFonts w:eastAsia="Calibri"/>
        </w:rPr>
      </w:pPr>
    </w:p>
    <w:p w14:paraId="6FC3522D" w14:textId="306BDFCC" w:rsidR="002E02F9" w:rsidRPr="003A7090" w:rsidRDefault="002E02F9" w:rsidP="00AE3F07">
      <w:pPr>
        <w:pStyle w:val="17"/>
        <w:rPr>
          <w:rFonts w:eastAsia="Calibri"/>
        </w:rPr>
      </w:pPr>
    </w:p>
    <w:p w14:paraId="329F9D8C" w14:textId="77777777" w:rsidR="002E02F9" w:rsidRPr="003A7090" w:rsidRDefault="002E02F9" w:rsidP="00AE3F07">
      <w:pPr>
        <w:pStyle w:val="17"/>
        <w:rPr>
          <w:rFonts w:eastAsia="Calibri"/>
        </w:rPr>
      </w:pPr>
    </w:p>
    <w:p w14:paraId="200EE12B" w14:textId="77777777" w:rsidR="002E02F9" w:rsidRPr="003A7090" w:rsidRDefault="002E02F9" w:rsidP="00AE3F07">
      <w:pPr>
        <w:pStyle w:val="17"/>
        <w:rPr>
          <w:rFonts w:eastAsia="Calibri"/>
        </w:rPr>
      </w:pPr>
    </w:p>
    <w:p w14:paraId="64A6EA40" w14:textId="77777777" w:rsidR="004F7348" w:rsidRPr="003A7090" w:rsidRDefault="004F7348" w:rsidP="00AE3F07">
      <w:pPr>
        <w:pStyle w:val="17"/>
        <w:rPr>
          <w:rFonts w:eastAsia="Calibri"/>
        </w:rPr>
      </w:pPr>
    </w:p>
    <w:p w14:paraId="30C82BD6" w14:textId="08CDBB5A" w:rsidR="00586172" w:rsidRPr="003A7090" w:rsidRDefault="00586172" w:rsidP="00AE3F07">
      <w:pPr>
        <w:pStyle w:val="17"/>
        <w:rPr>
          <w:rFonts w:eastAsia="Calibri"/>
        </w:rPr>
      </w:pPr>
    </w:p>
    <w:p w14:paraId="518C2755" w14:textId="780682BB" w:rsidR="00586172" w:rsidRDefault="00586172" w:rsidP="00AE3F07">
      <w:pPr>
        <w:pStyle w:val="17"/>
        <w:rPr>
          <w:rFonts w:eastAsia="Calibri"/>
        </w:rPr>
      </w:pPr>
    </w:p>
    <w:p w14:paraId="04A16512" w14:textId="77777777" w:rsidR="00DF5EBC" w:rsidRPr="003A7090" w:rsidRDefault="00DF5EBC" w:rsidP="00AE3F07">
      <w:pPr>
        <w:pStyle w:val="17"/>
        <w:rPr>
          <w:rFonts w:eastAsia="Calibri"/>
        </w:rPr>
      </w:pPr>
    </w:p>
    <w:p w14:paraId="64A6EA42" w14:textId="77777777" w:rsidR="004F7348" w:rsidRPr="003A7090" w:rsidRDefault="004F7348" w:rsidP="00AE3F07">
      <w:pPr>
        <w:pStyle w:val="17"/>
        <w:rPr>
          <w:rFonts w:eastAsia="Calibri"/>
        </w:rPr>
      </w:pPr>
    </w:p>
    <w:p w14:paraId="64A6EA44" w14:textId="0F7793B3" w:rsidR="00F06EC9" w:rsidRPr="003A7090" w:rsidRDefault="00637851" w:rsidP="00DA6593">
      <w:pPr>
        <w:pStyle w:val="32"/>
      </w:pPr>
      <w:r w:rsidRPr="003A7090">
        <w:t>202</w:t>
      </w:r>
      <w:r w:rsidR="0098127A" w:rsidRPr="003A7090">
        <w:t>1</w:t>
      </w:r>
    </w:p>
    <w:p w14:paraId="7C07B73D" w14:textId="56005752" w:rsidR="00193D81" w:rsidRPr="003A7090" w:rsidRDefault="00193D81" w:rsidP="00193D81">
      <w:pPr>
        <w:pStyle w:val="aff1"/>
        <w:rPr>
          <w:rFonts w:eastAsiaTheme="minorHAnsi"/>
        </w:rPr>
      </w:pPr>
      <w:r w:rsidRPr="003A7090">
        <w:rPr>
          <w:rFonts w:eastAsiaTheme="minorHAnsi"/>
        </w:rPr>
        <w:lastRenderedPageBreak/>
        <w:t>Аннотация</w:t>
      </w:r>
    </w:p>
    <w:p w14:paraId="6BE26291" w14:textId="588C996A" w:rsidR="00193D81" w:rsidRPr="003A7090" w:rsidRDefault="00193D81" w:rsidP="00193D81">
      <w:pPr>
        <w:pStyle w:val="a0"/>
      </w:pPr>
      <w:r w:rsidRPr="003A7090">
        <w:t xml:space="preserve">Настоящий документ предназначен для администраторов, руководителей служб и отделов по защите информации, аттестационных центров, а также всех заинтересованных специалистов в области защиты информации и представляет собой руководство администратора </w:t>
      </w:r>
      <w:r w:rsidR="000C4E49" w:rsidRPr="003A7090">
        <w:t>программного обеспечения</w:t>
      </w:r>
      <w:r w:rsidRPr="003A7090">
        <w:t xml:space="preserve"> «WebGard 2.0». В нем приведены описание функци</w:t>
      </w:r>
      <w:r w:rsidR="00BF5006" w:rsidRPr="003A7090">
        <w:t>онала</w:t>
      </w:r>
      <w:r w:rsidRPr="003A7090">
        <w:t xml:space="preserve"> </w:t>
      </w:r>
      <w:r w:rsidR="00BF5006" w:rsidRPr="003A7090">
        <w:t>и работы Программы</w:t>
      </w:r>
      <w:r w:rsidRPr="003A7090">
        <w:t>.</w:t>
      </w:r>
    </w:p>
    <w:sdt>
      <w:sdtPr>
        <w:rPr>
          <w:rFonts w:eastAsiaTheme="minorHAnsi"/>
          <w:caps w:val="0"/>
          <w:noProof/>
        </w:rPr>
        <w:id w:val="27612538"/>
        <w:docPartObj>
          <w:docPartGallery w:val="Table of Contents"/>
          <w:docPartUnique/>
        </w:docPartObj>
      </w:sdtPr>
      <w:sdtEndPr>
        <w:rPr>
          <w:rFonts w:eastAsia="Times New Roman"/>
        </w:rPr>
      </w:sdtEndPr>
      <w:sdtContent>
        <w:p w14:paraId="64A6EA45" w14:textId="44409101" w:rsidR="00F06EC9" w:rsidRPr="003A7090" w:rsidRDefault="00AE3F07" w:rsidP="00AE3F07">
          <w:pPr>
            <w:pStyle w:val="aff7"/>
            <w:rPr>
              <w:rFonts w:eastAsiaTheme="minorHAnsi"/>
            </w:rPr>
          </w:pPr>
          <w:r w:rsidRPr="003A7090">
            <w:rPr>
              <w:rFonts w:eastAsiaTheme="minorHAnsi"/>
            </w:rPr>
            <w:t>содержание</w:t>
          </w:r>
        </w:p>
        <w:p w14:paraId="2188C899" w14:textId="15F475E1" w:rsidR="000A49ED" w:rsidRDefault="002124F1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3A7090">
            <w:rPr>
              <w:b w:val="0"/>
              <w:szCs w:val="24"/>
            </w:rPr>
            <w:fldChar w:fldCharType="begin"/>
          </w:r>
          <w:r w:rsidRPr="003A7090">
            <w:rPr>
              <w:b w:val="0"/>
              <w:szCs w:val="24"/>
            </w:rPr>
            <w:instrText xml:space="preserve"> TOC \o "1-2" \h \z \u </w:instrText>
          </w:r>
          <w:r w:rsidRPr="003A7090">
            <w:rPr>
              <w:b w:val="0"/>
              <w:szCs w:val="24"/>
            </w:rPr>
            <w:fldChar w:fldCharType="separate"/>
          </w:r>
          <w:hyperlink w:anchor="_Toc78731738" w:history="1">
            <w:r w:rsidR="000A49ED" w:rsidRPr="00416B8F">
              <w:rPr>
                <w:rStyle w:val="af0"/>
              </w:rPr>
              <w:t>1. Общие сведения о Программе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_Toc78731738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6</w:t>
            </w:r>
            <w:r w:rsidR="000A49ED">
              <w:rPr>
                <w:webHidden/>
              </w:rPr>
              <w:fldChar w:fldCharType="end"/>
            </w:r>
          </w:hyperlink>
        </w:p>
        <w:p w14:paraId="17845859" w14:textId="78CB8AE4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39" w:history="1">
            <w:r w:rsidR="000A49ED" w:rsidRPr="00416B8F">
              <w:rPr>
                <w:rStyle w:val="af0"/>
              </w:rPr>
              <w:t>1.1. Основные возможности Программы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_Toc78731739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7</w:t>
            </w:r>
            <w:r w:rsidR="000A49ED">
              <w:rPr>
                <w:webHidden/>
              </w:rPr>
              <w:fldChar w:fldCharType="end"/>
            </w:r>
          </w:hyperlink>
        </w:p>
        <w:p w14:paraId="4B3DFBBD" w14:textId="7547B683" w:rsidR="000A49ED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8731740" w:history="1">
            <w:r w:rsidR="000A49ED" w:rsidRPr="00416B8F">
              <w:rPr>
                <w:rStyle w:val="af0"/>
              </w:rPr>
              <w:t>2. Приемка Программы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_Toc78731740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17</w:t>
            </w:r>
            <w:r w:rsidR="000A49ED">
              <w:rPr>
                <w:webHidden/>
              </w:rPr>
              <w:fldChar w:fldCharType="end"/>
            </w:r>
          </w:hyperlink>
        </w:p>
        <w:p w14:paraId="23EF5E59" w14:textId="250C4E11" w:rsidR="000A49ED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8731741" w:history="1">
            <w:r w:rsidR="000A49ED" w:rsidRPr="00416B8F">
              <w:rPr>
                <w:rStyle w:val="af0"/>
              </w:rPr>
              <w:t>3. Условия применения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_Toc78731741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18</w:t>
            </w:r>
            <w:r w:rsidR="000A49ED">
              <w:rPr>
                <w:webHidden/>
              </w:rPr>
              <w:fldChar w:fldCharType="end"/>
            </w:r>
          </w:hyperlink>
        </w:p>
        <w:p w14:paraId="31034A42" w14:textId="0ACDE65E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42" w:history="1">
            <w:r w:rsidR="000A49ED" w:rsidRPr="00416B8F">
              <w:rPr>
                <w:rStyle w:val="af0"/>
              </w:rPr>
              <w:t>3.1. Эксплуатационные ограничения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_Toc78731742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19</w:t>
            </w:r>
            <w:r w:rsidR="000A49ED">
              <w:rPr>
                <w:webHidden/>
              </w:rPr>
              <w:fldChar w:fldCharType="end"/>
            </w:r>
          </w:hyperlink>
        </w:p>
        <w:p w14:paraId="66449C38" w14:textId="01A8DBD6" w:rsidR="000A49ED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8731743" w:history="1">
            <w:r w:rsidR="000A49ED" w:rsidRPr="00416B8F">
              <w:rPr>
                <w:rStyle w:val="af0"/>
              </w:rPr>
              <w:t>4. Описание задачи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_Toc78731743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20</w:t>
            </w:r>
            <w:r w:rsidR="000A49ED">
              <w:rPr>
                <w:webHidden/>
              </w:rPr>
              <w:fldChar w:fldCharType="end"/>
            </w:r>
          </w:hyperlink>
        </w:p>
        <w:p w14:paraId="7129ECCD" w14:textId="68955CEB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44" w:history="1">
            <w:r w:rsidR="000A49ED" w:rsidRPr="00416B8F">
              <w:rPr>
                <w:rStyle w:val="af0"/>
              </w:rPr>
              <w:t xml:space="preserve">4.1. Обработка </w:t>
            </w:r>
            <w:r w:rsidR="000A49ED" w:rsidRPr="00416B8F">
              <w:rPr>
                <w:rStyle w:val="af0"/>
                <w:lang w:val="en-US"/>
              </w:rPr>
              <w:t>http-запросов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_Toc78731744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20</w:t>
            </w:r>
            <w:r w:rsidR="000A49ED">
              <w:rPr>
                <w:webHidden/>
              </w:rPr>
              <w:fldChar w:fldCharType="end"/>
            </w:r>
          </w:hyperlink>
        </w:p>
        <w:p w14:paraId="706E7A38" w14:textId="3DEF2E55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45" w:history="1">
            <w:r w:rsidR="000A49ED" w:rsidRPr="00416B8F">
              <w:rPr>
                <w:rStyle w:val="af0"/>
              </w:rPr>
              <w:t>4.2. Аутентификация и авторизация субъектов доступа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_Toc78731745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20</w:t>
            </w:r>
            <w:r w:rsidR="000A49ED">
              <w:rPr>
                <w:webHidden/>
              </w:rPr>
              <w:fldChar w:fldCharType="end"/>
            </w:r>
          </w:hyperlink>
        </w:p>
        <w:p w14:paraId="59539906" w14:textId="6AF70D1B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46" w:history="1">
            <w:r w:rsidR="000A49ED" w:rsidRPr="00416B8F">
              <w:rPr>
                <w:rStyle w:val="af0"/>
              </w:rPr>
              <w:t>4.3. Регистрация и учет действий субъектов доступа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_Toc78731746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21</w:t>
            </w:r>
            <w:r w:rsidR="000A49ED">
              <w:rPr>
                <w:webHidden/>
              </w:rPr>
              <w:fldChar w:fldCharType="end"/>
            </w:r>
          </w:hyperlink>
        </w:p>
        <w:p w14:paraId="77225D8F" w14:textId="61E51BB6" w:rsidR="000A49ED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8731747" w:history="1">
            <w:r w:rsidR="000A49ED" w:rsidRPr="00416B8F">
              <w:rPr>
                <w:rStyle w:val="af0"/>
              </w:rPr>
              <w:t>5. Обращение к Программе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_Toc78731747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23</w:t>
            </w:r>
            <w:r w:rsidR="000A49ED">
              <w:rPr>
                <w:webHidden/>
              </w:rPr>
              <w:fldChar w:fldCharType="end"/>
            </w:r>
          </w:hyperlink>
        </w:p>
        <w:p w14:paraId="7C6C23BE" w14:textId="07EF046E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48" w:history="1">
            <w:r w:rsidR="000A49ED" w:rsidRPr="00416B8F">
              <w:rPr>
                <w:rStyle w:val="af0"/>
              </w:rPr>
              <w:t>5.1. Вход в подсистему администрирования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_Toc78731748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23</w:t>
            </w:r>
            <w:r w:rsidR="000A49ED">
              <w:rPr>
                <w:webHidden/>
              </w:rPr>
              <w:fldChar w:fldCharType="end"/>
            </w:r>
          </w:hyperlink>
        </w:p>
        <w:p w14:paraId="5BA42655" w14:textId="3B2E32D2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49" w:history="1">
            <w:r w:rsidR="000A49ED" w:rsidRPr="00416B8F">
              <w:rPr>
                <w:rStyle w:val="af0"/>
              </w:rPr>
              <w:t>5.2. Вкладка «Ресурсы»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_Toc78731749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23</w:t>
            </w:r>
            <w:r w:rsidR="000A49ED">
              <w:rPr>
                <w:webHidden/>
              </w:rPr>
              <w:fldChar w:fldCharType="end"/>
            </w:r>
          </w:hyperlink>
        </w:p>
        <w:p w14:paraId="435F83E3" w14:textId="50B087DD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0" w:history="1">
            <w:r w:rsidR="000A49ED" w:rsidRPr="00416B8F">
              <w:rPr>
                <w:rStyle w:val="af0"/>
              </w:rPr>
              <w:t>5.3. Вкладка «Пользователи»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_Toc78731750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29</w:t>
            </w:r>
            <w:r w:rsidR="000A49ED">
              <w:rPr>
                <w:webHidden/>
              </w:rPr>
              <w:fldChar w:fldCharType="end"/>
            </w:r>
          </w:hyperlink>
        </w:p>
        <w:p w14:paraId="425382B7" w14:textId="6F000D15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1" w:history="1">
            <w:r w:rsidR="000A49ED" w:rsidRPr="00416B8F">
              <w:rPr>
                <w:rStyle w:val="af0"/>
              </w:rPr>
              <w:t>5.4. Вкладка «Администраторы»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_Toc78731751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35</w:t>
            </w:r>
            <w:r w:rsidR="000A49ED">
              <w:rPr>
                <w:webHidden/>
              </w:rPr>
              <w:fldChar w:fldCharType="end"/>
            </w:r>
          </w:hyperlink>
        </w:p>
        <w:p w14:paraId="18CA8BDC" w14:textId="175EAC65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2" w:history="1">
            <w:r w:rsidR="000A49ED" w:rsidRPr="00416B8F">
              <w:rPr>
                <w:rStyle w:val="af0"/>
              </w:rPr>
              <w:t>5.5. Вкладка «Роли»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_Toc78731752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37</w:t>
            </w:r>
            <w:r w:rsidR="000A49ED">
              <w:rPr>
                <w:webHidden/>
              </w:rPr>
              <w:fldChar w:fldCharType="end"/>
            </w:r>
          </w:hyperlink>
        </w:p>
        <w:p w14:paraId="2D64478C" w14:textId="78606387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3" w:history="1">
            <w:r w:rsidR="000A49ED" w:rsidRPr="00416B8F">
              <w:rPr>
                <w:rStyle w:val="af0"/>
              </w:rPr>
              <w:t>5.6. Вкладка «Настройки безопасности»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_Toc78731753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41</w:t>
            </w:r>
            <w:r w:rsidR="000A49ED">
              <w:rPr>
                <w:webHidden/>
              </w:rPr>
              <w:fldChar w:fldCharType="end"/>
            </w:r>
          </w:hyperlink>
        </w:p>
        <w:p w14:paraId="7B198A6A" w14:textId="0DC4B7CC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4" w:history="1">
            <w:r w:rsidR="000A49ED" w:rsidRPr="00416B8F">
              <w:rPr>
                <w:rStyle w:val="af0"/>
              </w:rPr>
              <w:t>5.7. Вкладка «Аудит»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_Toc78731754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44</w:t>
            </w:r>
            <w:r w:rsidR="000A49ED">
              <w:rPr>
                <w:webHidden/>
              </w:rPr>
              <w:fldChar w:fldCharType="end"/>
            </w:r>
          </w:hyperlink>
        </w:p>
        <w:p w14:paraId="1DE00C6E" w14:textId="6E4D79BE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5" w:history="1">
            <w:r w:rsidR="000A49ED" w:rsidRPr="00416B8F">
              <w:rPr>
                <w:rStyle w:val="af0"/>
              </w:rPr>
              <w:t>5.8. Вкладка «Настройки логов безопасности»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_Toc78731755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44</w:t>
            </w:r>
            <w:r w:rsidR="000A49ED">
              <w:rPr>
                <w:webHidden/>
              </w:rPr>
              <w:fldChar w:fldCharType="end"/>
            </w:r>
          </w:hyperlink>
        </w:p>
        <w:p w14:paraId="37499E9F" w14:textId="325EBD3D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6" w:history="1">
            <w:r w:rsidR="000A49ED" w:rsidRPr="00416B8F">
              <w:rPr>
                <w:rStyle w:val="af0"/>
              </w:rPr>
              <w:t xml:space="preserve">5.9. Вкладка «Аудит </w:t>
            </w:r>
            <w:r w:rsidR="000A49ED" w:rsidRPr="00416B8F">
              <w:rPr>
                <w:rStyle w:val="af0"/>
                <w:lang w:val="en-US"/>
              </w:rPr>
              <w:t>HTTP-запросов</w:t>
            </w:r>
            <w:r w:rsidR="000A49ED" w:rsidRPr="00416B8F">
              <w:rPr>
                <w:rStyle w:val="af0"/>
              </w:rPr>
              <w:t>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_Toc78731756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45</w:t>
            </w:r>
            <w:r w:rsidR="000A49ED">
              <w:rPr>
                <w:webHidden/>
              </w:rPr>
              <w:fldChar w:fldCharType="end"/>
            </w:r>
          </w:hyperlink>
        </w:p>
        <w:p w14:paraId="1E56F841" w14:textId="049FD944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7" w:history="1">
            <w:r w:rsidR="000A49ED" w:rsidRPr="00416B8F">
              <w:rPr>
                <w:rStyle w:val="af0"/>
              </w:rPr>
              <w:t>5.10. Вкладка «Аудит администрирования безопасности»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_Toc78731757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49</w:t>
            </w:r>
            <w:r w:rsidR="000A49ED">
              <w:rPr>
                <w:webHidden/>
              </w:rPr>
              <w:fldChar w:fldCharType="end"/>
            </w:r>
          </w:hyperlink>
        </w:p>
        <w:p w14:paraId="097E9BD3" w14:textId="5426A284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8" w:history="1">
            <w:r w:rsidR="000A49ED" w:rsidRPr="00416B8F">
              <w:rPr>
                <w:rStyle w:val="af0"/>
              </w:rPr>
              <w:t>5.11. Вкладка «Синхронизация»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_Toc78731758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51</w:t>
            </w:r>
            <w:r w:rsidR="000A49ED">
              <w:rPr>
                <w:webHidden/>
              </w:rPr>
              <w:fldChar w:fldCharType="end"/>
            </w:r>
          </w:hyperlink>
        </w:p>
        <w:p w14:paraId="592CA8B2" w14:textId="10A2D417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59" w:history="1">
            <w:r w:rsidR="000A49ED" w:rsidRPr="00416B8F">
              <w:rPr>
                <w:rStyle w:val="af0"/>
              </w:rPr>
              <w:t>5.12. Применение прав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_Toc78731759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54</w:t>
            </w:r>
            <w:r w:rsidR="000A49ED">
              <w:rPr>
                <w:webHidden/>
              </w:rPr>
              <w:fldChar w:fldCharType="end"/>
            </w:r>
          </w:hyperlink>
        </w:p>
        <w:p w14:paraId="2150939A" w14:textId="47E9216E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0" w:history="1">
            <w:r w:rsidR="000A49ED" w:rsidRPr="00416B8F">
              <w:rPr>
                <w:rStyle w:val="af0"/>
              </w:rPr>
              <w:t>5.13. Выход из подсистемы администрирования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_Toc78731760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55</w:t>
            </w:r>
            <w:r w:rsidR="000A49ED">
              <w:rPr>
                <w:webHidden/>
              </w:rPr>
              <w:fldChar w:fldCharType="end"/>
            </w:r>
          </w:hyperlink>
        </w:p>
        <w:p w14:paraId="2B3B33BE" w14:textId="3EAFD802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1" w:history="1">
            <w:r w:rsidR="000A49ED" w:rsidRPr="00416B8F">
              <w:rPr>
                <w:rStyle w:val="af0"/>
              </w:rPr>
              <w:t>5.14. Вход в защищаемую информационную систему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_Toc78731761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55</w:t>
            </w:r>
            <w:r w:rsidR="000A49ED">
              <w:rPr>
                <w:webHidden/>
              </w:rPr>
              <w:fldChar w:fldCharType="end"/>
            </w:r>
          </w:hyperlink>
        </w:p>
        <w:p w14:paraId="193CCDBA" w14:textId="00E63FC1" w:rsidR="000A49ED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8731762" w:history="1">
            <w:r w:rsidR="000A49ED" w:rsidRPr="00416B8F">
              <w:rPr>
                <w:rStyle w:val="af0"/>
              </w:rPr>
              <w:t>6. Фильтрация запросов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_Toc78731762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62</w:t>
            </w:r>
            <w:r w:rsidR="000A49ED">
              <w:rPr>
                <w:webHidden/>
              </w:rPr>
              <w:fldChar w:fldCharType="end"/>
            </w:r>
          </w:hyperlink>
        </w:p>
        <w:p w14:paraId="4CAD19E8" w14:textId="3E030F85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3" w:history="1">
            <w:r w:rsidR="000A49ED" w:rsidRPr="00416B8F">
              <w:rPr>
                <w:rStyle w:val="af0"/>
              </w:rPr>
              <w:t>6.1. Специальные символы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_Toc78731763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62</w:t>
            </w:r>
            <w:r w:rsidR="000A49ED">
              <w:rPr>
                <w:webHidden/>
              </w:rPr>
              <w:fldChar w:fldCharType="end"/>
            </w:r>
          </w:hyperlink>
        </w:p>
        <w:p w14:paraId="27C7C21C" w14:textId="6F29420D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4" w:history="1">
            <w:r w:rsidR="000A49ED" w:rsidRPr="00416B8F">
              <w:rPr>
                <w:rStyle w:val="af0"/>
              </w:rPr>
              <w:t>6.2. Изучение ЗИС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_Toc78731764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63</w:t>
            </w:r>
            <w:r w:rsidR="000A49ED">
              <w:rPr>
                <w:webHidden/>
              </w:rPr>
              <w:fldChar w:fldCharType="end"/>
            </w:r>
          </w:hyperlink>
        </w:p>
        <w:p w14:paraId="356E6412" w14:textId="24012546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5" w:history="1">
            <w:r w:rsidR="000A49ED" w:rsidRPr="00416B8F">
              <w:rPr>
                <w:rStyle w:val="af0"/>
              </w:rPr>
              <w:t>6.3. Работа с подсистемой фильтрации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_Toc78731765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63</w:t>
            </w:r>
            <w:r w:rsidR="000A49ED">
              <w:rPr>
                <w:webHidden/>
              </w:rPr>
              <w:fldChar w:fldCharType="end"/>
            </w:r>
          </w:hyperlink>
        </w:p>
        <w:p w14:paraId="6701CD58" w14:textId="0B2857B8" w:rsidR="000A49ED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8731766" w:history="1">
            <w:r w:rsidR="000A49ED" w:rsidRPr="00416B8F">
              <w:rPr>
                <w:rStyle w:val="af0"/>
              </w:rPr>
              <w:t>7. Настройка Программы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_Toc78731766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74</w:t>
            </w:r>
            <w:r w:rsidR="000A49ED">
              <w:rPr>
                <w:webHidden/>
              </w:rPr>
              <w:fldChar w:fldCharType="end"/>
            </w:r>
          </w:hyperlink>
        </w:p>
        <w:p w14:paraId="4B2F9BC2" w14:textId="2B1C5952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7" w:history="1">
            <w:r w:rsidR="000A49ED" w:rsidRPr="00416B8F">
              <w:rPr>
                <w:rStyle w:val="af0"/>
              </w:rPr>
              <w:t>7.1. Установка Программы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_Toc78731767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74</w:t>
            </w:r>
            <w:r w:rsidR="000A49ED">
              <w:rPr>
                <w:webHidden/>
              </w:rPr>
              <w:fldChar w:fldCharType="end"/>
            </w:r>
          </w:hyperlink>
        </w:p>
        <w:p w14:paraId="7C7745CD" w14:textId="6714F15E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8" w:history="1">
            <w:r w:rsidR="000A49ED" w:rsidRPr="00416B8F">
              <w:rPr>
                <w:rStyle w:val="af0"/>
              </w:rPr>
              <w:t>7.2. Настройка параметров подсистемы фильтрации Программы: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_Toc78731768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74</w:t>
            </w:r>
            <w:r w:rsidR="000A49ED">
              <w:rPr>
                <w:webHidden/>
              </w:rPr>
              <w:fldChar w:fldCharType="end"/>
            </w:r>
          </w:hyperlink>
        </w:p>
        <w:p w14:paraId="06BDD1FF" w14:textId="25FD3E68" w:rsidR="000A49ED" w:rsidRDefault="000000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8731769" w:history="1">
            <w:r w:rsidR="000A49ED" w:rsidRPr="00416B8F">
              <w:rPr>
                <w:rStyle w:val="af0"/>
              </w:rPr>
              <w:t>7.3. Проверка функционирования подсистемы фильтрации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_Toc78731769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74</w:t>
            </w:r>
            <w:r w:rsidR="000A49ED">
              <w:rPr>
                <w:webHidden/>
              </w:rPr>
              <w:fldChar w:fldCharType="end"/>
            </w:r>
          </w:hyperlink>
        </w:p>
        <w:p w14:paraId="3B2DD551" w14:textId="1C3A3B5C" w:rsidR="000A49ED" w:rsidRDefault="00000000">
          <w:pPr>
            <w:pStyle w:val="14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8731770" w:history="1">
            <w:r w:rsidR="000A49ED" w:rsidRPr="00416B8F">
              <w:rPr>
                <w:rStyle w:val="af0"/>
              </w:rPr>
              <w:t>8. Сообщения Администратору</w:t>
            </w:r>
            <w:r w:rsidR="000A49ED">
              <w:rPr>
                <w:webHidden/>
              </w:rPr>
              <w:tab/>
            </w:r>
            <w:r w:rsidR="000A49ED">
              <w:rPr>
                <w:webHidden/>
              </w:rPr>
              <w:fldChar w:fldCharType="begin"/>
            </w:r>
            <w:r w:rsidR="000A49ED">
              <w:rPr>
                <w:webHidden/>
              </w:rPr>
              <w:instrText xml:space="preserve"> PAGEREF _Toc78731770 \h </w:instrText>
            </w:r>
            <w:r w:rsidR="000A49ED">
              <w:rPr>
                <w:webHidden/>
              </w:rPr>
            </w:r>
            <w:r w:rsidR="000A49ED">
              <w:rPr>
                <w:webHidden/>
              </w:rPr>
              <w:fldChar w:fldCharType="separate"/>
            </w:r>
            <w:r w:rsidR="000A49ED">
              <w:rPr>
                <w:webHidden/>
              </w:rPr>
              <w:t>76</w:t>
            </w:r>
            <w:r w:rsidR="000A49ED">
              <w:rPr>
                <w:webHidden/>
              </w:rPr>
              <w:fldChar w:fldCharType="end"/>
            </w:r>
          </w:hyperlink>
        </w:p>
        <w:p w14:paraId="64A6EA4B" w14:textId="1AA0AFE6" w:rsidR="00CE3855" w:rsidRPr="003A7090" w:rsidRDefault="002124F1" w:rsidP="002124F1">
          <w:pPr>
            <w:pStyle w:val="14"/>
          </w:pPr>
          <w:r w:rsidRPr="003A7090">
            <w:rPr>
              <w:b w:val="0"/>
              <w:szCs w:val="24"/>
            </w:rPr>
            <w:fldChar w:fldCharType="end"/>
          </w:r>
        </w:p>
      </w:sdtContent>
    </w:sdt>
    <w:p w14:paraId="2629D637" w14:textId="2394A590" w:rsidR="005344A3" w:rsidRPr="003A7090" w:rsidRDefault="005344A3" w:rsidP="004A01FC">
      <w:pPr>
        <w:pStyle w:val="aff1"/>
      </w:pPr>
      <w:bookmarkStart w:id="0" w:name="_Toc52466048"/>
      <w:bookmarkStart w:id="1" w:name="_Toc55997419"/>
      <w:bookmarkStart w:id="2" w:name="_Toc55997639"/>
      <w:bookmarkStart w:id="3" w:name="_Toc56766354"/>
      <w:bookmarkStart w:id="4" w:name="_Toc58230076"/>
      <w:bookmarkStart w:id="5" w:name="_Toc53052106"/>
      <w:r w:rsidRPr="003A7090">
        <w:lastRenderedPageBreak/>
        <w:t>Перечень сокращений</w:t>
      </w:r>
      <w:bookmarkEnd w:id="0"/>
      <w:bookmarkEnd w:id="1"/>
      <w:bookmarkEnd w:id="2"/>
      <w:bookmarkEnd w:id="3"/>
      <w:bookmarkEnd w:id="4"/>
      <w:r w:rsidR="00380CC2" w:rsidRPr="003A7090">
        <w:t xml:space="preserve"> и терминов</w:t>
      </w:r>
    </w:p>
    <w:p w14:paraId="2E0BB9B9" w14:textId="2CB5B49C" w:rsidR="005344A3" w:rsidRPr="003A7090" w:rsidRDefault="005344A3" w:rsidP="005344A3">
      <w:pPr>
        <w:pStyle w:val="a0"/>
      </w:pPr>
      <w:r w:rsidRPr="003A7090">
        <w:t>Перечень используемых сокращений</w:t>
      </w:r>
      <w:r w:rsidR="00380CC2" w:rsidRPr="003A7090">
        <w:t xml:space="preserve"> и терминов</w:t>
      </w:r>
      <w:r w:rsidRPr="003A7090">
        <w:t xml:space="preserve"> представлен в таблице (</w:t>
      </w:r>
      <w:r w:rsidRPr="003A7090">
        <w:fldChar w:fldCharType="begin"/>
      </w:r>
      <w:r w:rsidRPr="003A7090">
        <w:instrText xml:space="preserve"> REF _Ref58229977 \h </w:instrText>
      </w:r>
      <w:r w:rsidR="002F0148" w:rsidRPr="003A7090">
        <w:instrText xml:space="preserve"> \* MERGEFORMAT </w:instrText>
      </w:r>
      <w:r w:rsidRPr="003A7090">
        <w:fldChar w:fldCharType="separate"/>
      </w:r>
      <w:r w:rsidR="009249DD" w:rsidRPr="003A7090">
        <w:t xml:space="preserve">Таблица </w:t>
      </w:r>
      <w:r w:rsidR="009249DD">
        <w:rPr>
          <w:noProof/>
        </w:rPr>
        <w:t>1</w:t>
      </w:r>
      <w:r w:rsidRPr="003A7090">
        <w:fldChar w:fldCharType="end"/>
      </w:r>
      <w:r w:rsidRPr="003A7090">
        <w:t>).</w:t>
      </w:r>
    </w:p>
    <w:p w14:paraId="12E0BB76" w14:textId="7EE5E104" w:rsidR="005344A3" w:rsidRPr="003A7090" w:rsidRDefault="005344A3" w:rsidP="005344A3">
      <w:pPr>
        <w:pStyle w:val="TablName"/>
      </w:pPr>
      <w:bookmarkStart w:id="6" w:name="_Ref58229977"/>
      <w:r w:rsidRPr="003A7090">
        <w:t xml:space="preserve">Таблица </w:t>
      </w:r>
      <w:fldSimple w:instr=" SEQ Таблица \* ARABIC ">
        <w:r w:rsidR="009249DD">
          <w:rPr>
            <w:noProof/>
          </w:rPr>
          <w:t>1</w:t>
        </w:r>
      </w:fldSimple>
      <w:bookmarkEnd w:id="6"/>
      <w:r w:rsidRPr="003A7090">
        <w:t xml:space="preserve"> – Перечень используемых сокращений</w:t>
      </w:r>
      <w:r w:rsidR="00380CC2" w:rsidRPr="003A7090">
        <w:t xml:space="preserve"> и терминов</w:t>
      </w:r>
      <w:r w:rsidR="002034A2" w:rsidRPr="002034A2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7"/>
        <w:gridCol w:w="7450"/>
      </w:tblGrid>
      <w:tr w:rsidR="005344A3" w:rsidRPr="003A7090" w14:paraId="18A9E1C6" w14:textId="77777777" w:rsidTr="00AE7D68">
        <w:tc>
          <w:tcPr>
            <w:tcW w:w="2658" w:type="dxa"/>
            <w:shd w:val="clear" w:color="auto" w:fill="auto"/>
          </w:tcPr>
          <w:p w14:paraId="52845BC2" w14:textId="77777777" w:rsidR="005344A3" w:rsidRPr="003A7090" w:rsidRDefault="005344A3" w:rsidP="005344A3">
            <w:pPr>
              <w:pStyle w:val="Head12M"/>
              <w:rPr>
                <w:rFonts w:eastAsia="Calibri"/>
                <w:b/>
              </w:rPr>
            </w:pPr>
            <w:r w:rsidRPr="003A7090">
              <w:rPr>
                <w:rFonts w:eastAsia="Calibri"/>
                <w:b/>
              </w:rPr>
              <w:t>Сокращение</w:t>
            </w:r>
          </w:p>
        </w:tc>
        <w:tc>
          <w:tcPr>
            <w:tcW w:w="7548" w:type="dxa"/>
            <w:shd w:val="clear" w:color="auto" w:fill="auto"/>
          </w:tcPr>
          <w:p w14:paraId="3AC0FCAA" w14:textId="77777777" w:rsidR="005344A3" w:rsidRPr="003A7090" w:rsidRDefault="005344A3" w:rsidP="005344A3">
            <w:pPr>
              <w:pStyle w:val="Head12M"/>
              <w:rPr>
                <w:rFonts w:eastAsia="Calibri"/>
                <w:b/>
              </w:rPr>
            </w:pPr>
            <w:r w:rsidRPr="003A7090">
              <w:rPr>
                <w:rFonts w:eastAsia="Calibri"/>
                <w:b/>
              </w:rPr>
              <w:t>Полное наименование</w:t>
            </w:r>
          </w:p>
        </w:tc>
      </w:tr>
      <w:tr w:rsidR="008B70FF" w:rsidRPr="003A7090" w14:paraId="17BEDA44" w14:textId="77777777" w:rsidTr="00AE7D68">
        <w:tc>
          <w:tcPr>
            <w:tcW w:w="2658" w:type="dxa"/>
            <w:shd w:val="clear" w:color="auto" w:fill="auto"/>
          </w:tcPr>
          <w:p w14:paraId="72EAA098" w14:textId="36BE65C5" w:rsidR="008B70FF" w:rsidRPr="003A7090" w:rsidRDefault="008B70FF" w:rsidP="0098127A">
            <w:pPr>
              <w:pStyle w:val="TableGraf12L"/>
            </w:pPr>
            <w:r w:rsidRPr="003A7090">
              <w:rPr>
                <w:lang w:val="en-US"/>
              </w:rPr>
              <w:t>CD</w:t>
            </w:r>
          </w:p>
        </w:tc>
        <w:tc>
          <w:tcPr>
            <w:tcW w:w="7548" w:type="dxa"/>
            <w:shd w:val="clear" w:color="auto" w:fill="auto"/>
          </w:tcPr>
          <w:p w14:paraId="2E1FDF1B" w14:textId="760804D1" w:rsidR="008B70FF" w:rsidRPr="003A7090" w:rsidRDefault="008B70FF" w:rsidP="008B70FF">
            <w:pPr>
              <w:pStyle w:val="TableGraf12L"/>
            </w:pPr>
            <w:r w:rsidRPr="003A7090">
              <w:t>Compact Disc (Компакт-диск)</w:t>
            </w:r>
          </w:p>
        </w:tc>
      </w:tr>
      <w:tr w:rsidR="008B70FF" w:rsidRPr="006340EE" w14:paraId="51F19895" w14:textId="77777777" w:rsidTr="00AE7D68">
        <w:tc>
          <w:tcPr>
            <w:tcW w:w="2658" w:type="dxa"/>
            <w:shd w:val="clear" w:color="auto" w:fill="auto"/>
          </w:tcPr>
          <w:p w14:paraId="0BE6F710" w14:textId="1529CFD4" w:rsidR="008B70FF" w:rsidRPr="003A7090" w:rsidRDefault="008B70FF" w:rsidP="0098127A">
            <w:pPr>
              <w:pStyle w:val="TableGraf12L"/>
            </w:pPr>
            <w:r w:rsidRPr="003A7090">
              <w:t>DVD-ROM</w:t>
            </w:r>
          </w:p>
        </w:tc>
        <w:tc>
          <w:tcPr>
            <w:tcW w:w="7548" w:type="dxa"/>
            <w:shd w:val="clear" w:color="auto" w:fill="auto"/>
          </w:tcPr>
          <w:p w14:paraId="36A0CD52" w14:textId="19023B11" w:rsidR="008B70FF" w:rsidRPr="003A7090" w:rsidRDefault="008B70FF" w:rsidP="008B70FF">
            <w:pPr>
              <w:pStyle w:val="TableGraf12L"/>
              <w:rPr>
                <w:lang w:val="en-US"/>
              </w:rPr>
            </w:pPr>
            <w:r w:rsidRPr="003A7090">
              <w:rPr>
                <w:lang w:val="en-US"/>
              </w:rPr>
              <w:t>Digital Versatile Disc - Read-Only Memory (</w:t>
            </w:r>
            <w:r w:rsidRPr="003A7090">
              <w:t>привод</w:t>
            </w:r>
            <w:r w:rsidRPr="003A7090">
              <w:rPr>
                <w:lang w:val="en-US"/>
              </w:rPr>
              <w:t xml:space="preserve"> </w:t>
            </w:r>
            <w:r w:rsidRPr="003A7090">
              <w:t>цифрового</w:t>
            </w:r>
            <w:r w:rsidRPr="003A7090">
              <w:rPr>
                <w:lang w:val="en-US"/>
              </w:rPr>
              <w:t xml:space="preserve"> </w:t>
            </w:r>
            <w:r w:rsidRPr="003A7090">
              <w:t>многоцелевого</w:t>
            </w:r>
            <w:r w:rsidRPr="003A7090">
              <w:rPr>
                <w:lang w:val="en-US"/>
              </w:rPr>
              <w:t xml:space="preserve"> </w:t>
            </w:r>
            <w:r w:rsidRPr="003A7090">
              <w:t>диска</w:t>
            </w:r>
            <w:r w:rsidRPr="003A7090">
              <w:rPr>
                <w:lang w:val="en-US"/>
              </w:rPr>
              <w:t>)</w:t>
            </w:r>
          </w:p>
        </w:tc>
      </w:tr>
      <w:tr w:rsidR="00676FAE" w:rsidRPr="003A7090" w14:paraId="6F650B80" w14:textId="77777777" w:rsidTr="00AE7D68">
        <w:tc>
          <w:tcPr>
            <w:tcW w:w="2658" w:type="dxa"/>
            <w:shd w:val="clear" w:color="auto" w:fill="auto"/>
          </w:tcPr>
          <w:p w14:paraId="2A61AF8C" w14:textId="031BDE3C" w:rsidR="00676FAE" w:rsidRPr="003A7090" w:rsidRDefault="00B72E23" w:rsidP="0098127A">
            <w:pPr>
              <w:pStyle w:val="TableGraf12L"/>
            </w:pPr>
            <w:r w:rsidRPr="003A7090">
              <w:t>HTT</w:t>
            </w:r>
            <w:r w:rsidR="00676FAE" w:rsidRPr="003A7090">
              <w:t>P</w:t>
            </w:r>
          </w:p>
        </w:tc>
        <w:tc>
          <w:tcPr>
            <w:tcW w:w="7548" w:type="dxa"/>
            <w:shd w:val="clear" w:color="auto" w:fill="auto"/>
          </w:tcPr>
          <w:p w14:paraId="00985798" w14:textId="00775DAD" w:rsidR="00676FAE" w:rsidRPr="003A7090" w:rsidRDefault="00676FAE" w:rsidP="008B70FF">
            <w:pPr>
              <w:pStyle w:val="TableGraf12L"/>
            </w:pPr>
            <w:r w:rsidRPr="003A7090">
              <w:t>Hyper Text Transfer Protocol (протокол передачи гипертекста)</w:t>
            </w:r>
          </w:p>
        </w:tc>
      </w:tr>
      <w:tr w:rsidR="00B72E23" w:rsidRPr="003A7090" w14:paraId="3AD29161" w14:textId="77777777" w:rsidTr="00AE7D68">
        <w:tc>
          <w:tcPr>
            <w:tcW w:w="2658" w:type="dxa"/>
            <w:shd w:val="clear" w:color="auto" w:fill="auto"/>
          </w:tcPr>
          <w:p w14:paraId="36FB9324" w14:textId="79E04DE9" w:rsidR="00B72E23" w:rsidRPr="003A7090" w:rsidRDefault="00B72E23" w:rsidP="0098127A">
            <w:pPr>
              <w:pStyle w:val="TableGraf12L"/>
            </w:pPr>
            <w:r w:rsidRPr="003A7090">
              <w:t>HTTPS</w:t>
            </w:r>
          </w:p>
        </w:tc>
        <w:tc>
          <w:tcPr>
            <w:tcW w:w="7548" w:type="dxa"/>
            <w:shd w:val="clear" w:color="auto" w:fill="auto"/>
          </w:tcPr>
          <w:p w14:paraId="6C48AAEF" w14:textId="2D19D370" w:rsidR="00B72E23" w:rsidRPr="003A7090" w:rsidRDefault="00B72E23" w:rsidP="008B70FF">
            <w:pPr>
              <w:pStyle w:val="TableGraf12L"/>
            </w:pPr>
            <w:r w:rsidRPr="003A7090">
              <w:t>Hyper Text Transfer Protocol Secure (раcширение протокола HTTP для поддержки шифрования в целях повышения безопасности)</w:t>
            </w:r>
          </w:p>
        </w:tc>
      </w:tr>
      <w:tr w:rsidR="00B72E23" w:rsidRPr="003A7090" w14:paraId="76FFC895" w14:textId="77777777" w:rsidTr="00AE7D68">
        <w:tc>
          <w:tcPr>
            <w:tcW w:w="2658" w:type="dxa"/>
            <w:shd w:val="clear" w:color="auto" w:fill="auto"/>
          </w:tcPr>
          <w:p w14:paraId="127730EE" w14:textId="77777777" w:rsidR="00B72E23" w:rsidRPr="003A7090" w:rsidRDefault="00B72E23" w:rsidP="0098127A">
            <w:pPr>
              <w:pStyle w:val="TableGraf12L"/>
            </w:pPr>
            <w:r w:rsidRPr="003A7090">
              <w:t>JDBC</w:t>
            </w:r>
          </w:p>
        </w:tc>
        <w:tc>
          <w:tcPr>
            <w:tcW w:w="7548" w:type="dxa"/>
            <w:shd w:val="clear" w:color="auto" w:fill="auto"/>
          </w:tcPr>
          <w:p w14:paraId="019CCA0B" w14:textId="489196DE" w:rsidR="00B72E23" w:rsidRPr="003A7090" w:rsidRDefault="00B72E23" w:rsidP="008B70FF">
            <w:pPr>
              <w:pStyle w:val="TableGraf12L"/>
            </w:pPr>
            <w:r w:rsidRPr="003A7090">
              <w:t>Java Data Base Cennectivity (соединение с базами данных на Java)</w:t>
            </w:r>
          </w:p>
        </w:tc>
      </w:tr>
      <w:tr w:rsidR="00B72E23" w:rsidRPr="003A7090" w14:paraId="6745CC66" w14:textId="77777777" w:rsidTr="00AE7D68">
        <w:tc>
          <w:tcPr>
            <w:tcW w:w="2658" w:type="dxa"/>
            <w:shd w:val="clear" w:color="auto" w:fill="auto"/>
          </w:tcPr>
          <w:p w14:paraId="4DBEEBFF" w14:textId="77777777" w:rsidR="00B72E23" w:rsidRPr="003A7090" w:rsidRDefault="00B72E23" w:rsidP="0098127A">
            <w:pPr>
              <w:pStyle w:val="TableGraf12L"/>
            </w:pPr>
            <w:r w:rsidRPr="003A7090">
              <w:t>JSON</w:t>
            </w:r>
          </w:p>
        </w:tc>
        <w:tc>
          <w:tcPr>
            <w:tcW w:w="7548" w:type="dxa"/>
            <w:shd w:val="clear" w:color="auto" w:fill="auto"/>
          </w:tcPr>
          <w:p w14:paraId="3070825C" w14:textId="0500981C" w:rsidR="00B72E23" w:rsidRPr="003A7090" w:rsidRDefault="00B72E23" w:rsidP="008B70FF">
            <w:pPr>
              <w:pStyle w:val="TableGraf12L"/>
            </w:pPr>
            <w:r w:rsidRPr="003A7090">
              <w:t>JavaScript Object Notation (текстовый формат обмена данными, основанный на JavaScript)</w:t>
            </w:r>
          </w:p>
        </w:tc>
      </w:tr>
      <w:tr w:rsidR="00B72E23" w:rsidRPr="003A7090" w14:paraId="1E449AEE" w14:textId="77777777" w:rsidTr="00AE7D68">
        <w:tc>
          <w:tcPr>
            <w:tcW w:w="2658" w:type="dxa"/>
            <w:shd w:val="clear" w:color="auto" w:fill="auto"/>
          </w:tcPr>
          <w:p w14:paraId="4AE69D73" w14:textId="77777777" w:rsidR="00B72E23" w:rsidRPr="003A7090" w:rsidRDefault="00B72E23" w:rsidP="0098127A">
            <w:pPr>
              <w:pStyle w:val="TableGraf12L"/>
            </w:pPr>
            <w:r w:rsidRPr="003A7090">
              <w:t>SQL</w:t>
            </w:r>
          </w:p>
        </w:tc>
        <w:tc>
          <w:tcPr>
            <w:tcW w:w="7548" w:type="dxa"/>
            <w:shd w:val="clear" w:color="auto" w:fill="auto"/>
          </w:tcPr>
          <w:p w14:paraId="0C3311F5" w14:textId="40573858" w:rsidR="00B72E23" w:rsidRPr="003A7090" w:rsidRDefault="00B72E23" w:rsidP="008B70FF">
            <w:pPr>
              <w:pStyle w:val="TableGraf12L"/>
            </w:pPr>
            <w:r w:rsidRPr="003A7090">
              <w:t>Structured Query Language (язык структурированных запросов)</w:t>
            </w:r>
          </w:p>
        </w:tc>
      </w:tr>
      <w:tr w:rsidR="00B72E23" w:rsidRPr="003A7090" w14:paraId="0CC81E26" w14:textId="77777777" w:rsidTr="00AE7D68">
        <w:tc>
          <w:tcPr>
            <w:tcW w:w="2658" w:type="dxa"/>
            <w:shd w:val="clear" w:color="auto" w:fill="auto"/>
          </w:tcPr>
          <w:p w14:paraId="550D2A3D" w14:textId="77777777" w:rsidR="00B72E23" w:rsidRPr="003A7090" w:rsidRDefault="00B72E23" w:rsidP="0098127A">
            <w:pPr>
              <w:pStyle w:val="TableGraf12L"/>
            </w:pPr>
            <w:r w:rsidRPr="003A7090">
              <w:t>URI</w:t>
            </w:r>
          </w:p>
        </w:tc>
        <w:tc>
          <w:tcPr>
            <w:tcW w:w="7548" w:type="dxa"/>
            <w:shd w:val="clear" w:color="auto" w:fill="auto"/>
          </w:tcPr>
          <w:p w14:paraId="751A4B4F" w14:textId="436782BD" w:rsidR="00B72E23" w:rsidRPr="003A7090" w:rsidRDefault="00B72E23" w:rsidP="008B70FF">
            <w:pPr>
              <w:pStyle w:val="TableGraf12L"/>
            </w:pPr>
            <w:r w:rsidRPr="003A7090">
              <w:t>Uniform Resource Identifier (унифицированный идентификатор ресурса)</w:t>
            </w:r>
          </w:p>
        </w:tc>
      </w:tr>
      <w:tr w:rsidR="00B72E23" w:rsidRPr="003A7090" w14:paraId="21A8014F" w14:textId="77777777" w:rsidTr="00AE7D68">
        <w:tc>
          <w:tcPr>
            <w:tcW w:w="2658" w:type="dxa"/>
            <w:shd w:val="clear" w:color="auto" w:fill="auto"/>
          </w:tcPr>
          <w:p w14:paraId="74394270" w14:textId="77777777" w:rsidR="00B72E23" w:rsidRPr="003A7090" w:rsidRDefault="00B72E23" w:rsidP="0098127A">
            <w:pPr>
              <w:pStyle w:val="TableGraf12L"/>
            </w:pPr>
            <w:r w:rsidRPr="003A7090">
              <w:t>URL</w:t>
            </w:r>
          </w:p>
        </w:tc>
        <w:tc>
          <w:tcPr>
            <w:tcW w:w="7548" w:type="dxa"/>
            <w:shd w:val="clear" w:color="auto" w:fill="auto"/>
          </w:tcPr>
          <w:p w14:paraId="53B6AA16" w14:textId="50750D24" w:rsidR="00B72E23" w:rsidRPr="003A7090" w:rsidRDefault="00B72E23" w:rsidP="008B70FF">
            <w:pPr>
              <w:pStyle w:val="TableGraf12L"/>
            </w:pPr>
            <w:r w:rsidRPr="003A7090">
              <w:t>Uniform Resource Locator (унифицированный указатель ресурса)</w:t>
            </w:r>
          </w:p>
        </w:tc>
      </w:tr>
      <w:tr w:rsidR="00B72E23" w:rsidRPr="003A7090" w14:paraId="1D7CAFB4" w14:textId="77777777" w:rsidTr="00AE7D68">
        <w:tc>
          <w:tcPr>
            <w:tcW w:w="2658" w:type="dxa"/>
            <w:shd w:val="clear" w:color="auto" w:fill="auto"/>
          </w:tcPr>
          <w:p w14:paraId="4546FC14" w14:textId="77777777" w:rsidR="00B72E23" w:rsidRPr="003A7090" w:rsidRDefault="00B72E23" w:rsidP="0098127A">
            <w:pPr>
              <w:pStyle w:val="TableGraf12L"/>
              <w:rPr>
                <w:rFonts w:eastAsia="Calibri"/>
                <w:bCs/>
              </w:rPr>
            </w:pPr>
            <w:r w:rsidRPr="003A7090">
              <w:t>БД</w:t>
            </w:r>
          </w:p>
        </w:tc>
        <w:tc>
          <w:tcPr>
            <w:tcW w:w="7548" w:type="dxa"/>
            <w:shd w:val="clear" w:color="auto" w:fill="auto"/>
          </w:tcPr>
          <w:p w14:paraId="4F4176F0" w14:textId="77777777" w:rsidR="00B72E23" w:rsidRPr="003A7090" w:rsidRDefault="00B72E23" w:rsidP="008B70FF">
            <w:pPr>
              <w:pStyle w:val="TableGraf12L"/>
              <w:rPr>
                <w:rFonts w:eastAsia="Calibri"/>
              </w:rPr>
            </w:pPr>
            <w:r w:rsidRPr="003A7090">
              <w:t>База данных</w:t>
            </w:r>
          </w:p>
        </w:tc>
      </w:tr>
      <w:tr w:rsidR="00B72E23" w:rsidRPr="003A7090" w14:paraId="1AA5EA49" w14:textId="77777777" w:rsidTr="00AE7D68">
        <w:tc>
          <w:tcPr>
            <w:tcW w:w="2658" w:type="dxa"/>
            <w:shd w:val="clear" w:color="auto" w:fill="auto"/>
          </w:tcPr>
          <w:p w14:paraId="034B47E5" w14:textId="7189399E" w:rsidR="00B72E23" w:rsidRPr="003A7090" w:rsidRDefault="00B72E23" w:rsidP="0098127A">
            <w:pPr>
              <w:pStyle w:val="TableGraf12L"/>
            </w:pPr>
            <w:r w:rsidRPr="003A7090">
              <w:t>БД ЗИС</w:t>
            </w:r>
          </w:p>
        </w:tc>
        <w:tc>
          <w:tcPr>
            <w:tcW w:w="7548" w:type="dxa"/>
            <w:shd w:val="clear" w:color="auto" w:fill="auto"/>
          </w:tcPr>
          <w:p w14:paraId="7A11DF06" w14:textId="2D188922" w:rsidR="00B72E23" w:rsidRPr="003A7090" w:rsidRDefault="00B72E23" w:rsidP="008B70FF">
            <w:pPr>
              <w:pStyle w:val="TableGraf12L"/>
            </w:pPr>
            <w:r w:rsidRPr="003A7090">
              <w:t>База данных защищ</w:t>
            </w:r>
            <w:r w:rsidR="00DC4E58" w:rsidRPr="003A7090">
              <w:t>аемой</w:t>
            </w:r>
            <w:r w:rsidRPr="003A7090">
              <w:t xml:space="preserve"> информационной системы</w:t>
            </w:r>
          </w:p>
        </w:tc>
      </w:tr>
      <w:tr w:rsidR="00B72E23" w:rsidRPr="003A7090" w14:paraId="40772C0B" w14:textId="77777777" w:rsidTr="00AE7D68">
        <w:tc>
          <w:tcPr>
            <w:tcW w:w="2658" w:type="dxa"/>
            <w:shd w:val="clear" w:color="auto" w:fill="auto"/>
          </w:tcPr>
          <w:p w14:paraId="403D417B" w14:textId="5FEF8E0B" w:rsidR="00B72E23" w:rsidRPr="003A7090" w:rsidRDefault="00B72E23" w:rsidP="0098127A">
            <w:pPr>
              <w:pStyle w:val="TableGraf12L"/>
            </w:pPr>
            <w:r w:rsidRPr="003A7090">
              <w:t>ЗИС</w:t>
            </w:r>
          </w:p>
        </w:tc>
        <w:tc>
          <w:tcPr>
            <w:tcW w:w="7548" w:type="dxa"/>
            <w:shd w:val="clear" w:color="auto" w:fill="auto"/>
          </w:tcPr>
          <w:p w14:paraId="0905D98A" w14:textId="0FDB46FE" w:rsidR="00B72E23" w:rsidRPr="003A7090" w:rsidRDefault="00B72E23" w:rsidP="008B70FF">
            <w:pPr>
              <w:pStyle w:val="TableGraf12L"/>
            </w:pPr>
            <w:r w:rsidRPr="003A7090">
              <w:t>Защищ</w:t>
            </w:r>
            <w:r w:rsidR="00D40ECC" w:rsidRPr="003A7090">
              <w:t>аемая</w:t>
            </w:r>
            <w:r w:rsidRPr="003A7090">
              <w:t xml:space="preserve"> информационная система</w:t>
            </w:r>
          </w:p>
        </w:tc>
      </w:tr>
      <w:tr w:rsidR="008B70FF" w:rsidRPr="003A7090" w14:paraId="55487DE7" w14:textId="77777777" w:rsidTr="00AE7D68">
        <w:tc>
          <w:tcPr>
            <w:tcW w:w="2658" w:type="dxa"/>
            <w:shd w:val="clear" w:color="auto" w:fill="auto"/>
          </w:tcPr>
          <w:p w14:paraId="6BDF855A" w14:textId="4741E1BF" w:rsidR="008B70FF" w:rsidRPr="003A7090" w:rsidRDefault="008B70FF" w:rsidP="0098127A">
            <w:pPr>
              <w:pStyle w:val="TableGraf12L"/>
            </w:pPr>
            <w:r w:rsidRPr="003A7090">
              <w:t>КС</w:t>
            </w:r>
          </w:p>
        </w:tc>
        <w:tc>
          <w:tcPr>
            <w:tcW w:w="7548" w:type="dxa"/>
            <w:shd w:val="clear" w:color="auto" w:fill="auto"/>
          </w:tcPr>
          <w:p w14:paraId="790BD071" w14:textId="1072B1C7" w:rsidR="008B70FF" w:rsidRPr="003A7090" w:rsidRDefault="008B70FF" w:rsidP="008B70FF">
            <w:pPr>
              <w:pStyle w:val="TableGraf12L"/>
            </w:pPr>
            <w:r w:rsidRPr="003A7090">
              <w:t>Контрольная сумма</w:t>
            </w:r>
          </w:p>
        </w:tc>
      </w:tr>
      <w:tr w:rsidR="00B72E23" w:rsidRPr="003A7090" w14:paraId="06CDF091" w14:textId="77777777" w:rsidTr="00AE7D68">
        <w:tc>
          <w:tcPr>
            <w:tcW w:w="2658" w:type="dxa"/>
            <w:shd w:val="clear" w:color="auto" w:fill="auto"/>
          </w:tcPr>
          <w:p w14:paraId="536D500D" w14:textId="77777777" w:rsidR="00B72E23" w:rsidRPr="003A7090" w:rsidRDefault="00B72E23" w:rsidP="0098127A">
            <w:pPr>
              <w:pStyle w:val="TableGraf12L"/>
            </w:pPr>
            <w:r w:rsidRPr="003A7090">
              <w:t>НСД</w:t>
            </w:r>
          </w:p>
        </w:tc>
        <w:tc>
          <w:tcPr>
            <w:tcW w:w="7548" w:type="dxa"/>
            <w:shd w:val="clear" w:color="auto" w:fill="auto"/>
          </w:tcPr>
          <w:p w14:paraId="23A4DD63" w14:textId="77777777" w:rsidR="00B72E23" w:rsidRPr="003A7090" w:rsidRDefault="00B72E23" w:rsidP="008B70FF">
            <w:pPr>
              <w:pStyle w:val="TableGraf12L"/>
            </w:pPr>
            <w:r w:rsidRPr="003A7090">
              <w:t>Несанкционированный доступ</w:t>
            </w:r>
          </w:p>
        </w:tc>
      </w:tr>
      <w:tr w:rsidR="00B72E23" w:rsidRPr="003A7090" w14:paraId="31939152" w14:textId="77777777" w:rsidTr="00AE7D68">
        <w:tc>
          <w:tcPr>
            <w:tcW w:w="2658" w:type="dxa"/>
            <w:shd w:val="clear" w:color="auto" w:fill="auto"/>
          </w:tcPr>
          <w:p w14:paraId="259296BC" w14:textId="77777777" w:rsidR="00B72E23" w:rsidRPr="003A7090" w:rsidRDefault="00B72E23" w:rsidP="0098127A">
            <w:pPr>
              <w:pStyle w:val="TableGraf12L"/>
            </w:pPr>
            <w:r w:rsidRPr="003A7090">
              <w:t>ОС</w:t>
            </w:r>
          </w:p>
        </w:tc>
        <w:tc>
          <w:tcPr>
            <w:tcW w:w="7548" w:type="dxa"/>
            <w:shd w:val="clear" w:color="auto" w:fill="auto"/>
          </w:tcPr>
          <w:p w14:paraId="03AD7CA6" w14:textId="77777777" w:rsidR="00B72E23" w:rsidRPr="003A7090" w:rsidRDefault="00B72E23" w:rsidP="008B70FF">
            <w:pPr>
              <w:pStyle w:val="TableGraf12L"/>
            </w:pPr>
            <w:r w:rsidRPr="003A7090">
              <w:t>Операционная система</w:t>
            </w:r>
          </w:p>
        </w:tc>
      </w:tr>
      <w:tr w:rsidR="00B72E23" w:rsidRPr="003A7090" w14:paraId="0D5344F8" w14:textId="77777777" w:rsidTr="00AE7D68">
        <w:tc>
          <w:tcPr>
            <w:tcW w:w="2658" w:type="dxa"/>
            <w:shd w:val="clear" w:color="auto" w:fill="auto"/>
          </w:tcPr>
          <w:p w14:paraId="1CE0DAC4" w14:textId="77777777" w:rsidR="00B72E23" w:rsidRPr="003A7090" w:rsidRDefault="00B72E23" w:rsidP="0098127A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ПО</w:t>
            </w:r>
          </w:p>
        </w:tc>
        <w:tc>
          <w:tcPr>
            <w:tcW w:w="7548" w:type="dxa"/>
            <w:shd w:val="clear" w:color="auto" w:fill="auto"/>
          </w:tcPr>
          <w:p w14:paraId="79355037" w14:textId="77777777" w:rsidR="00B72E23" w:rsidRPr="003A7090" w:rsidRDefault="00B72E23" w:rsidP="008B70FF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Программное обеспечение</w:t>
            </w:r>
          </w:p>
        </w:tc>
      </w:tr>
      <w:tr w:rsidR="006A33CC" w:rsidRPr="003A7090" w14:paraId="5E40E494" w14:textId="77777777" w:rsidTr="00AE7D68">
        <w:tc>
          <w:tcPr>
            <w:tcW w:w="2658" w:type="dxa"/>
            <w:shd w:val="clear" w:color="auto" w:fill="auto"/>
          </w:tcPr>
          <w:p w14:paraId="68D6C6AE" w14:textId="1049EB0A" w:rsidR="006A33CC" w:rsidRPr="003A7090" w:rsidRDefault="006A33CC" w:rsidP="0098127A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ПИН</w:t>
            </w:r>
          </w:p>
        </w:tc>
        <w:tc>
          <w:tcPr>
            <w:tcW w:w="7548" w:type="dxa"/>
            <w:shd w:val="clear" w:color="auto" w:fill="auto"/>
          </w:tcPr>
          <w:p w14:paraId="1290F62D" w14:textId="7ECAA7E9" w:rsidR="006A33CC" w:rsidRPr="003A7090" w:rsidRDefault="006A33CC" w:rsidP="008B70FF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Персональный идентификационный номер</w:t>
            </w:r>
          </w:p>
        </w:tc>
      </w:tr>
      <w:tr w:rsidR="00B72E23" w:rsidRPr="003A7090" w14:paraId="3CF4F194" w14:textId="77777777" w:rsidTr="00AE7D68">
        <w:tc>
          <w:tcPr>
            <w:tcW w:w="2658" w:type="dxa"/>
            <w:shd w:val="clear" w:color="auto" w:fill="auto"/>
          </w:tcPr>
          <w:p w14:paraId="4E89A2A7" w14:textId="77777777" w:rsidR="00B72E23" w:rsidRPr="003A7090" w:rsidRDefault="00B72E23" w:rsidP="0098127A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Программа</w:t>
            </w:r>
          </w:p>
        </w:tc>
        <w:tc>
          <w:tcPr>
            <w:tcW w:w="7548" w:type="dxa"/>
            <w:shd w:val="clear" w:color="auto" w:fill="auto"/>
          </w:tcPr>
          <w:p w14:paraId="1131C23A" w14:textId="4B3CBA38" w:rsidR="00B72E23" w:rsidRPr="003A7090" w:rsidRDefault="000C4E49" w:rsidP="008B70FF">
            <w:pPr>
              <w:pStyle w:val="TableGraf12L"/>
              <w:rPr>
                <w:rFonts w:eastAsia="Calibri"/>
              </w:rPr>
            </w:pPr>
            <w:r w:rsidRPr="003A7090">
              <w:t>Программное обеспечение</w:t>
            </w:r>
            <w:r w:rsidR="00B72E23" w:rsidRPr="003A7090">
              <w:t xml:space="preserve"> «WebGard 2.0»</w:t>
            </w:r>
          </w:p>
        </w:tc>
      </w:tr>
      <w:tr w:rsidR="00B72E23" w:rsidRPr="003A7090" w14:paraId="17EE87D7" w14:textId="77777777" w:rsidTr="00AE7D68">
        <w:tc>
          <w:tcPr>
            <w:tcW w:w="2658" w:type="dxa"/>
            <w:shd w:val="clear" w:color="auto" w:fill="auto"/>
          </w:tcPr>
          <w:p w14:paraId="1BE491AF" w14:textId="77777777" w:rsidR="00B72E23" w:rsidRPr="003A7090" w:rsidRDefault="00B72E23" w:rsidP="0098127A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СУБД</w:t>
            </w:r>
          </w:p>
        </w:tc>
        <w:tc>
          <w:tcPr>
            <w:tcW w:w="7548" w:type="dxa"/>
            <w:shd w:val="clear" w:color="auto" w:fill="auto"/>
          </w:tcPr>
          <w:p w14:paraId="2AB5B507" w14:textId="77777777" w:rsidR="00B72E23" w:rsidRPr="003A7090" w:rsidRDefault="00B72E23" w:rsidP="008B70FF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Система управления базой данных</w:t>
            </w:r>
          </w:p>
        </w:tc>
      </w:tr>
      <w:tr w:rsidR="008B70FF" w:rsidRPr="003A7090" w14:paraId="31C04DFD" w14:textId="77777777" w:rsidTr="00AE7D68">
        <w:tc>
          <w:tcPr>
            <w:tcW w:w="2658" w:type="dxa"/>
            <w:shd w:val="clear" w:color="auto" w:fill="auto"/>
          </w:tcPr>
          <w:p w14:paraId="01E74DFC" w14:textId="18C35740" w:rsidR="008B70FF" w:rsidRPr="003A7090" w:rsidRDefault="008B70FF" w:rsidP="0098127A">
            <w:pPr>
              <w:pStyle w:val="TableGraf12L"/>
              <w:rPr>
                <w:rFonts w:eastAsia="Calibri"/>
              </w:rPr>
            </w:pPr>
            <w:r w:rsidRPr="003A7090">
              <w:rPr>
                <w:rFonts w:eastAsia="Calibri"/>
              </w:rPr>
              <w:t>ФСТЭК</w:t>
            </w:r>
            <w:r w:rsidR="000C4E49" w:rsidRPr="003A7090">
              <w:rPr>
                <w:rFonts w:eastAsia="Calibri"/>
              </w:rPr>
              <w:t xml:space="preserve"> России</w:t>
            </w:r>
          </w:p>
        </w:tc>
        <w:tc>
          <w:tcPr>
            <w:tcW w:w="7548" w:type="dxa"/>
            <w:shd w:val="clear" w:color="auto" w:fill="auto"/>
          </w:tcPr>
          <w:p w14:paraId="21A77F03" w14:textId="2F84DFA2" w:rsidR="008B70FF" w:rsidRPr="003A7090" w:rsidRDefault="008B70FF" w:rsidP="008B70FF">
            <w:pPr>
              <w:pStyle w:val="TableGraf12L"/>
              <w:rPr>
                <w:rFonts w:eastAsia="Calibri"/>
              </w:rPr>
            </w:pPr>
            <w:r w:rsidRPr="003A7090">
              <w:t>Федеральная служба по техническому и экспортному контролю</w:t>
            </w:r>
            <w:r w:rsidR="000C4E49" w:rsidRPr="003A7090">
              <w:t xml:space="preserve"> России</w:t>
            </w:r>
          </w:p>
        </w:tc>
      </w:tr>
    </w:tbl>
    <w:p w14:paraId="39CFC216" w14:textId="4221ED21" w:rsidR="006369BE" w:rsidRPr="003A7090" w:rsidRDefault="006369BE" w:rsidP="00FF58AC">
      <w:pPr>
        <w:pStyle w:val="1"/>
      </w:pPr>
      <w:bookmarkStart w:id="7" w:name="_Toc78731738"/>
      <w:r w:rsidRPr="003A7090">
        <w:lastRenderedPageBreak/>
        <w:t>Общие сведения о Программе</w:t>
      </w:r>
      <w:bookmarkEnd w:id="5"/>
      <w:bookmarkEnd w:id="7"/>
    </w:p>
    <w:p w14:paraId="200201EC" w14:textId="2D5460C6" w:rsidR="00423C62" w:rsidRPr="003A7090" w:rsidRDefault="000C4E49" w:rsidP="006369BE">
      <w:pPr>
        <w:pStyle w:val="a0"/>
      </w:pPr>
      <w:r w:rsidRPr="003A7090">
        <w:t>Программное обеспечение</w:t>
      </w:r>
      <w:r w:rsidR="006369BE" w:rsidRPr="003A7090">
        <w:t xml:space="preserve"> «</w:t>
      </w:r>
      <w:r w:rsidR="006369BE" w:rsidRPr="003A7090">
        <w:rPr>
          <w:lang w:val="en-US"/>
        </w:rPr>
        <w:t>WebGard</w:t>
      </w:r>
      <w:r w:rsidR="006369BE" w:rsidRPr="003A7090">
        <w:t xml:space="preserve"> 2.0» предназначен</w:t>
      </w:r>
      <w:r w:rsidRPr="003A7090">
        <w:t>о</w:t>
      </w:r>
      <w:r w:rsidR="006369BE" w:rsidRPr="003A7090">
        <w:t xml:space="preserve"> для защиты информации</w:t>
      </w:r>
      <w:r w:rsidR="00423C62" w:rsidRPr="003A7090">
        <w:t xml:space="preserve"> ограниченного доступа, не содержащей сведений, составляющих государственную тайну, от несанкционированного доступа в web-системах массового обслуживания и реализует разграничение доступа при обращении к web-ресурсам для web-приложений.</w:t>
      </w:r>
    </w:p>
    <w:p w14:paraId="4BE6E243" w14:textId="77777777" w:rsidR="00B9380A" w:rsidRDefault="00B9380A" w:rsidP="00B9380A">
      <w:pPr>
        <w:pStyle w:val="a0"/>
      </w:pPr>
      <w:r w:rsidRPr="00E4440F">
        <w:t>Объект доступа – web-ресурс защищаемой информационной системы, доступ к которой регламентируется ролевой политикой доступа, реализ</w:t>
      </w:r>
      <w:r>
        <w:t>уемой с помощью ПО «WebGard 2.0»</w:t>
      </w:r>
      <w:r w:rsidRPr="00E4440F">
        <w:t>.</w:t>
      </w:r>
    </w:p>
    <w:p w14:paraId="73831208" w14:textId="77777777" w:rsidR="00B9380A" w:rsidRDefault="00B9380A" w:rsidP="00B9380A">
      <w:pPr>
        <w:pStyle w:val="a0"/>
      </w:pPr>
      <w:r w:rsidRPr="00E4440F">
        <w:t>Защ</w:t>
      </w:r>
      <w:r>
        <w:t xml:space="preserve">ищаемая информационная система </w:t>
      </w:r>
      <w:r w:rsidRPr="002F771D">
        <w:t>–</w:t>
      </w:r>
      <w:r w:rsidRPr="00E4440F">
        <w:t xml:space="preserve"> информационная система (web-система), предназначенная для обработки защищаемой информации с требуемым уровнем ее защищенности, для </w:t>
      </w:r>
      <w:r>
        <w:t>защиты которой используется ПО «</w:t>
      </w:r>
      <w:r w:rsidRPr="00E4440F">
        <w:t>WebGard 2.0</w:t>
      </w:r>
      <w:r>
        <w:t>»</w:t>
      </w:r>
      <w:r w:rsidRPr="00E4440F">
        <w:t>, устанавливаемое для контроля и разграничения доступа подключаемых пользователей при обращении к web-ресурсам для web-приложений.</w:t>
      </w:r>
    </w:p>
    <w:p w14:paraId="0657BA1E" w14:textId="6D91AA51" w:rsidR="00B9380A" w:rsidRDefault="00B9380A" w:rsidP="00B9380A">
      <w:pPr>
        <w:pStyle w:val="a0"/>
      </w:pPr>
      <w:r w:rsidRPr="009965B9">
        <w:t>Субъект доступа – пользователи, выполняющие операции (действия) над объектами доступа</w:t>
      </w:r>
      <w:r>
        <w:t xml:space="preserve">, </w:t>
      </w:r>
      <w:r w:rsidRPr="009965B9">
        <w:t>действия которых регламентируются правилами разграничения доступа.</w:t>
      </w:r>
      <w:r>
        <w:t xml:space="preserve"> Пользователи должны быть представлены двумя категориями – 1) пользователи </w:t>
      </w:r>
      <w:r w:rsidRPr="00B42E11">
        <w:t>защищаем</w:t>
      </w:r>
      <w:r>
        <w:t>ой</w:t>
      </w:r>
      <w:r w:rsidRPr="00B42E11">
        <w:t xml:space="preserve"> систем</w:t>
      </w:r>
      <w:r>
        <w:t>ы, 2) администраторы ПО «</w:t>
      </w:r>
      <w:r>
        <w:rPr>
          <w:lang w:val="en-US"/>
        </w:rPr>
        <w:t>WebGard</w:t>
      </w:r>
      <w:r w:rsidRPr="002F771D">
        <w:t xml:space="preserve"> 2.0</w:t>
      </w:r>
      <w:r>
        <w:t>».</w:t>
      </w:r>
    </w:p>
    <w:p w14:paraId="536F10A6" w14:textId="77777777" w:rsidR="00E43036" w:rsidRDefault="00E43036" w:rsidP="00E43036">
      <w:pPr>
        <w:pStyle w:val="a0"/>
      </w:pPr>
      <w:r>
        <w:t>Операции</w:t>
      </w:r>
      <w:r w:rsidRPr="00E4440F">
        <w:t xml:space="preserve"> –</w:t>
      </w:r>
      <w:r>
        <w:t xml:space="preserve"> действия субъектов доступа над объектами доступа:</w:t>
      </w:r>
    </w:p>
    <w:p w14:paraId="66DE9AA0" w14:textId="77777777" w:rsidR="00E43036" w:rsidRDefault="00E43036" w:rsidP="00E43036">
      <w:pPr>
        <w:pStyle w:val="-"/>
        <w:jc w:val="left"/>
      </w:pPr>
      <w:r w:rsidRPr="00326BA7">
        <w:t>вход (выход), а также попытки входа субъектов доступа в Программу</w:t>
      </w:r>
      <w:r>
        <w:t>;</w:t>
      </w:r>
    </w:p>
    <w:p w14:paraId="04DEE2AA" w14:textId="77777777" w:rsidR="00E43036" w:rsidRPr="00326BA7" w:rsidRDefault="00E43036" w:rsidP="00E43036">
      <w:pPr>
        <w:pStyle w:val="-"/>
        <w:jc w:val="left"/>
      </w:pPr>
      <w:r w:rsidRPr="00326BA7">
        <w:t>создание правил управления доступом;</w:t>
      </w:r>
    </w:p>
    <w:p w14:paraId="75AA54DE" w14:textId="77777777" w:rsidR="00E43036" w:rsidRPr="00D51890" w:rsidRDefault="00E43036" w:rsidP="00E43036">
      <w:pPr>
        <w:pStyle w:val="-"/>
        <w:jc w:val="left"/>
      </w:pPr>
      <w:r w:rsidRPr="00D51890">
        <w:t xml:space="preserve">редактирование </w:t>
      </w:r>
      <w:r>
        <w:t>правил</w:t>
      </w:r>
      <w:r w:rsidRPr="00D51890">
        <w:t xml:space="preserve"> </w:t>
      </w:r>
      <w:r>
        <w:t xml:space="preserve">управления </w:t>
      </w:r>
      <w:r w:rsidRPr="00D51890">
        <w:t>доступ</w:t>
      </w:r>
      <w:r>
        <w:t>ом</w:t>
      </w:r>
      <w:r w:rsidRPr="00D51890">
        <w:t>;</w:t>
      </w:r>
    </w:p>
    <w:p w14:paraId="2286C2EF" w14:textId="77777777" w:rsidR="00E43036" w:rsidRPr="00D51890" w:rsidRDefault="00E43036" w:rsidP="00E43036">
      <w:pPr>
        <w:pStyle w:val="-"/>
        <w:jc w:val="left"/>
      </w:pPr>
      <w:r w:rsidRPr="00D51890">
        <w:t xml:space="preserve">удаление </w:t>
      </w:r>
      <w:r>
        <w:t>правил</w:t>
      </w:r>
      <w:r w:rsidRPr="00D51890">
        <w:t xml:space="preserve"> </w:t>
      </w:r>
      <w:r>
        <w:t xml:space="preserve">управления </w:t>
      </w:r>
      <w:r w:rsidRPr="00D51890">
        <w:t>доступ</w:t>
      </w:r>
      <w:r>
        <w:t>ом</w:t>
      </w:r>
      <w:r w:rsidRPr="00D51890">
        <w:t>;</w:t>
      </w:r>
    </w:p>
    <w:p w14:paraId="26F10F16" w14:textId="77777777" w:rsidR="00E43036" w:rsidRPr="00CA20AB" w:rsidRDefault="00E43036" w:rsidP="00E43036">
      <w:pPr>
        <w:pStyle w:val="-"/>
        <w:jc w:val="left"/>
      </w:pPr>
      <w:r w:rsidRPr="00CA20AB">
        <w:t>создание субъекта доступа;</w:t>
      </w:r>
    </w:p>
    <w:p w14:paraId="08DC84AE" w14:textId="77777777" w:rsidR="00E43036" w:rsidRPr="00CA20AB" w:rsidRDefault="00E43036" w:rsidP="00E43036">
      <w:pPr>
        <w:pStyle w:val="-"/>
        <w:jc w:val="left"/>
      </w:pPr>
      <w:r w:rsidRPr="00CA20AB">
        <w:t>редактирование субъекта доступа;</w:t>
      </w:r>
    </w:p>
    <w:p w14:paraId="0EDAB7D8" w14:textId="77777777" w:rsidR="00E43036" w:rsidRPr="00CA20AB" w:rsidRDefault="00E43036" w:rsidP="00E43036">
      <w:pPr>
        <w:pStyle w:val="-"/>
        <w:jc w:val="left"/>
      </w:pPr>
      <w:r w:rsidRPr="00CA20AB">
        <w:t>удаление субъекта доступа;</w:t>
      </w:r>
    </w:p>
    <w:p w14:paraId="77CB8885" w14:textId="25B2591B" w:rsidR="00E43036" w:rsidRDefault="00E43036" w:rsidP="00E43036">
      <w:pPr>
        <w:pStyle w:val="-"/>
        <w:jc w:val="left"/>
      </w:pPr>
      <w:r w:rsidRPr="00CA20AB">
        <w:t>синхронизация прав доступ</w:t>
      </w:r>
      <w:r w:rsidR="004E70AC">
        <w:t>а</w:t>
      </w:r>
      <w:r>
        <w:t>;</w:t>
      </w:r>
    </w:p>
    <w:p w14:paraId="56415937" w14:textId="77777777" w:rsidR="00E43036" w:rsidRPr="00B3019D" w:rsidRDefault="00E43036" w:rsidP="00E43036">
      <w:pPr>
        <w:pStyle w:val="-"/>
        <w:jc w:val="left"/>
      </w:pPr>
      <w:r w:rsidRPr="00C660B8">
        <w:t>переход на</w:t>
      </w:r>
      <w:r>
        <w:t xml:space="preserve"> защищаемый</w:t>
      </w:r>
      <w:r w:rsidRPr="00C660B8">
        <w:t xml:space="preserve"> ресурс</w:t>
      </w:r>
      <w:r w:rsidRPr="00B3019D">
        <w:t>;</w:t>
      </w:r>
    </w:p>
    <w:p w14:paraId="24087969" w14:textId="77777777" w:rsidR="00E43036" w:rsidRPr="00B3019D" w:rsidRDefault="00E43036" w:rsidP="00E43036">
      <w:pPr>
        <w:pStyle w:val="-"/>
        <w:jc w:val="left"/>
      </w:pPr>
      <w:r w:rsidRPr="00B3019D">
        <w:t xml:space="preserve">создание </w:t>
      </w:r>
      <w:r>
        <w:t xml:space="preserve">защищаемых </w:t>
      </w:r>
      <w:r w:rsidRPr="00C660B8">
        <w:t>ресурсов</w:t>
      </w:r>
      <w:r w:rsidRPr="00B3019D">
        <w:t>;</w:t>
      </w:r>
    </w:p>
    <w:p w14:paraId="7426703B" w14:textId="77777777" w:rsidR="00E43036" w:rsidRPr="00B3019D" w:rsidRDefault="00E43036" w:rsidP="00E43036">
      <w:pPr>
        <w:pStyle w:val="-"/>
        <w:jc w:val="left"/>
      </w:pPr>
      <w:r w:rsidRPr="00B3019D">
        <w:t>редактирование</w:t>
      </w:r>
      <w:r>
        <w:t xml:space="preserve"> защищаемых</w:t>
      </w:r>
      <w:r w:rsidRPr="00B3019D">
        <w:t xml:space="preserve"> ресурсов;</w:t>
      </w:r>
    </w:p>
    <w:p w14:paraId="01AC8564" w14:textId="77777777" w:rsidR="00E43036" w:rsidRPr="00B3019D" w:rsidRDefault="00E43036" w:rsidP="00E43036">
      <w:pPr>
        <w:pStyle w:val="-"/>
        <w:jc w:val="left"/>
      </w:pPr>
      <w:r w:rsidRPr="00B3019D">
        <w:t xml:space="preserve">удаление </w:t>
      </w:r>
      <w:r>
        <w:t xml:space="preserve">защищаемых </w:t>
      </w:r>
      <w:r w:rsidRPr="00B3019D">
        <w:t>ресурсов</w:t>
      </w:r>
      <w:r w:rsidRPr="00B3019D" w:rsidDel="00497CF6">
        <w:t>;</w:t>
      </w:r>
    </w:p>
    <w:p w14:paraId="52860DD7" w14:textId="77777777" w:rsidR="00E43036" w:rsidRDefault="00E43036" w:rsidP="00E43036">
      <w:pPr>
        <w:pStyle w:val="-"/>
        <w:jc w:val="left"/>
      </w:pPr>
      <w:r w:rsidRPr="00880BB9">
        <w:t>изменение привилегий учетных записей</w:t>
      </w:r>
      <w:r>
        <w:t>;</w:t>
      </w:r>
    </w:p>
    <w:p w14:paraId="7BCDDA01" w14:textId="77777777" w:rsidR="00E43036" w:rsidRDefault="00E43036" w:rsidP="00E43036">
      <w:pPr>
        <w:pStyle w:val="-"/>
        <w:jc w:val="left"/>
      </w:pPr>
      <w:r w:rsidRPr="00326BA7">
        <w:t>вход (выход), а также попытки входа субъектов доступа</w:t>
      </w:r>
      <w:r>
        <w:t xml:space="preserve"> в панель управления компонентами виртуальной инфраструктуры;</w:t>
      </w:r>
    </w:p>
    <w:p w14:paraId="23315499" w14:textId="77777777" w:rsidR="00E43036" w:rsidRDefault="00E43036" w:rsidP="00E43036">
      <w:pPr>
        <w:pStyle w:val="-"/>
        <w:jc w:val="left"/>
      </w:pPr>
      <w:r>
        <w:t>изменение в составе и конфигурации компонентов виртуальной инфраструктуры во время их запуска и функционирования;</w:t>
      </w:r>
    </w:p>
    <w:p w14:paraId="36872B5A" w14:textId="77777777" w:rsidR="00E43036" w:rsidRDefault="00E43036" w:rsidP="00E43036">
      <w:pPr>
        <w:pStyle w:val="-"/>
        <w:jc w:val="left"/>
      </w:pPr>
      <w:r>
        <w:t>изменение правил разграничения доступа к компонентам виртуальной инфраструктуры;</w:t>
      </w:r>
    </w:p>
    <w:p w14:paraId="7A96F741" w14:textId="77777777" w:rsidR="00E43036" w:rsidRDefault="00E43036" w:rsidP="00E43036">
      <w:pPr>
        <w:pStyle w:val="-"/>
        <w:jc w:val="left"/>
      </w:pPr>
      <w:r>
        <w:t>размещение и перемещение файлов-образов виртуальных машин (контейнеров) между носителями (системами хранения данных);</w:t>
      </w:r>
    </w:p>
    <w:p w14:paraId="0C987778" w14:textId="77777777" w:rsidR="00E43036" w:rsidRDefault="00E43036" w:rsidP="00E43036">
      <w:pPr>
        <w:pStyle w:val="-"/>
        <w:jc w:val="left"/>
      </w:pPr>
      <w:r>
        <w:t>размещение и перемещение исполняемых виртуальных машин (контейнеров) между серверами виртуализации;</w:t>
      </w:r>
    </w:p>
    <w:p w14:paraId="502BFE00" w14:textId="77777777" w:rsidR="00E43036" w:rsidRPr="0027407D" w:rsidRDefault="00E43036" w:rsidP="00E43036">
      <w:pPr>
        <w:pStyle w:val="-"/>
        <w:jc w:val="left"/>
      </w:pPr>
      <w:r>
        <w:lastRenderedPageBreak/>
        <w:t>размещение и перемещение данных, обрабатываемых с использованием виртуальных машин, между носителями (системами хранения данных).</w:t>
      </w:r>
    </w:p>
    <w:p w14:paraId="44C36F50" w14:textId="77777777" w:rsidR="00A77353" w:rsidRPr="00994F9F" w:rsidRDefault="00A77353" w:rsidP="00A77353">
      <w:pPr>
        <w:pStyle w:val="a0"/>
      </w:pPr>
      <w:r w:rsidRPr="00994F9F">
        <w:t>Перечень подсистем ПО «</w:t>
      </w:r>
      <w:r w:rsidRPr="00994F9F">
        <w:rPr>
          <w:lang w:val="en-US"/>
        </w:rPr>
        <w:t>W</w:t>
      </w:r>
      <w:r w:rsidRPr="00994F9F">
        <w:t>ebGard 2.0», реализующих функции безопасности:</w:t>
      </w:r>
    </w:p>
    <w:p w14:paraId="189236CB" w14:textId="77777777" w:rsidR="00A77353" w:rsidRPr="00994F9F" w:rsidRDefault="00A77353" w:rsidP="00A77353">
      <w:pPr>
        <w:pStyle w:val="-"/>
        <w:jc w:val="left"/>
      </w:pPr>
      <w:r w:rsidRPr="00994F9F">
        <w:t>подсистема администрирования;</w:t>
      </w:r>
    </w:p>
    <w:p w14:paraId="3C4CBE59" w14:textId="77777777" w:rsidR="00A77353" w:rsidRPr="00994F9F" w:rsidRDefault="00A77353" w:rsidP="00A77353">
      <w:pPr>
        <w:pStyle w:val="-"/>
        <w:jc w:val="left"/>
      </w:pPr>
      <w:r w:rsidRPr="00994F9F">
        <w:t>подсистема HTTP-фильтрации.</w:t>
      </w:r>
    </w:p>
    <w:p w14:paraId="2EB39F11" w14:textId="77777777" w:rsidR="00E80917" w:rsidRDefault="00E80917" w:rsidP="00E80917">
      <w:pPr>
        <w:pStyle w:val="a0"/>
      </w:pPr>
      <w:r w:rsidRPr="00994F9F">
        <w:t xml:space="preserve">Перечень </w:t>
      </w:r>
      <w:r w:rsidRPr="00C2142A">
        <w:t xml:space="preserve">внешних </w:t>
      </w:r>
      <w:r>
        <w:t>пакетов</w:t>
      </w:r>
      <w:r w:rsidRPr="00C2142A">
        <w:t>,</w:t>
      </w:r>
      <w:r>
        <w:t xml:space="preserve"> необходимых для функционирования ПО «</w:t>
      </w:r>
      <w:r>
        <w:rPr>
          <w:lang w:val="en-US"/>
        </w:rPr>
        <w:t>WebGard</w:t>
      </w:r>
      <w:r w:rsidRPr="0068375E">
        <w:t xml:space="preserve"> 2.0</w:t>
      </w:r>
      <w:r>
        <w:t>»</w:t>
      </w:r>
      <w:r w:rsidRPr="00947774">
        <w:t>:</w:t>
      </w:r>
    </w:p>
    <w:p w14:paraId="3BEA292A" w14:textId="77777777" w:rsidR="00E80917" w:rsidRPr="00AD37ED" w:rsidRDefault="00E80917" w:rsidP="00E80917">
      <w:pPr>
        <w:pStyle w:val="-"/>
        <w:jc w:val="left"/>
      </w:pPr>
      <w:r>
        <w:t xml:space="preserve">пакет </w:t>
      </w:r>
      <w:r w:rsidRPr="00AD37ED">
        <w:t>подсистем</w:t>
      </w:r>
      <w:r>
        <w:t>ы</w:t>
      </w:r>
      <w:r w:rsidRPr="00AD37ED">
        <w:t xml:space="preserve"> хранилища данных СУБД </w:t>
      </w:r>
      <w:r w:rsidRPr="007A1AFD">
        <w:t>PostgreSQL</w:t>
      </w:r>
      <w:r w:rsidRPr="00AD37ED">
        <w:t>;</w:t>
      </w:r>
    </w:p>
    <w:p w14:paraId="4AF528C1" w14:textId="6DE171D6" w:rsidR="00A77353" w:rsidRPr="00994F9F" w:rsidRDefault="00E80917">
      <w:pPr>
        <w:pStyle w:val="-"/>
        <w:jc w:val="left"/>
      </w:pPr>
      <w:r>
        <w:t>пакет подсистемы кэширования данных</w:t>
      </w:r>
      <w:r w:rsidRPr="00AD37ED">
        <w:t>.</w:t>
      </w:r>
    </w:p>
    <w:p w14:paraId="6EFFC2F8" w14:textId="35A39A18" w:rsidR="00894947" w:rsidRPr="003A7090" w:rsidRDefault="00A77353" w:rsidP="000A49ED">
      <w:pPr>
        <w:pStyle w:val="a0"/>
      </w:pPr>
      <w:r>
        <w:t xml:space="preserve">Внешние подсистемы не поставляются в составе </w:t>
      </w:r>
      <w:r w:rsidRPr="00994F9F">
        <w:t>ПО «WebGard 2.0»</w:t>
      </w:r>
      <w:r>
        <w:t>.</w:t>
      </w:r>
      <w:r w:rsidRPr="00362493">
        <w:t xml:space="preserve"> </w:t>
      </w:r>
      <w:r>
        <w:t xml:space="preserve">Внешние подсистемы </w:t>
      </w:r>
      <w:r w:rsidRPr="00E80917">
        <w:t>устанавливаются</w:t>
      </w:r>
      <w:r>
        <w:t xml:space="preserve"> с репозитория сертифицированной ОС «Альт 8 СП».</w:t>
      </w:r>
    </w:p>
    <w:p w14:paraId="292A89D6" w14:textId="7C5E1B04" w:rsidR="006369BE" w:rsidRPr="003A7090" w:rsidRDefault="00AF694F" w:rsidP="006369BE">
      <w:pPr>
        <w:pStyle w:val="a0"/>
      </w:pPr>
      <w:r w:rsidRPr="003A7090">
        <w:t xml:space="preserve">Руководство администратора </w:t>
      </w:r>
      <w:r w:rsidR="006369BE" w:rsidRPr="003A7090">
        <w:t>Программы определяет требования</w:t>
      </w:r>
      <w:r w:rsidR="00AF7DB2" w:rsidRPr="003A7090">
        <w:t xml:space="preserve"> и </w:t>
      </w:r>
      <w:r w:rsidR="006369BE" w:rsidRPr="003A7090">
        <w:t>ответственность администратора</w:t>
      </w:r>
      <w:r w:rsidR="00AF7DB2" w:rsidRPr="003A7090">
        <w:t xml:space="preserve">, а также последовательность действий, обеспечивающие выполнение </w:t>
      </w:r>
      <w:r w:rsidR="002F07ED" w:rsidRPr="003A7090">
        <w:t>П</w:t>
      </w:r>
      <w:r w:rsidR="00AF7DB2" w:rsidRPr="003A7090">
        <w:t>рограммы</w:t>
      </w:r>
      <w:r w:rsidR="006369BE" w:rsidRPr="003A7090">
        <w:t>.</w:t>
      </w:r>
    </w:p>
    <w:p w14:paraId="5FF6B214" w14:textId="0A1F14F6" w:rsidR="006369BE" w:rsidRPr="003A7090" w:rsidRDefault="006369BE" w:rsidP="006369BE">
      <w:pPr>
        <w:pStyle w:val="a0"/>
      </w:pPr>
      <w:r w:rsidRPr="003A7090">
        <w:t>В документе представлен</w:t>
      </w:r>
      <w:r w:rsidR="00AF694F" w:rsidRPr="003A7090">
        <w:t xml:space="preserve">о </w:t>
      </w:r>
      <w:r w:rsidR="000322F3" w:rsidRPr="003A7090">
        <w:t xml:space="preserve">графическое </w:t>
      </w:r>
      <w:r w:rsidR="00AF694F" w:rsidRPr="003A7090">
        <w:t>описание Программы</w:t>
      </w:r>
      <w:r w:rsidR="000322F3" w:rsidRPr="003A7090">
        <w:t xml:space="preserve"> и настройка</w:t>
      </w:r>
      <w:r w:rsidRPr="003A7090">
        <w:t xml:space="preserve"> необходимых элементов</w:t>
      </w:r>
      <w:r w:rsidR="000322F3" w:rsidRPr="003A7090">
        <w:t xml:space="preserve"> для ее функционирования</w:t>
      </w:r>
      <w:r w:rsidRPr="003A7090">
        <w:t>.</w:t>
      </w:r>
    </w:p>
    <w:p w14:paraId="43B7F60E" w14:textId="042BDF58" w:rsidR="003777D6" w:rsidRPr="003A7090" w:rsidRDefault="003777D6" w:rsidP="003777D6">
      <w:pPr>
        <w:pStyle w:val="2"/>
      </w:pPr>
      <w:bookmarkStart w:id="8" w:name="_Toc42172710"/>
      <w:bookmarkStart w:id="9" w:name="_Toc42177599"/>
      <w:bookmarkStart w:id="10" w:name="_Toc42244898"/>
      <w:bookmarkStart w:id="11" w:name="_Toc44682483"/>
      <w:bookmarkStart w:id="12" w:name="_Toc44682577"/>
      <w:bookmarkStart w:id="13" w:name="_Toc44682637"/>
      <w:bookmarkStart w:id="14" w:name="_Toc45868899"/>
      <w:bookmarkStart w:id="15" w:name="_Toc45880472"/>
      <w:bookmarkStart w:id="16" w:name="_Toc38024650"/>
      <w:bookmarkStart w:id="17" w:name="_Toc42008938"/>
      <w:bookmarkStart w:id="18" w:name="_Toc62199623"/>
      <w:bookmarkStart w:id="19" w:name="_Toc78731739"/>
      <w:bookmarkStart w:id="20" w:name="_Toc59543089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3A7090">
        <w:t>Основные возможности Программы</w:t>
      </w:r>
      <w:bookmarkEnd w:id="16"/>
      <w:bookmarkEnd w:id="17"/>
      <w:bookmarkEnd w:id="18"/>
      <w:bookmarkEnd w:id="19"/>
    </w:p>
    <w:p w14:paraId="386B95CE" w14:textId="77777777" w:rsidR="00B9380A" w:rsidRPr="00D4282A" w:rsidRDefault="00B9380A" w:rsidP="00B9380A">
      <w:pPr>
        <w:pStyle w:val="a0"/>
      </w:pPr>
      <w:bookmarkStart w:id="21" w:name="_Toc66968051"/>
      <w:bookmarkStart w:id="22" w:name="_Toc66968052"/>
      <w:bookmarkStart w:id="23" w:name="_Toc66968053"/>
      <w:bookmarkStart w:id="24" w:name="_Toc66968054"/>
      <w:bookmarkStart w:id="25" w:name="_Toc66968055"/>
      <w:bookmarkStart w:id="26" w:name="_Toc66968056"/>
      <w:bookmarkStart w:id="27" w:name="_Toc66968057"/>
      <w:bookmarkStart w:id="28" w:name="_Toc66968058"/>
      <w:bookmarkStart w:id="29" w:name="_Toc66968059"/>
      <w:bookmarkStart w:id="30" w:name="_Toc66968060"/>
      <w:bookmarkStart w:id="31" w:name="_Toc66968061"/>
      <w:bookmarkStart w:id="32" w:name="_Toc66968062"/>
      <w:bookmarkStart w:id="33" w:name="_Toc66968063"/>
      <w:bookmarkStart w:id="34" w:name="_Toc66968064"/>
      <w:bookmarkStart w:id="35" w:name="_Toc66968065"/>
      <w:bookmarkStart w:id="36" w:name="_Toc66968066"/>
      <w:bookmarkStart w:id="37" w:name="_Toc66968067"/>
      <w:bookmarkStart w:id="38" w:name="_Toc66968068"/>
      <w:bookmarkStart w:id="39" w:name="_Toc66968069"/>
      <w:bookmarkStart w:id="40" w:name="_Toc66968070"/>
      <w:bookmarkStart w:id="41" w:name="_Toc66968071"/>
      <w:bookmarkStart w:id="42" w:name="_Toc66968072"/>
      <w:bookmarkStart w:id="43" w:name="_Toc66968073"/>
      <w:bookmarkStart w:id="44" w:name="_Toc66968074"/>
      <w:bookmarkStart w:id="45" w:name="_Toc66968075"/>
      <w:bookmarkStart w:id="46" w:name="_Toc66968076"/>
      <w:bookmarkStart w:id="47" w:name="_Toc66968077"/>
      <w:bookmarkStart w:id="48" w:name="_Toc66968078"/>
      <w:bookmarkStart w:id="49" w:name="_Toc66968079"/>
      <w:bookmarkStart w:id="50" w:name="_Toc66968080"/>
      <w:bookmarkStart w:id="51" w:name="_Toc66968081"/>
      <w:bookmarkStart w:id="52" w:name="_Toc66968082"/>
      <w:bookmarkStart w:id="53" w:name="_Toc66968083"/>
      <w:bookmarkStart w:id="54" w:name="_Toc66968084"/>
      <w:bookmarkStart w:id="55" w:name="_Toc66968085"/>
      <w:bookmarkStart w:id="56" w:name="_Toc66968086"/>
      <w:bookmarkStart w:id="57" w:name="_Toc66968087"/>
      <w:bookmarkStart w:id="58" w:name="_Toc66968088"/>
      <w:bookmarkStart w:id="59" w:name="_Toc66968089"/>
      <w:bookmarkStart w:id="60" w:name="_Toc66968090"/>
      <w:bookmarkStart w:id="61" w:name="_Toc66968091"/>
      <w:bookmarkStart w:id="62" w:name="_Toc66968092"/>
      <w:bookmarkStart w:id="63" w:name="_Toc66968093"/>
      <w:bookmarkStart w:id="64" w:name="_Toc66968094"/>
      <w:bookmarkStart w:id="65" w:name="_Toc66968095"/>
      <w:bookmarkStart w:id="66" w:name="_Toc66968096"/>
      <w:bookmarkStart w:id="67" w:name="_Toc66968097"/>
      <w:bookmarkStart w:id="68" w:name="_Toc66968098"/>
      <w:bookmarkStart w:id="69" w:name="_Toc66968099"/>
      <w:bookmarkStart w:id="70" w:name="_Toc66968100"/>
      <w:bookmarkStart w:id="71" w:name="_Toc66968101"/>
      <w:bookmarkStart w:id="72" w:name="_Toc66968102"/>
      <w:bookmarkStart w:id="73" w:name="_Toc66968103"/>
      <w:bookmarkStart w:id="74" w:name="_Toc66968104"/>
      <w:bookmarkStart w:id="75" w:name="_Toc66968105"/>
      <w:bookmarkStart w:id="76" w:name="_Toc66968106"/>
      <w:bookmarkStart w:id="77" w:name="_Toc66968107"/>
      <w:bookmarkStart w:id="78" w:name="_Toc66968108"/>
      <w:bookmarkStart w:id="79" w:name="_Toc66968109"/>
      <w:bookmarkStart w:id="80" w:name="_Toc66968110"/>
      <w:bookmarkStart w:id="81" w:name="_Toc66968111"/>
      <w:bookmarkStart w:id="82" w:name="_Toc66968112"/>
      <w:bookmarkStart w:id="83" w:name="_Toc66968113"/>
      <w:bookmarkStart w:id="84" w:name="_Toc66968114"/>
      <w:bookmarkStart w:id="85" w:name="_Toc66968115"/>
      <w:bookmarkStart w:id="86" w:name="_Toc66968116"/>
      <w:bookmarkStart w:id="87" w:name="_Toc66968117"/>
      <w:bookmarkStart w:id="88" w:name="_Toc66968118"/>
      <w:bookmarkStart w:id="89" w:name="_Toc66968119"/>
      <w:bookmarkStart w:id="90" w:name="_Toc66968120"/>
      <w:bookmarkStart w:id="91" w:name="_Toc66968121"/>
      <w:bookmarkStart w:id="92" w:name="_Toc66968122"/>
      <w:bookmarkStart w:id="93" w:name="_Toc66968123"/>
      <w:bookmarkStart w:id="94" w:name="_Toc66968124"/>
      <w:bookmarkStart w:id="95" w:name="_Toc66968125"/>
      <w:bookmarkStart w:id="96" w:name="_Toc66968126"/>
      <w:bookmarkStart w:id="97" w:name="_Toc66968127"/>
      <w:bookmarkStart w:id="98" w:name="_Toc66968128"/>
      <w:bookmarkStart w:id="99" w:name="_Toc66968129"/>
      <w:bookmarkStart w:id="100" w:name="_Toc66968130"/>
      <w:bookmarkStart w:id="101" w:name="_Toc66968131"/>
      <w:bookmarkStart w:id="102" w:name="_Toc66968132"/>
      <w:bookmarkStart w:id="103" w:name="_Toc66968133"/>
      <w:bookmarkStart w:id="104" w:name="_Toc66968134"/>
      <w:bookmarkStart w:id="105" w:name="_Toc66968135"/>
      <w:bookmarkStart w:id="106" w:name="_Toc66968136"/>
      <w:bookmarkStart w:id="107" w:name="_Toc66968137"/>
      <w:bookmarkStart w:id="108" w:name="_Toc66968138"/>
      <w:bookmarkStart w:id="109" w:name="_Toc66968139"/>
      <w:bookmarkStart w:id="110" w:name="_Toc66968140"/>
      <w:bookmarkStart w:id="111" w:name="_Toc66968141"/>
      <w:bookmarkStart w:id="112" w:name="_Toc66968142"/>
      <w:bookmarkStart w:id="113" w:name="_Toc66968143"/>
      <w:bookmarkStart w:id="114" w:name="_Toc66968144"/>
      <w:bookmarkStart w:id="115" w:name="_Toc66968145"/>
      <w:bookmarkStart w:id="116" w:name="_Toc66968146"/>
      <w:bookmarkStart w:id="117" w:name="_Toc66968147"/>
      <w:bookmarkStart w:id="118" w:name="_Toc66968148"/>
      <w:bookmarkStart w:id="119" w:name="_Toc66968149"/>
      <w:bookmarkStart w:id="120" w:name="_Toc66968150"/>
      <w:bookmarkStart w:id="121" w:name="_Toc66968151"/>
      <w:bookmarkStart w:id="122" w:name="_Toc66968152"/>
      <w:bookmarkStart w:id="123" w:name="_Toc66968153"/>
      <w:bookmarkStart w:id="124" w:name="_Toc66968154"/>
      <w:bookmarkStart w:id="125" w:name="_Toc66968155"/>
      <w:bookmarkStart w:id="126" w:name="_Toc66968156"/>
      <w:bookmarkStart w:id="127" w:name="_Toc66968157"/>
      <w:bookmarkStart w:id="128" w:name="_Toc66968158"/>
      <w:bookmarkStart w:id="129" w:name="_Toc66968159"/>
      <w:bookmarkStart w:id="130" w:name="_Toc66968160"/>
      <w:bookmarkStart w:id="131" w:name="_Toc66968161"/>
      <w:bookmarkStart w:id="132" w:name="_Toc66968162"/>
      <w:bookmarkStart w:id="133" w:name="_Toc66968163"/>
      <w:bookmarkStart w:id="134" w:name="_Toc66968164"/>
      <w:bookmarkStart w:id="135" w:name="_Toc66968165"/>
      <w:bookmarkStart w:id="136" w:name="_Toc66968166"/>
      <w:bookmarkStart w:id="137" w:name="_Toc66968167"/>
      <w:bookmarkStart w:id="138" w:name="_Toc66968168"/>
      <w:bookmarkStart w:id="139" w:name="_Toc66968169"/>
      <w:bookmarkStart w:id="140" w:name="_Toc66968170"/>
      <w:bookmarkStart w:id="141" w:name="_Toc66968171"/>
      <w:bookmarkStart w:id="142" w:name="_Toc66968172"/>
      <w:bookmarkStart w:id="143" w:name="_Toc66968173"/>
      <w:bookmarkStart w:id="144" w:name="_Toc66968174"/>
      <w:bookmarkStart w:id="145" w:name="_Toc66968175"/>
      <w:bookmarkStart w:id="146" w:name="_Toc66968176"/>
      <w:bookmarkStart w:id="147" w:name="_Toc66968177"/>
      <w:bookmarkStart w:id="148" w:name="_Toc66968178"/>
      <w:bookmarkStart w:id="149" w:name="_Toc66968179"/>
      <w:bookmarkStart w:id="150" w:name="_Toc66968180"/>
      <w:bookmarkStart w:id="151" w:name="_Toc66968181"/>
      <w:bookmarkStart w:id="152" w:name="_Toc66968182"/>
      <w:bookmarkStart w:id="153" w:name="_Toc66968183"/>
      <w:bookmarkStart w:id="154" w:name="_Toc66968184"/>
      <w:bookmarkStart w:id="155" w:name="_Toc66968185"/>
      <w:bookmarkStart w:id="156" w:name="_Toc66968186"/>
      <w:bookmarkStart w:id="157" w:name="_Toc66968187"/>
      <w:bookmarkStart w:id="158" w:name="_Toc66968188"/>
      <w:bookmarkStart w:id="159" w:name="_Toc66968189"/>
      <w:bookmarkStart w:id="160" w:name="_Toc66968190"/>
      <w:bookmarkStart w:id="161" w:name="_Toc66968191"/>
      <w:bookmarkStart w:id="162" w:name="_Toc66968192"/>
      <w:bookmarkStart w:id="163" w:name="_Toc66968193"/>
      <w:bookmarkStart w:id="164" w:name="_Toc66968194"/>
      <w:bookmarkStart w:id="165" w:name="_Toc66968195"/>
      <w:bookmarkStart w:id="166" w:name="_Toc66968196"/>
      <w:bookmarkStart w:id="167" w:name="_Toc66968197"/>
      <w:bookmarkStart w:id="168" w:name="_Toc66968198"/>
      <w:bookmarkStart w:id="169" w:name="_Toc66968199"/>
      <w:bookmarkStart w:id="170" w:name="_Toc66968200"/>
      <w:bookmarkStart w:id="171" w:name="_Toc66968201"/>
      <w:bookmarkStart w:id="172" w:name="_Toc66968202"/>
      <w:bookmarkStart w:id="173" w:name="_Toc66968203"/>
      <w:bookmarkStart w:id="174" w:name="_Toc66968204"/>
      <w:bookmarkStart w:id="175" w:name="_Toc66968205"/>
      <w:bookmarkStart w:id="176" w:name="_Toc66968206"/>
      <w:bookmarkStart w:id="177" w:name="_Toc66968207"/>
      <w:bookmarkStart w:id="178" w:name="_Toc66968208"/>
      <w:bookmarkStart w:id="179" w:name="_Toc66968209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r w:rsidRPr="00D4282A">
        <w:t>Программа обеспечивает выполнение следующих функций безопасности по защите информации:</w:t>
      </w:r>
    </w:p>
    <w:p w14:paraId="125EC96B" w14:textId="77777777" w:rsidR="00B9380A" w:rsidRDefault="00B9380A" w:rsidP="00B9380A">
      <w:pPr>
        <w:pStyle w:val="-"/>
        <w:jc w:val="left"/>
      </w:pPr>
      <w:r>
        <w:t>и</w:t>
      </w:r>
      <w:r w:rsidRPr="00096328">
        <w:t>дентификация и аутентификация (</w:t>
      </w:r>
      <w:r w:rsidRPr="007D4D81">
        <w:t>логин/пароль, двухфакторная, LDAP</w:t>
      </w:r>
      <w:r w:rsidRPr="00096328">
        <w:t xml:space="preserve">) пользователей защищаемых </w:t>
      </w:r>
      <w:r>
        <w:rPr>
          <w:lang w:val="en-US"/>
        </w:rPr>
        <w:t>web</w:t>
      </w:r>
      <w:r w:rsidRPr="00096328">
        <w:t>-систем</w:t>
      </w:r>
      <w:r>
        <w:t xml:space="preserve"> </w:t>
      </w:r>
      <w:r w:rsidRPr="002A1E87">
        <w:t>(ИАФ.1)</w:t>
      </w:r>
      <w:r>
        <w:t>;</w:t>
      </w:r>
    </w:p>
    <w:p w14:paraId="5961CF95" w14:textId="77777777" w:rsidR="00B9380A" w:rsidRDefault="00B9380A" w:rsidP="00B9380A">
      <w:pPr>
        <w:pStyle w:val="-"/>
        <w:jc w:val="left"/>
      </w:pPr>
      <w:r>
        <w:t xml:space="preserve">идентификация и аутентификация администраторов Программы </w:t>
      </w:r>
      <w:r w:rsidRPr="002A1E87">
        <w:t>(ИАФ.1)</w:t>
      </w:r>
      <w:r>
        <w:t>;</w:t>
      </w:r>
    </w:p>
    <w:p w14:paraId="18656C6F" w14:textId="77777777" w:rsidR="00B9380A" w:rsidRDefault="00B9380A" w:rsidP="00B9380A">
      <w:pPr>
        <w:pStyle w:val="-"/>
        <w:jc w:val="left"/>
      </w:pPr>
      <w:r>
        <w:t xml:space="preserve">управление идентификаторами (синхронизация, блокирование, предотвращение повторного использования) </w:t>
      </w:r>
      <w:r w:rsidRPr="001875D7">
        <w:t>(ИАФ.3)</w:t>
      </w:r>
      <w:r>
        <w:t>;</w:t>
      </w:r>
    </w:p>
    <w:p w14:paraId="05FDA7FC" w14:textId="77777777" w:rsidR="00B9380A" w:rsidRDefault="00B9380A" w:rsidP="00B9380A">
      <w:pPr>
        <w:pStyle w:val="-"/>
        <w:jc w:val="left"/>
      </w:pPr>
      <w:r>
        <w:t xml:space="preserve">управление средствами аутентификации (хранение, обновление, защита) пользователей </w:t>
      </w:r>
      <w:r>
        <w:rPr>
          <w:lang w:val="en-US"/>
        </w:rPr>
        <w:t>web</w:t>
      </w:r>
      <w:r>
        <w:t xml:space="preserve">-систем </w:t>
      </w:r>
      <w:r w:rsidRPr="002A1E87">
        <w:t>(ИАФ.4)</w:t>
      </w:r>
      <w:r>
        <w:t>;</w:t>
      </w:r>
    </w:p>
    <w:p w14:paraId="6F2210DD" w14:textId="77777777" w:rsidR="00B9380A" w:rsidRDefault="00B9380A" w:rsidP="00B9380A">
      <w:pPr>
        <w:pStyle w:val="-"/>
        <w:jc w:val="left"/>
      </w:pPr>
      <w:r>
        <w:t xml:space="preserve">возможность изменения характеристик пароля </w:t>
      </w:r>
      <w:r w:rsidRPr="002A1E87">
        <w:t>(ИАФ.4)</w:t>
      </w:r>
      <w:r>
        <w:t>;</w:t>
      </w:r>
    </w:p>
    <w:p w14:paraId="08EDCF79" w14:textId="77777777" w:rsidR="00B9380A" w:rsidRDefault="00B9380A" w:rsidP="00B9380A">
      <w:pPr>
        <w:pStyle w:val="-"/>
        <w:jc w:val="left"/>
      </w:pPr>
      <w:r>
        <w:t xml:space="preserve">назначение механизмов аутентификации </w:t>
      </w:r>
      <w:r w:rsidRPr="002A1E87">
        <w:t>(ИАФ.4)</w:t>
      </w:r>
      <w:r>
        <w:t>;</w:t>
      </w:r>
    </w:p>
    <w:p w14:paraId="263CF8B3" w14:textId="77777777" w:rsidR="00B9380A" w:rsidRDefault="00B9380A" w:rsidP="00B9380A">
      <w:pPr>
        <w:pStyle w:val="-"/>
        <w:jc w:val="left"/>
      </w:pPr>
      <w:r>
        <w:t>защита аутентификационной информации (ИАФ.5);</w:t>
      </w:r>
    </w:p>
    <w:p w14:paraId="0C1DB728" w14:textId="77777777" w:rsidR="00B9380A" w:rsidRDefault="00B9380A" w:rsidP="00B9380A">
      <w:pPr>
        <w:pStyle w:val="-"/>
        <w:jc w:val="left"/>
      </w:pPr>
      <w:r>
        <w:t xml:space="preserve">управление учётными записями (заведение, активация, блокирование, контроль, уничтожение) пользователей </w:t>
      </w:r>
      <w:r>
        <w:rPr>
          <w:lang w:val="en-US"/>
        </w:rPr>
        <w:t>web</w:t>
      </w:r>
      <w:r>
        <w:t xml:space="preserve">-систем </w:t>
      </w:r>
      <w:r w:rsidRPr="002A1E87">
        <w:t>(УПД.1)</w:t>
      </w:r>
      <w:r>
        <w:t>;</w:t>
      </w:r>
    </w:p>
    <w:p w14:paraId="6B0841FC" w14:textId="77777777" w:rsidR="00B9380A" w:rsidRDefault="00B9380A" w:rsidP="00B9380A">
      <w:pPr>
        <w:pStyle w:val="-"/>
        <w:jc w:val="left"/>
      </w:pPr>
      <w:r>
        <w:t xml:space="preserve">оповещение администраторов об изменении привилегий пользователей и параметров Программы (путем формирования почтового сообщения) </w:t>
      </w:r>
      <w:r w:rsidRPr="002A1E87">
        <w:t>(УПД.1</w:t>
      </w:r>
      <w:r>
        <w:t>);</w:t>
      </w:r>
    </w:p>
    <w:p w14:paraId="36D85330" w14:textId="77777777" w:rsidR="00B9380A" w:rsidRDefault="00B9380A" w:rsidP="00B9380A">
      <w:pPr>
        <w:pStyle w:val="-"/>
        <w:jc w:val="left"/>
      </w:pPr>
      <w:r>
        <w:t xml:space="preserve">управление учётными записями администраторов </w:t>
      </w:r>
      <w:r w:rsidRPr="002A1E87">
        <w:t>(УПД.1)</w:t>
      </w:r>
      <w:r>
        <w:t>;</w:t>
      </w:r>
    </w:p>
    <w:p w14:paraId="23FC2EFB" w14:textId="77777777" w:rsidR="00B9380A" w:rsidRDefault="00B9380A" w:rsidP="00B9380A">
      <w:pPr>
        <w:pStyle w:val="-"/>
        <w:jc w:val="left"/>
      </w:pPr>
      <w:r>
        <w:t xml:space="preserve">разграничение доступа в соответствии с ролевой политикой безопасности </w:t>
      </w:r>
      <w:r w:rsidRPr="002A1E87">
        <w:t>(УПД.2)</w:t>
      </w:r>
      <w:r>
        <w:t>;</w:t>
      </w:r>
    </w:p>
    <w:p w14:paraId="1CA32528" w14:textId="77777777" w:rsidR="00B9380A" w:rsidRDefault="00B9380A" w:rsidP="00B9380A">
      <w:pPr>
        <w:pStyle w:val="-"/>
        <w:jc w:val="left"/>
      </w:pPr>
      <w:r>
        <w:t xml:space="preserve">ограничение неуспешных попыток входа пользователей в защищаемую информационную систему </w:t>
      </w:r>
      <w:r w:rsidRPr="002A1E87">
        <w:t>(УПД.6)</w:t>
      </w:r>
      <w:r>
        <w:t>;</w:t>
      </w:r>
    </w:p>
    <w:p w14:paraId="39D53E6E" w14:textId="77777777" w:rsidR="00B9380A" w:rsidRDefault="00B9380A" w:rsidP="00B9380A">
      <w:pPr>
        <w:pStyle w:val="-"/>
        <w:jc w:val="left"/>
      </w:pPr>
      <w:r>
        <w:t xml:space="preserve">оповещение пользователя при входе в защищаемую информационную систему </w:t>
      </w:r>
      <w:r w:rsidRPr="002A1E87">
        <w:t>(УПД.7</w:t>
      </w:r>
      <w:r>
        <w:t>, УПД.8</w:t>
      </w:r>
      <w:r w:rsidRPr="002A1E87">
        <w:t>)</w:t>
      </w:r>
      <w:r>
        <w:t>;</w:t>
      </w:r>
    </w:p>
    <w:p w14:paraId="44C8E611" w14:textId="77777777" w:rsidR="00B9380A" w:rsidRDefault="00B9380A" w:rsidP="00B9380A">
      <w:pPr>
        <w:pStyle w:val="-"/>
        <w:jc w:val="left"/>
      </w:pPr>
      <w:r>
        <w:t>ограничение числа параллельных сеансов доступа для каждой учетной записи пользователя защищаемой информационной системы (УПД.9</w:t>
      </w:r>
      <w:r w:rsidRPr="002A1E87">
        <w:t>)</w:t>
      </w:r>
      <w:r>
        <w:t>;</w:t>
      </w:r>
    </w:p>
    <w:p w14:paraId="6A2EE76D" w14:textId="77777777" w:rsidR="00B9380A" w:rsidRDefault="00B9380A" w:rsidP="00B9380A">
      <w:pPr>
        <w:pStyle w:val="-"/>
        <w:jc w:val="left"/>
      </w:pPr>
      <w:r>
        <w:lastRenderedPageBreak/>
        <w:t xml:space="preserve">блокирование (закрытие) сеанса доступа пользователя в защищаемую информационную систему при наступлении определенных событий </w:t>
      </w:r>
      <w:r w:rsidRPr="002A1E87">
        <w:t>(УПД.10)</w:t>
      </w:r>
      <w:r>
        <w:t>;</w:t>
      </w:r>
    </w:p>
    <w:p w14:paraId="247124DB" w14:textId="77777777" w:rsidR="00B9380A" w:rsidRDefault="00B9380A" w:rsidP="00B9380A">
      <w:pPr>
        <w:pStyle w:val="-"/>
        <w:jc w:val="left"/>
      </w:pPr>
      <w:r>
        <w:t xml:space="preserve">регистрация и защита информации о событиях безопасности пользователей </w:t>
      </w:r>
      <w:r>
        <w:rPr>
          <w:lang w:val="en-US"/>
        </w:rPr>
        <w:t>web</w:t>
      </w:r>
      <w:r>
        <w:t xml:space="preserve">-систем </w:t>
      </w:r>
      <w:r w:rsidRPr="002A1E87">
        <w:t>(РСБ.1</w:t>
      </w:r>
      <w:r>
        <w:t>, РСБ.2</w:t>
      </w:r>
      <w:r w:rsidRPr="002A1E87">
        <w:t>)</w:t>
      </w:r>
      <w:r>
        <w:t>;</w:t>
      </w:r>
    </w:p>
    <w:p w14:paraId="239F9A63" w14:textId="77777777" w:rsidR="00B9380A" w:rsidRDefault="00B9380A" w:rsidP="00B9380A">
      <w:pPr>
        <w:pStyle w:val="-"/>
        <w:jc w:val="left"/>
      </w:pPr>
      <w:r>
        <w:t xml:space="preserve">регистрация и защита информации о событиях безопасности администраторов Программы </w:t>
      </w:r>
      <w:r w:rsidRPr="002A1E87">
        <w:t>(РСБ.1</w:t>
      </w:r>
      <w:r>
        <w:t>, РСБ.2</w:t>
      </w:r>
      <w:r w:rsidRPr="002A1E87">
        <w:t>)</w:t>
      </w:r>
      <w:r>
        <w:t>;</w:t>
      </w:r>
    </w:p>
    <w:p w14:paraId="3CF27D9D" w14:textId="77777777" w:rsidR="00B9380A" w:rsidRDefault="00B9380A" w:rsidP="00B9380A">
      <w:pPr>
        <w:pStyle w:val="-"/>
        <w:jc w:val="left"/>
      </w:pPr>
      <w:r>
        <w:t xml:space="preserve">сбор, запись и хранение информации о событиях безопасности </w:t>
      </w:r>
      <w:r w:rsidRPr="00FC68EA">
        <w:t>(РСБ.3)</w:t>
      </w:r>
      <w:r>
        <w:t>;</w:t>
      </w:r>
    </w:p>
    <w:p w14:paraId="3DC9CBF9" w14:textId="77777777" w:rsidR="00B9380A" w:rsidRDefault="00B9380A" w:rsidP="00B9380A">
      <w:pPr>
        <w:pStyle w:val="-"/>
        <w:jc w:val="left"/>
      </w:pPr>
      <w:r>
        <w:t>предоставление администраторам возможности реагирования на сбои при регистрации событий безопасности (РСБ.4);</w:t>
      </w:r>
    </w:p>
    <w:p w14:paraId="01A2E46E" w14:textId="77777777" w:rsidR="00B9380A" w:rsidRDefault="00B9380A" w:rsidP="00B9380A">
      <w:pPr>
        <w:pStyle w:val="-"/>
        <w:jc w:val="left"/>
      </w:pPr>
      <w:r>
        <w:t>предоставление возможности просмотра результатов регистрации событий безопасности (РСБ.5);</w:t>
      </w:r>
    </w:p>
    <w:p w14:paraId="612202B0" w14:textId="77777777" w:rsidR="00B9380A" w:rsidRDefault="00B9380A" w:rsidP="00B9380A">
      <w:pPr>
        <w:pStyle w:val="-"/>
        <w:jc w:val="left"/>
      </w:pPr>
      <w:r>
        <w:t xml:space="preserve">защита информации о событиях безопасности </w:t>
      </w:r>
      <w:r w:rsidRPr="00FC68EA">
        <w:t>(РСБ.7)</w:t>
      </w:r>
      <w:r>
        <w:t>;</w:t>
      </w:r>
    </w:p>
    <w:p w14:paraId="70CDF2A7" w14:textId="77777777" w:rsidR="00B9380A" w:rsidRDefault="00B9380A" w:rsidP="00B9380A">
      <w:pPr>
        <w:pStyle w:val="-"/>
        <w:jc w:val="left"/>
      </w:pPr>
      <w:r>
        <w:t xml:space="preserve">разделение полномочий пользователей </w:t>
      </w:r>
      <w:r>
        <w:rPr>
          <w:lang w:val="en-US"/>
        </w:rPr>
        <w:t>web</w:t>
      </w:r>
      <w:r>
        <w:t xml:space="preserve">-систем и администраторов Программы (разделение интерфейса пользователя и интерфейса администратора) </w:t>
      </w:r>
      <w:r w:rsidRPr="002A1E87">
        <w:t>(</w:t>
      </w:r>
      <w:r w:rsidRPr="002A52A9">
        <w:t>ЗИС.1</w:t>
      </w:r>
      <w:r>
        <w:t>);</w:t>
      </w:r>
    </w:p>
    <w:p w14:paraId="27E2D85F" w14:textId="77777777" w:rsidR="00B9380A" w:rsidRDefault="00B9380A" w:rsidP="00B9380A">
      <w:pPr>
        <w:pStyle w:val="-"/>
        <w:jc w:val="left"/>
      </w:pPr>
      <w:r>
        <w:t xml:space="preserve">контроль вводимых данных для исключения ввода недопустимых символов </w:t>
      </w:r>
      <w:r w:rsidRPr="002A52A9">
        <w:t>(ОЦЛ.7)</w:t>
      </w:r>
      <w:r>
        <w:t>;</w:t>
      </w:r>
    </w:p>
    <w:p w14:paraId="449376F9" w14:textId="77777777" w:rsidR="00B9380A" w:rsidRDefault="00B9380A" w:rsidP="00B9380A">
      <w:pPr>
        <w:pStyle w:val="-"/>
        <w:jc w:val="left"/>
      </w:pPr>
      <w:r>
        <w:t xml:space="preserve">идентификация и аутентификация пользователей в интерфейсе управления виртуальной инфраструктурой </w:t>
      </w:r>
      <w:r w:rsidRPr="002A52A9">
        <w:t>(ЗСВ.1)</w:t>
      </w:r>
      <w:r>
        <w:t>;</w:t>
      </w:r>
    </w:p>
    <w:p w14:paraId="68480CB7" w14:textId="77777777" w:rsidR="00B9380A" w:rsidRDefault="00B9380A" w:rsidP="00B9380A">
      <w:pPr>
        <w:pStyle w:val="-"/>
        <w:jc w:val="left"/>
      </w:pPr>
      <w:r>
        <w:t>управление доступом пользователей к</w:t>
      </w:r>
      <w:r w:rsidRPr="007E3B25">
        <w:t xml:space="preserve"> </w:t>
      </w:r>
      <w:r>
        <w:t xml:space="preserve">интерфейсу управления виртуальной инфраструктурой </w:t>
      </w:r>
      <w:r w:rsidRPr="002A52A9">
        <w:t>(ЗСВ.2)</w:t>
      </w:r>
      <w:r>
        <w:t>;</w:t>
      </w:r>
    </w:p>
    <w:p w14:paraId="2F1CB5A7" w14:textId="77777777" w:rsidR="00B9380A" w:rsidRDefault="00B9380A" w:rsidP="00B9380A">
      <w:pPr>
        <w:pStyle w:val="-"/>
        <w:jc w:val="left"/>
      </w:pPr>
      <w:r>
        <w:t xml:space="preserve">регистрация событий безопасности в интерфейсе управления виртуальной инфраструктурой </w:t>
      </w:r>
      <w:r w:rsidRPr="001B77A9">
        <w:t>(ЗСВ</w:t>
      </w:r>
      <w:r w:rsidRPr="002A1E87">
        <w:t>.3)</w:t>
      </w:r>
      <w:r>
        <w:t>;</w:t>
      </w:r>
    </w:p>
    <w:p w14:paraId="7B719417" w14:textId="77777777" w:rsidR="00B9380A" w:rsidRPr="00B929F2" w:rsidRDefault="00B9380A" w:rsidP="00B9380A">
      <w:pPr>
        <w:pStyle w:val="-"/>
        <w:jc w:val="left"/>
      </w:pPr>
      <w:r>
        <w:t>управление ресурсами виртуальной инфраструктуры</w:t>
      </w:r>
      <w:r w:rsidRPr="007E3B25">
        <w:t xml:space="preserve"> </w:t>
      </w:r>
      <w:r>
        <w:t xml:space="preserve">через интерфейс управления виртуальной инфраструктурой </w:t>
      </w:r>
      <w:r w:rsidRPr="007928A0">
        <w:t>(ЗСВ.6)</w:t>
      </w:r>
      <w:r w:rsidRPr="00B929F2">
        <w:t>;</w:t>
      </w:r>
    </w:p>
    <w:p w14:paraId="4F4B410C" w14:textId="77777777" w:rsidR="00B9380A" w:rsidRDefault="00B9380A" w:rsidP="00B9380A">
      <w:pPr>
        <w:pStyle w:val="-"/>
        <w:jc w:val="left"/>
      </w:pPr>
      <w:r>
        <w:t>фильтрация HTTP</w:t>
      </w:r>
      <w:r w:rsidRPr="00777F43">
        <w:t>-</w:t>
      </w:r>
      <w:r>
        <w:t xml:space="preserve"> запросов пользователей</w:t>
      </w:r>
      <w:r w:rsidRPr="00C07D52">
        <w:t xml:space="preserve"> </w:t>
      </w:r>
      <w:r w:rsidRPr="007E3B25">
        <w:t>защищаемых</w:t>
      </w:r>
      <w:r>
        <w:t xml:space="preserve"> web-систем;</w:t>
      </w:r>
    </w:p>
    <w:p w14:paraId="150B4B98" w14:textId="77777777" w:rsidR="00B9380A" w:rsidRPr="00D4282A" w:rsidRDefault="00B9380A" w:rsidP="00B9380A">
      <w:pPr>
        <w:pStyle w:val="-"/>
        <w:jc w:val="left"/>
      </w:pPr>
      <w:r>
        <w:t>в</w:t>
      </w:r>
      <w:r w:rsidRPr="00096328">
        <w:t>озможность автоматизированного внесения пользователей защищаемой информационной системы в список легитимных пользователей Программы</w:t>
      </w:r>
      <w:r w:rsidDel="00A714C1">
        <w:t>.</w:t>
      </w:r>
    </w:p>
    <w:p w14:paraId="6D5FBEB6" w14:textId="77777777" w:rsidR="00B9380A" w:rsidRPr="00D4282A" w:rsidRDefault="00B9380A" w:rsidP="00B9380A">
      <w:pPr>
        <w:pStyle w:val="a0"/>
      </w:pPr>
      <w:r w:rsidRPr="00D4282A">
        <w:t xml:space="preserve">Реализация выполнения функций безопасности обеспечивается </w:t>
      </w:r>
      <w:r>
        <w:t xml:space="preserve">в </w:t>
      </w:r>
      <w:r w:rsidRPr="00D4282A">
        <w:t>соответствии с:</w:t>
      </w:r>
    </w:p>
    <w:p w14:paraId="0D244AAD" w14:textId="77777777" w:rsidR="00B9380A" w:rsidRPr="00D4282A" w:rsidRDefault="00B9380A" w:rsidP="00B9380A">
      <w:pPr>
        <w:pStyle w:val="-"/>
        <w:jc w:val="left"/>
      </w:pPr>
      <w:r w:rsidRPr="00D4282A">
        <w:t>«Требованиями о защите информации, не составляющей государственную тайну, содержащейся в государственных информационных системах» (приказ ФСТЭК России № 17 от 11.02.2013 г.) (далее по тексту - [1]);</w:t>
      </w:r>
    </w:p>
    <w:p w14:paraId="44517A62" w14:textId="77777777" w:rsidR="00B9380A" w:rsidRPr="00D4282A" w:rsidRDefault="00B9380A" w:rsidP="00B9380A">
      <w:pPr>
        <w:pStyle w:val="-"/>
        <w:jc w:val="left"/>
      </w:pPr>
      <w:r>
        <w:t>М</w:t>
      </w:r>
      <w:r w:rsidRPr="00D4282A">
        <w:t>етодическим документом «Меры защиты информации в государственных информационных системах» (утвержден ФСТЭК России 11 февраля 2014 г.);</w:t>
      </w:r>
    </w:p>
    <w:p w14:paraId="04D0C989" w14:textId="77777777" w:rsidR="00B9380A" w:rsidRPr="00D4282A" w:rsidRDefault="00B9380A" w:rsidP="00B9380A">
      <w:pPr>
        <w:pStyle w:val="-"/>
        <w:jc w:val="left"/>
      </w:pPr>
      <w:r w:rsidRPr="00D4282A">
        <w:t>«Составом и содержанием организационных и технических мер по обеспечению безопасности персональных данных при их обработке в информационных системах персональных данных» (приказ ФСТЭК России № 21 от 18.02.2013 г.) (далее по тексту - [2]).</w:t>
      </w:r>
    </w:p>
    <w:p w14:paraId="58D04EA1" w14:textId="77777777" w:rsidR="00B9380A" w:rsidRPr="00D4282A" w:rsidRDefault="00B9380A" w:rsidP="00B9380A">
      <w:pPr>
        <w:pStyle w:val="a0"/>
      </w:pPr>
      <w:r w:rsidRPr="00D4282A">
        <w:t>Основные возможности Программы:</w:t>
      </w:r>
    </w:p>
    <w:p w14:paraId="4A6569BA" w14:textId="77777777" w:rsidR="00B9380A" w:rsidRPr="00D4282A" w:rsidRDefault="00B9380A" w:rsidP="00B9380A">
      <w:pPr>
        <w:pStyle w:val="11"/>
      </w:pPr>
      <w:r>
        <w:t>О</w:t>
      </w:r>
      <w:r w:rsidRPr="00D4282A">
        <w:t>беспечивается идентификация и аутентификация пользователей</w:t>
      </w:r>
      <w:r w:rsidRPr="007370AC">
        <w:t>, являющихся работниками оператора</w:t>
      </w:r>
      <w:r w:rsidRPr="002A1E87">
        <w:t xml:space="preserve"> (ИАФ.1)</w:t>
      </w:r>
      <w:r w:rsidRPr="00D4282A">
        <w:t xml:space="preserve"> [1,2]:</w:t>
      </w:r>
    </w:p>
    <w:p w14:paraId="2F95EC59" w14:textId="77777777" w:rsidR="00B9380A" w:rsidRDefault="00B9380A" w:rsidP="00B9380A">
      <w:pPr>
        <w:pStyle w:val="-"/>
        <w:jc w:val="left"/>
      </w:pPr>
      <w:r>
        <w:t>идентификация и аутентификация пользователей</w:t>
      </w:r>
      <w:r w:rsidRPr="00695002">
        <w:t xml:space="preserve"> </w:t>
      </w:r>
      <w:r>
        <w:t>с использованием паролей;</w:t>
      </w:r>
    </w:p>
    <w:p w14:paraId="2598DBC4" w14:textId="77777777" w:rsidR="00B9380A" w:rsidRPr="00D4282A" w:rsidRDefault="00B9380A" w:rsidP="00B9380A">
      <w:pPr>
        <w:pStyle w:val="-"/>
        <w:jc w:val="left"/>
      </w:pPr>
      <w:r>
        <w:t>идентификация и аутентификация администраторов с использованием паролей</w:t>
      </w:r>
      <w:r w:rsidRPr="00D4282A">
        <w:t>;</w:t>
      </w:r>
    </w:p>
    <w:p w14:paraId="7433A1FA" w14:textId="77777777" w:rsidR="00B9380A" w:rsidRPr="00D4282A" w:rsidRDefault="00B9380A" w:rsidP="00B9380A">
      <w:pPr>
        <w:pStyle w:val="-"/>
        <w:jc w:val="left"/>
      </w:pPr>
      <w:r w:rsidRPr="00695002">
        <w:t>при аутентификации по протоколу LDAP</w:t>
      </w:r>
      <w:r>
        <w:t xml:space="preserve">, выполнение </w:t>
      </w:r>
      <w:r w:rsidRPr="00695002">
        <w:t>запрос</w:t>
      </w:r>
      <w:r>
        <w:t>а</w:t>
      </w:r>
      <w:r w:rsidRPr="00695002">
        <w:t xml:space="preserve"> на аутентификацию пользователя в существующий сервер службы каталогов;</w:t>
      </w:r>
    </w:p>
    <w:p w14:paraId="7BD9E15D" w14:textId="77777777" w:rsidR="00B9380A" w:rsidRPr="00D4282A" w:rsidRDefault="00B9380A" w:rsidP="00B9380A">
      <w:pPr>
        <w:pStyle w:val="-"/>
        <w:jc w:val="left"/>
      </w:pPr>
      <w:r w:rsidRPr="006C1869">
        <w:lastRenderedPageBreak/>
        <w:t>возможность однозначного сопоставления идентификатора пользователя с выполняемыми от его имени запросами;</w:t>
      </w:r>
    </w:p>
    <w:p w14:paraId="70A79C33" w14:textId="77777777" w:rsidR="00B9380A" w:rsidRPr="00871FAF" w:rsidRDefault="00B9380A" w:rsidP="00B9380A">
      <w:pPr>
        <w:pStyle w:val="-"/>
        <w:jc w:val="left"/>
      </w:pPr>
      <w:r w:rsidRPr="00871FAF">
        <w:t xml:space="preserve">многофакторная (двухфакторная) аутентификация пользователей для удаленного доступа в систему </w:t>
      </w:r>
      <w:r w:rsidRPr="00871FAF">
        <w:rPr>
          <w:lang w:val="en-US"/>
        </w:rPr>
        <w:t>c</w:t>
      </w:r>
      <w:r w:rsidRPr="00871FAF">
        <w:t xml:space="preserve"> использованием </w:t>
      </w:r>
      <w:r w:rsidRPr="00871FAF">
        <w:rPr>
          <w:lang w:val="en-US"/>
        </w:rPr>
        <w:t>ESMART</w:t>
      </w:r>
      <w:r w:rsidRPr="00871FAF">
        <w:t xml:space="preserve"> карт и/или </w:t>
      </w:r>
      <w:r w:rsidRPr="00871FAF">
        <w:rPr>
          <w:lang w:val="en-US"/>
        </w:rPr>
        <w:t>USB</w:t>
      </w:r>
      <w:r w:rsidRPr="00871FAF">
        <w:t>-идентификатора, поддерживаемого</w:t>
      </w:r>
      <w:r>
        <w:t xml:space="preserve"> сертифицированной версией</w:t>
      </w:r>
      <w:r w:rsidRPr="00871FAF">
        <w:t xml:space="preserve"> КриптоПро </w:t>
      </w:r>
      <w:r w:rsidRPr="00871FAF">
        <w:rPr>
          <w:lang w:val="en-US"/>
        </w:rPr>
        <w:t>CSP</w:t>
      </w:r>
      <w:r>
        <w:t>:</w:t>
      </w:r>
    </w:p>
    <w:p w14:paraId="692054A0" w14:textId="77777777" w:rsidR="00B9380A" w:rsidRPr="003A3A03" w:rsidRDefault="00B9380A" w:rsidP="00B9380A">
      <w:pPr>
        <w:pStyle w:val="--"/>
        <w:numPr>
          <w:ilvl w:val="0"/>
          <w:numId w:val="18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100A45">
        <w:t>с использованием сети связи общего пользования, в том числе сети Интернет;</w:t>
      </w:r>
    </w:p>
    <w:p w14:paraId="185B60F5" w14:textId="77777777" w:rsidR="00B9380A" w:rsidRPr="003A3A03" w:rsidRDefault="00B9380A" w:rsidP="00B9380A">
      <w:pPr>
        <w:pStyle w:val="--"/>
        <w:numPr>
          <w:ilvl w:val="0"/>
          <w:numId w:val="18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E9136E">
        <w:t>без использования сети связи общего пользования</w:t>
      </w:r>
      <w:r>
        <w:t>.</w:t>
      </w:r>
    </w:p>
    <w:p w14:paraId="04A360E3" w14:textId="77777777" w:rsidR="00B9380A" w:rsidRPr="00D4282A" w:rsidRDefault="00B9380A" w:rsidP="00B9380A">
      <w:pPr>
        <w:pStyle w:val="11"/>
      </w:pPr>
      <w:r>
        <w:t>У</w:t>
      </w:r>
      <w:r w:rsidRPr="00D4282A">
        <w:t>становлены и реализованы функции управления идентификаторами</w:t>
      </w:r>
      <w:r>
        <w:t>,</w:t>
      </w:r>
      <w:r w:rsidRPr="00D4282A">
        <w:t xml:space="preserve"> </w:t>
      </w:r>
      <w:r w:rsidRPr="002A1E87">
        <w:t xml:space="preserve">в том числе создание, присвоение, уничтожение </w:t>
      </w:r>
      <w:r w:rsidRPr="001875D7">
        <w:t>идентификаторов</w:t>
      </w:r>
      <w:r w:rsidRPr="00D4282A" w:rsidDel="00D44347">
        <w:t xml:space="preserve"> </w:t>
      </w:r>
      <w:r>
        <w:t xml:space="preserve">(ИАФ.3) </w:t>
      </w:r>
      <w:r w:rsidRPr="00D4282A">
        <w:t>[1,2]:</w:t>
      </w:r>
    </w:p>
    <w:p w14:paraId="0AC89BB1" w14:textId="77777777" w:rsidR="00B9380A" w:rsidRDefault="00B9380A" w:rsidP="00B9380A">
      <w:pPr>
        <w:pStyle w:val="-"/>
        <w:jc w:val="left"/>
      </w:pPr>
      <w:r w:rsidRPr="00CA20AB">
        <w:t>присвоение идентификатора пользователя</w:t>
      </w:r>
      <w:r>
        <w:t xml:space="preserve"> в Программе</w:t>
      </w:r>
      <w:r w:rsidRPr="00CA20AB">
        <w:t>, который позволяет однозна</w:t>
      </w:r>
      <w:r>
        <w:t>чно идентифицировать пользователя</w:t>
      </w:r>
      <w:r w:rsidRPr="00642A5C">
        <w:t>;</w:t>
      </w:r>
    </w:p>
    <w:p w14:paraId="4D0983C1" w14:textId="77777777" w:rsidR="00B9380A" w:rsidRDefault="00B9380A" w:rsidP="00B9380A">
      <w:pPr>
        <w:pStyle w:val="-"/>
        <w:jc w:val="left"/>
      </w:pPr>
      <w:r w:rsidRPr="00590D0E">
        <w:t>предотвращение повторного использования идентификатора пользователя в Программе в течение установленного администратором периода времени</w:t>
      </w:r>
      <w:r w:rsidRPr="00642A5C">
        <w:t>;</w:t>
      </w:r>
    </w:p>
    <w:p w14:paraId="011074A2" w14:textId="77777777" w:rsidR="00B9380A" w:rsidRPr="00CA20AB" w:rsidRDefault="00B9380A" w:rsidP="00B9380A">
      <w:pPr>
        <w:pStyle w:val="-"/>
        <w:jc w:val="left"/>
      </w:pPr>
      <w:r>
        <w:t xml:space="preserve">автоматическое </w:t>
      </w:r>
      <w:r w:rsidRPr="00CA20AB">
        <w:t>блокирование идентификатора пользователя после установленного администратором</w:t>
      </w:r>
      <w:r>
        <w:t xml:space="preserve"> времени неиспользования логина.</w:t>
      </w:r>
    </w:p>
    <w:p w14:paraId="6F572571" w14:textId="77777777" w:rsidR="00B9380A" w:rsidRPr="00D4282A" w:rsidRDefault="00B9380A" w:rsidP="00B9380A">
      <w:pPr>
        <w:pStyle w:val="11"/>
      </w:pPr>
      <w:r>
        <w:t>У</w:t>
      </w:r>
      <w:r w:rsidRPr="00D4282A">
        <w:t xml:space="preserve">становлены и реализованы функции </w:t>
      </w:r>
      <w:r>
        <w:t>у</w:t>
      </w:r>
      <w:r w:rsidRPr="002A1E87">
        <w:t>правлени</w:t>
      </w:r>
      <w:r>
        <w:t>я</w:t>
      </w:r>
      <w:r w:rsidRPr="002A1E87">
        <w:t xml:space="preserve"> средствами аутентификации, в том числе хранение, выдача, инициализация, блокирование средств аутентификации и принятие мер в случае утраты и (или) компрометации средств аутентификации</w:t>
      </w:r>
      <w:r>
        <w:t xml:space="preserve"> (ИАФ.4)</w:t>
      </w:r>
      <w:r w:rsidRPr="00D4282A">
        <w:t xml:space="preserve"> [1,2]:</w:t>
      </w:r>
    </w:p>
    <w:p w14:paraId="7D4461E6" w14:textId="77777777" w:rsidR="00B9380A" w:rsidRPr="00A505A9" w:rsidRDefault="00B9380A" w:rsidP="00B9380A">
      <w:pPr>
        <w:pStyle w:val="-"/>
        <w:jc w:val="left"/>
      </w:pPr>
      <w:r>
        <w:t xml:space="preserve">предоставление </w:t>
      </w:r>
      <w:r w:rsidRPr="00A505A9">
        <w:t>возможност</w:t>
      </w:r>
      <w:r>
        <w:t>и</w:t>
      </w:r>
      <w:r w:rsidRPr="00A505A9">
        <w:t xml:space="preserve"> изменения аутентификационной информации.</w:t>
      </w:r>
    </w:p>
    <w:p w14:paraId="436CB80E" w14:textId="77777777" w:rsidR="00B9380A" w:rsidRDefault="00B9380A" w:rsidP="00B9380A">
      <w:pPr>
        <w:pStyle w:val="-"/>
        <w:jc w:val="left"/>
      </w:pPr>
      <w:r w:rsidRPr="00A505A9">
        <w:t>установление характеристик пароля, а именно:</w:t>
      </w:r>
    </w:p>
    <w:p w14:paraId="3CDDC289" w14:textId="77777777" w:rsidR="00B9380A" w:rsidRPr="003F0653" w:rsidRDefault="00B9380A" w:rsidP="00B9380A">
      <w:pPr>
        <w:pStyle w:val="--"/>
        <w:numPr>
          <w:ilvl w:val="0"/>
          <w:numId w:val="19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3F0653">
        <w:t>установка минимальной и максимальной длины пароля в символах;</w:t>
      </w:r>
    </w:p>
    <w:p w14:paraId="227CC642" w14:textId="77777777" w:rsidR="00B9380A" w:rsidRPr="003F0653" w:rsidRDefault="00B9380A" w:rsidP="00B9380A">
      <w:pPr>
        <w:pStyle w:val="--"/>
        <w:numPr>
          <w:ilvl w:val="0"/>
          <w:numId w:val="19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>установка</w:t>
      </w:r>
      <w:r w:rsidRPr="003F0653">
        <w:t xml:space="preserve"> минимальной сложности пароля с определяемыми требованиями к регистру</w:t>
      </w:r>
      <w:r>
        <w:t>,</w:t>
      </w:r>
      <w:r w:rsidRPr="003F0653">
        <w:t xml:space="preserve"> сочетанию букв верхнего и нижнего регистра, цифр и специальных символов;</w:t>
      </w:r>
    </w:p>
    <w:p w14:paraId="27CE8634" w14:textId="77777777" w:rsidR="00B9380A" w:rsidRPr="003F0653" w:rsidRDefault="00B9380A" w:rsidP="00B9380A">
      <w:pPr>
        <w:pStyle w:val="--"/>
        <w:numPr>
          <w:ilvl w:val="0"/>
          <w:numId w:val="19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3F0653">
        <w:t>установка требования к алфавиту пароля;</w:t>
      </w:r>
    </w:p>
    <w:p w14:paraId="38FF4385" w14:textId="77777777" w:rsidR="00B9380A" w:rsidRPr="003F0653" w:rsidRDefault="00B9380A" w:rsidP="00B9380A">
      <w:pPr>
        <w:pStyle w:val="--"/>
        <w:numPr>
          <w:ilvl w:val="0"/>
          <w:numId w:val="19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3F0653">
        <w:t>установка максимального времени действия пароля;</w:t>
      </w:r>
    </w:p>
    <w:p w14:paraId="33CE1BDC" w14:textId="77777777" w:rsidR="00B9380A" w:rsidRDefault="00B9380A" w:rsidP="00B9380A">
      <w:pPr>
        <w:pStyle w:val="-"/>
        <w:jc w:val="left"/>
      </w:pPr>
      <w:r>
        <w:t>назначение характеристик механизмов аутентификации:</w:t>
      </w:r>
    </w:p>
    <w:p w14:paraId="050F98E6" w14:textId="77777777" w:rsidR="00B9380A" w:rsidRPr="003F1EA2" w:rsidRDefault="00B9380A" w:rsidP="00B9380A">
      <w:pPr>
        <w:pStyle w:val="--"/>
        <w:numPr>
          <w:ilvl w:val="0"/>
          <w:numId w:val="20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3F0653">
        <w:t>срок, в течение которого возможно сменить пароль;</w:t>
      </w:r>
    </w:p>
    <w:p w14:paraId="42695817" w14:textId="77777777" w:rsidR="00B9380A" w:rsidRPr="003F0653" w:rsidRDefault="00B9380A" w:rsidP="00B9380A">
      <w:pPr>
        <w:pStyle w:val="--"/>
        <w:numPr>
          <w:ilvl w:val="0"/>
          <w:numId w:val="20"/>
        </w:numPr>
        <w:tabs>
          <w:tab w:val="clear" w:pos="0"/>
          <w:tab w:val="clear" w:pos="1134"/>
        </w:tabs>
        <w:spacing w:before="0"/>
        <w:contextualSpacing w:val="0"/>
        <w:jc w:val="left"/>
        <w:rPr>
          <w:lang w:val="en-US"/>
        </w:rPr>
      </w:pPr>
      <w:r w:rsidRPr="003F0653">
        <w:rPr>
          <w:lang w:val="en-US"/>
        </w:rPr>
        <w:t>время жизни аккаунта (логина</w:t>
      </w:r>
      <w:proofErr w:type="gramStart"/>
      <w:r w:rsidRPr="003F0653">
        <w:rPr>
          <w:lang w:val="en-US"/>
        </w:rPr>
        <w:t>);</w:t>
      </w:r>
      <w:proofErr w:type="gramEnd"/>
    </w:p>
    <w:p w14:paraId="5E654E75" w14:textId="77777777" w:rsidR="00B9380A" w:rsidRPr="003F0653" w:rsidRDefault="00B9380A" w:rsidP="00B9380A">
      <w:pPr>
        <w:pStyle w:val="--"/>
        <w:numPr>
          <w:ilvl w:val="0"/>
          <w:numId w:val="20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3F0653">
        <w:t>время, которое будет ожидать пользователь перед следующей попыткой аутентификации;</w:t>
      </w:r>
    </w:p>
    <w:p w14:paraId="6F7FD21E" w14:textId="77777777" w:rsidR="00B9380A" w:rsidRPr="003F1EA2" w:rsidRDefault="00B9380A" w:rsidP="00B9380A">
      <w:pPr>
        <w:pStyle w:val="--"/>
        <w:numPr>
          <w:ilvl w:val="0"/>
          <w:numId w:val="20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3F0653">
        <w:t>время, по истечении которого сбрасывается счетчик неуспешных попыток аутентификации.</w:t>
      </w:r>
    </w:p>
    <w:p w14:paraId="15ACAD28" w14:textId="77777777" w:rsidR="00B9380A" w:rsidRDefault="00B9380A" w:rsidP="00B9380A">
      <w:pPr>
        <w:pStyle w:val="-"/>
        <w:jc w:val="left"/>
      </w:pPr>
      <w:r>
        <w:t>обновление аутентификационной информации (замена средств аутентификации) с периодичностью, установленной администратором;</w:t>
      </w:r>
    </w:p>
    <w:p w14:paraId="1C7B8C82" w14:textId="5742FD8E" w:rsidR="00B9380A" w:rsidRPr="00D4282A" w:rsidRDefault="00B9380A" w:rsidP="00B9380A">
      <w:pPr>
        <w:pStyle w:val="-"/>
        <w:jc w:val="left"/>
      </w:pPr>
      <w:r>
        <w:t>защита аутентификационной информации от неправомерн</w:t>
      </w:r>
      <w:r w:rsidR="00AE54CA">
        <w:t>ого</w:t>
      </w:r>
      <w:r>
        <w:t xml:space="preserve"> доступа к ней и модифицирования.</w:t>
      </w:r>
    </w:p>
    <w:p w14:paraId="4ACA1AD0" w14:textId="77777777" w:rsidR="00B9380A" w:rsidRDefault="00B9380A" w:rsidP="00B9380A">
      <w:pPr>
        <w:pStyle w:val="11"/>
      </w:pPr>
      <w:r>
        <w:t>Обеспечивается з</w:t>
      </w:r>
      <w:r w:rsidRPr="006F619B">
        <w:t>ащита обратной связи при вводе аутентификационной</w:t>
      </w:r>
      <w:r w:rsidRPr="002A1E87">
        <w:t xml:space="preserve"> информации</w:t>
      </w:r>
      <w:r>
        <w:t> (ИАФ.5)</w:t>
      </w:r>
      <w:r w:rsidRPr="00E63899">
        <w:t xml:space="preserve"> </w:t>
      </w:r>
      <w:r w:rsidRPr="00D4282A">
        <w:t>[1,2</w:t>
      </w:r>
      <w:r w:rsidRPr="004D71CD">
        <w:t>]</w:t>
      </w:r>
      <w:r>
        <w:t>:</w:t>
      </w:r>
    </w:p>
    <w:p w14:paraId="46737142" w14:textId="77777777" w:rsidR="00B9380A" w:rsidRPr="00D4282A" w:rsidRDefault="00B9380A" w:rsidP="00B9380A">
      <w:pPr>
        <w:pStyle w:val="-"/>
        <w:jc w:val="left"/>
      </w:pPr>
      <w:r w:rsidRPr="00CA20AB">
        <w:t xml:space="preserve">защита аутентификационной информации в процессе ее ввода для аутентификации </w:t>
      </w:r>
      <w:r>
        <w:t>путем сокрытия ее отображения условными знаками.</w:t>
      </w:r>
    </w:p>
    <w:p w14:paraId="55CCC6B2" w14:textId="77777777" w:rsidR="00B9380A" w:rsidRPr="00D4282A" w:rsidRDefault="00B9380A" w:rsidP="00B9380A">
      <w:pPr>
        <w:pStyle w:val="11"/>
      </w:pPr>
      <w:r>
        <w:lastRenderedPageBreak/>
        <w:t>У</w:t>
      </w:r>
      <w:r w:rsidRPr="002A1E87">
        <w:t>становлены и реализованы функции управления (заведение, активация, блокирование и уничтожение) учетными записями пользователей</w:t>
      </w:r>
      <w:r>
        <w:t xml:space="preserve">, в том числе внешних пользователей </w:t>
      </w:r>
      <w:r w:rsidRPr="002A1E87">
        <w:t>(УПД.1)</w:t>
      </w:r>
      <w:r>
        <w:t xml:space="preserve"> </w:t>
      </w:r>
      <w:r w:rsidRPr="009F7266">
        <w:t>[</w:t>
      </w:r>
      <w:r w:rsidRPr="006C0C60">
        <w:t>1,2</w:t>
      </w:r>
      <w:r w:rsidRPr="009F7266">
        <w:t>]</w:t>
      </w:r>
      <w:r w:rsidRPr="00D4282A">
        <w:t>:</w:t>
      </w:r>
    </w:p>
    <w:p w14:paraId="2BEF6CB6" w14:textId="77777777" w:rsidR="00B9380A" w:rsidRDefault="00B9380A" w:rsidP="00B9380A">
      <w:pPr>
        <w:pStyle w:val="-"/>
        <w:jc w:val="left"/>
      </w:pPr>
      <w:bookmarkStart w:id="180" w:name="_Hlk55983659"/>
      <w:r>
        <w:t>в Программе установлены и реализованы следующие функции управления учетными записями пользователей, в том числе внешних пользователей:</w:t>
      </w:r>
    </w:p>
    <w:p w14:paraId="1B2A57FD" w14:textId="77777777" w:rsidR="00B9380A" w:rsidRPr="00642A5C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7E65F7">
        <w:t>наличие типов учетных записей</w:t>
      </w:r>
      <w:r w:rsidRPr="0016378B">
        <w:t xml:space="preserve"> (временная, внутренняя, внешняя и предустановленная);</w:t>
      </w:r>
    </w:p>
    <w:p w14:paraId="427E3E88" w14:textId="77777777" w:rsidR="00B9380A" w:rsidRPr="00642A5C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16378B">
        <w:t>объединение учетных записей в группы при помощи ролей;</w:t>
      </w:r>
    </w:p>
    <w:p w14:paraId="0031B509" w14:textId="77777777" w:rsidR="00B9380A" w:rsidRPr="00642A5C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16378B">
        <w:t>заведение, активация, блокирование и уничтожение учетных записей пользователей;</w:t>
      </w:r>
    </w:p>
    <w:p w14:paraId="0DFAD4A4" w14:textId="77777777" w:rsidR="00B9380A" w:rsidRPr="007E65F7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7E65F7">
        <w:t>заведение и редактирование учетных записей администраторов;</w:t>
      </w:r>
    </w:p>
    <w:p w14:paraId="6ABC5E29" w14:textId="77777777" w:rsidR="00B9380A" w:rsidRPr="007E65F7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7E65F7">
        <w:t>возможность редактирования учетных записей пользователей;</w:t>
      </w:r>
    </w:p>
    <w:p w14:paraId="57753725" w14:textId="77777777" w:rsidR="00B9380A" w:rsidRPr="007E65F7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7E65F7">
        <w:t>оповещение администратора, осуществляющего управление учетными записями пользователей, об изменении сведений о пользователях, их ролях, полномочиях, ограничениях;</w:t>
      </w:r>
    </w:p>
    <w:p w14:paraId="46D17A35" w14:textId="77777777" w:rsidR="00B9380A" w:rsidRPr="00642A5C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5739D1">
        <w:t xml:space="preserve">предоставление администратору возможности блокирования и уничтожения временных учетных записей пользователей, предоставленных для ограниченного по времени выполнения задач в </w:t>
      </w:r>
      <w:r w:rsidRPr="0016378B">
        <w:t>Программе</w:t>
      </w:r>
      <w:r w:rsidRPr="00642A5C">
        <w:t>;</w:t>
      </w:r>
    </w:p>
    <w:p w14:paraId="6D4A0F14" w14:textId="77777777" w:rsidR="00B9380A" w:rsidRDefault="00B9380A" w:rsidP="00B9380A">
      <w:pPr>
        <w:pStyle w:val="-"/>
        <w:jc w:val="left"/>
      </w:pPr>
      <w:r>
        <w:t>в Программе осуществляется автоматическое блокирование временных учетных записей пользователей по окончании установленного периода времени для их использования</w:t>
      </w:r>
      <w:r w:rsidRPr="00642A5C">
        <w:t>;</w:t>
      </w:r>
    </w:p>
    <w:p w14:paraId="4D316B93" w14:textId="77777777" w:rsidR="00B9380A" w:rsidRDefault="00B9380A" w:rsidP="00B9380A">
      <w:pPr>
        <w:pStyle w:val="-"/>
        <w:jc w:val="left"/>
      </w:pPr>
      <w:r>
        <w:t>в Программе осуществляется автоматическое блокирование неактивных (неиспользуемых) учетных записей пользователей после окончания периода времени неиспользования, установленного администратором;</w:t>
      </w:r>
    </w:p>
    <w:p w14:paraId="7BF8C33C" w14:textId="77777777" w:rsidR="00B9380A" w:rsidRPr="00D4282A" w:rsidRDefault="00B9380A" w:rsidP="00B9380A">
      <w:pPr>
        <w:pStyle w:val="-"/>
        <w:jc w:val="left"/>
      </w:pPr>
      <w:r>
        <w:t xml:space="preserve">в Программе осуществляется автоматическое блокирование учетных записей пользователей </w:t>
      </w:r>
      <w:r w:rsidRPr="009D4553">
        <w:t xml:space="preserve">при превышении установленного </w:t>
      </w:r>
      <w:r>
        <w:t>администраторо</w:t>
      </w:r>
      <w:r w:rsidRPr="009D4553">
        <w:t>м числа неуспешных попыток аут</w:t>
      </w:r>
      <w:r>
        <w:t>ентификации пользователя.</w:t>
      </w:r>
      <w:bookmarkEnd w:id="180"/>
    </w:p>
    <w:p w14:paraId="1166D707" w14:textId="77777777" w:rsidR="00B9380A" w:rsidRPr="00D4282A" w:rsidRDefault="00B9380A" w:rsidP="00B9380A">
      <w:pPr>
        <w:pStyle w:val="11"/>
      </w:pPr>
      <w:r>
        <w:t xml:space="preserve"> Обеспечена р</w:t>
      </w:r>
      <w:r w:rsidRPr="002A1E87">
        <w:t xml:space="preserve">еализация </w:t>
      </w:r>
      <w:r w:rsidRPr="000E609E">
        <w:t>необходимых методов (дискреционный, мандатный, ролевой или иной метод), типов (чтение, запись, выполнение или иной тип) и правил разграничения доступа</w:t>
      </w:r>
      <w:r w:rsidRPr="002A1E87">
        <w:t xml:space="preserve"> (УПД.2)</w:t>
      </w:r>
      <w:r>
        <w:t xml:space="preserve"> </w:t>
      </w:r>
      <w:r w:rsidRPr="009F7266">
        <w:t>[</w:t>
      </w:r>
      <w:r w:rsidRPr="006C0C60">
        <w:t>1,2</w:t>
      </w:r>
      <w:r w:rsidRPr="009F7266">
        <w:t>]</w:t>
      </w:r>
      <w:r w:rsidRPr="00D4282A">
        <w:t>:</w:t>
      </w:r>
    </w:p>
    <w:p w14:paraId="30FC781D" w14:textId="77777777" w:rsidR="00A52623" w:rsidRPr="00326BA7" w:rsidRDefault="00A52623" w:rsidP="00A52623">
      <w:pPr>
        <w:pStyle w:val="-"/>
        <w:jc w:val="left"/>
      </w:pPr>
      <w:bookmarkStart w:id="181" w:name="_Hlk55989581"/>
      <w:r w:rsidRPr="00326BA7">
        <w:t>ПО обеспечива</w:t>
      </w:r>
      <w:r>
        <w:t>ет</w:t>
      </w:r>
      <w:r w:rsidRPr="00326BA7">
        <w:t xml:space="preserve"> ролевой метод управления доступом, предусматривающий управление доступом субъектов доступа (пользователей и администраторов) к объектам доступа (</w:t>
      </w:r>
      <w:r w:rsidRPr="00326BA7">
        <w:rPr>
          <w:lang w:val="en-US"/>
        </w:rPr>
        <w:t>web</w:t>
      </w:r>
      <w:r w:rsidRPr="00326BA7">
        <w:t>-ресурсам и настройкам безопасности Программы) на основе ролей:</w:t>
      </w:r>
    </w:p>
    <w:p w14:paraId="6098AFB3" w14:textId="77777777" w:rsidR="00A52623" w:rsidRPr="00326BA7" w:rsidRDefault="00A52623" w:rsidP="00A52623">
      <w:pPr>
        <w:pStyle w:val="a0"/>
      </w:pPr>
      <w:r w:rsidRPr="00326BA7">
        <w:t>Примечание: Объектами доступа должны являться функции, для которых назначаются элементы защищаемых web-ресурсов. К каждому субъекту доступа (пользователь) должна назначаться роль с функциями, разрешенными к выполнению, при получении доступа к защищаемым web-ресурсам.</w:t>
      </w:r>
    </w:p>
    <w:p w14:paraId="5C994496" w14:textId="77777777" w:rsidR="00A52623" w:rsidRPr="00F15B77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F15B77">
        <w:t>в ПО выделяются роли пользователей и администраторов;</w:t>
      </w:r>
    </w:p>
    <w:p w14:paraId="7EE9112B" w14:textId="77777777" w:rsidR="00A52623" w:rsidRPr="00F15B77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F15B77">
        <w:t xml:space="preserve">для каждой пары (субъект – объект) в ПО должно быть задано явное и недвусмысленное перечисление допустимых </w:t>
      </w:r>
      <w:r w:rsidRPr="00326BA7">
        <w:t>http</w:t>
      </w:r>
      <w:r w:rsidRPr="00F15B77">
        <w:t>-запросов (</w:t>
      </w:r>
      <w:r w:rsidRPr="00326BA7">
        <w:t>GET</w:t>
      </w:r>
      <w:r w:rsidRPr="00F15B77">
        <w:t xml:space="preserve">, </w:t>
      </w:r>
      <w:r w:rsidRPr="00326BA7">
        <w:t>POST</w:t>
      </w:r>
      <w:r w:rsidRPr="00F15B77">
        <w:t xml:space="preserve">, </w:t>
      </w:r>
      <w:r w:rsidRPr="00326BA7">
        <w:t>OPTIONS</w:t>
      </w:r>
      <w:r w:rsidRPr="00F15B77">
        <w:t xml:space="preserve">, </w:t>
      </w:r>
      <w:r w:rsidRPr="00326BA7">
        <w:t>HEAD</w:t>
      </w:r>
      <w:r w:rsidRPr="00F15B77">
        <w:t xml:space="preserve">, </w:t>
      </w:r>
      <w:r w:rsidRPr="00326BA7">
        <w:t>PUT</w:t>
      </w:r>
      <w:r w:rsidRPr="00F15B77">
        <w:t xml:space="preserve">, </w:t>
      </w:r>
      <w:r w:rsidRPr="00326BA7">
        <w:t>DELETE</w:t>
      </w:r>
      <w:r w:rsidRPr="00F15B77">
        <w:t xml:space="preserve">, </w:t>
      </w:r>
      <w:r w:rsidRPr="00326BA7">
        <w:t>PATCH</w:t>
      </w:r>
      <w:r w:rsidRPr="00F15B77">
        <w:t xml:space="preserve">, </w:t>
      </w:r>
      <w:r w:rsidRPr="00326BA7">
        <w:t>ANY</w:t>
      </w:r>
      <w:r w:rsidRPr="00F15B77">
        <w:t xml:space="preserve">), </w:t>
      </w:r>
      <w:proofErr w:type="gramStart"/>
      <w:r w:rsidRPr="00F15B77">
        <w:t>т.е.</w:t>
      </w:r>
      <w:proofErr w:type="gramEnd"/>
      <w:r w:rsidRPr="00F15B77">
        <w:t xml:space="preserve"> для тех </w:t>
      </w:r>
      <w:r w:rsidRPr="00326BA7">
        <w:t>http</w:t>
      </w:r>
      <w:r w:rsidRPr="00F15B77">
        <w:t>-запросов, которые являются санкционированными для данного субъекта доступа к данному – объекту доступа;</w:t>
      </w:r>
    </w:p>
    <w:p w14:paraId="4E44A74A" w14:textId="77777777" w:rsidR="00A52623" w:rsidRPr="00F15B77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F15B77">
        <w:lastRenderedPageBreak/>
        <w:t>контроль доступа должен быть применим к каждому объекту и каждому субъекту;</w:t>
      </w:r>
    </w:p>
    <w:p w14:paraId="3AD2A7B6" w14:textId="77777777" w:rsidR="00A52623" w:rsidRDefault="00A52623" w:rsidP="00A52623">
      <w:pPr>
        <w:pStyle w:val="-"/>
        <w:jc w:val="left"/>
      </w:pPr>
      <w:r w:rsidRPr="00326BA7">
        <w:t>ПО обеспечива</w:t>
      </w:r>
      <w:r>
        <w:t>е</w:t>
      </w:r>
      <w:r w:rsidRPr="00326BA7">
        <w:t xml:space="preserve">т управление доступом субъектов к защищаемым </w:t>
      </w:r>
      <w:r w:rsidRPr="00326BA7">
        <w:rPr>
          <w:lang w:val="en-US"/>
        </w:rPr>
        <w:t>web</w:t>
      </w:r>
      <w:r w:rsidRPr="00326BA7">
        <w:t>-ресурсам при входе в Программу</w:t>
      </w:r>
      <w:r>
        <w:t>, и разграничивает доступ к следующим полномочиям:</w:t>
      </w:r>
    </w:p>
    <w:p w14:paraId="3E78C530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 xml:space="preserve">создание правил управления доступом (для каждой пары (субъект – объект) в ОО должно быть задано явное и недвусмысленное перечисление допустимых http-запросов (GET, POST, OPTIONS, HEAD, PUT, DELETE, PATCH, ANY), </w:t>
      </w:r>
      <w:proofErr w:type="gramStart"/>
      <w:r w:rsidRPr="00AE676F">
        <w:t>т.е.</w:t>
      </w:r>
      <w:proofErr w:type="gramEnd"/>
      <w:r w:rsidRPr="00AE676F">
        <w:t xml:space="preserve"> для тех http-запросов, которые являются санкционированными для данного субъекта доступа к данному – объекту доступа);</w:t>
      </w:r>
    </w:p>
    <w:p w14:paraId="3A3194A2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переход на защищаемый ресурс;</w:t>
      </w:r>
    </w:p>
    <w:p w14:paraId="1B1FEEA9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редактирование правил управления доступом;</w:t>
      </w:r>
    </w:p>
    <w:p w14:paraId="33137AC6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удаление правил управления доступом;</w:t>
      </w:r>
    </w:p>
    <w:p w14:paraId="0D59CC4F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создание субъекта доступа;</w:t>
      </w:r>
    </w:p>
    <w:p w14:paraId="48FFA606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редактирование субъекта доступа;</w:t>
      </w:r>
    </w:p>
    <w:p w14:paraId="12911E48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удаление субъекта доступа;</w:t>
      </w:r>
    </w:p>
    <w:p w14:paraId="64436B6C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синхронизация прав доступа;</w:t>
      </w:r>
    </w:p>
    <w:p w14:paraId="097D0214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создание защищаемых ресурсов;</w:t>
      </w:r>
    </w:p>
    <w:p w14:paraId="1BC565B3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редактирование защищаемых ресурсов;</w:t>
      </w:r>
    </w:p>
    <w:p w14:paraId="7EDB52D9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удаление защищаемых ресурсов</w:t>
      </w:r>
      <w:r w:rsidRPr="00AE676F" w:rsidDel="00497CF6">
        <w:t>;</w:t>
      </w:r>
    </w:p>
    <w:p w14:paraId="3F065255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изменение привилегий учетных записей;</w:t>
      </w:r>
    </w:p>
    <w:p w14:paraId="70915853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вход (выход), а также попытки входа субъектов доступа в панель управления компонентами виртуальной инфраструктуры;</w:t>
      </w:r>
    </w:p>
    <w:p w14:paraId="12F65301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изменение в составе и конфигурации компонентов виртуальной инфраструктуры во время их запуска и функционирования;</w:t>
      </w:r>
    </w:p>
    <w:p w14:paraId="0EDB01BE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изменение правил разграничения доступа к компонентам виртуальной инфраструктуры;</w:t>
      </w:r>
    </w:p>
    <w:p w14:paraId="02DE883B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размещение и перемещение файлов-образов виртуальных машин (контейнеров) между носителями (системами хранения данных);</w:t>
      </w:r>
    </w:p>
    <w:p w14:paraId="2E1CE75F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размещение и перемещение исполняемых виртуальных машин (контейнеров) между серверами виртуализации;</w:t>
      </w:r>
    </w:p>
    <w:p w14:paraId="25E4FA3D" w14:textId="77777777" w:rsidR="00A52623" w:rsidRPr="00AE676F" w:rsidRDefault="00A52623" w:rsidP="00A52623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E676F">
        <w:t>размещение и перемещение данных, обрабатываемых с использованием виртуальных машин, между носителями (системами хранения данных).</w:t>
      </w:r>
    </w:p>
    <w:bookmarkEnd w:id="181"/>
    <w:p w14:paraId="6737B3EA" w14:textId="77777777" w:rsidR="00B9380A" w:rsidRDefault="00B9380A" w:rsidP="00B9380A">
      <w:pPr>
        <w:pStyle w:val="11"/>
      </w:pPr>
      <w:r>
        <w:t>Обеспечивается о</w:t>
      </w:r>
      <w:r w:rsidRPr="002A1E87">
        <w:t>граничение неуспешных попыток входа в информационную систему (доступа к информационной системе)</w:t>
      </w:r>
      <w:r>
        <w:t xml:space="preserve"> (УПД.6)</w:t>
      </w:r>
      <w:r w:rsidRPr="002A1E87">
        <w:t xml:space="preserve"> </w:t>
      </w:r>
      <w:r w:rsidRPr="009F7266">
        <w:t>[</w:t>
      </w:r>
      <w:r w:rsidRPr="006C0C60">
        <w:t>1,2</w:t>
      </w:r>
      <w:r w:rsidRPr="009F7266">
        <w:t>]</w:t>
      </w:r>
      <w:r>
        <w:t>:</w:t>
      </w:r>
    </w:p>
    <w:p w14:paraId="5EFE070D" w14:textId="77777777" w:rsidR="00B9380A" w:rsidRPr="00D4282A" w:rsidRDefault="00B9380A" w:rsidP="00B9380A">
      <w:pPr>
        <w:pStyle w:val="-"/>
        <w:jc w:val="left"/>
      </w:pPr>
      <w:r>
        <w:t xml:space="preserve">в Программе </w:t>
      </w:r>
      <w:r w:rsidRPr="00D4282A">
        <w:t xml:space="preserve">обеспечивается автоматическое блокирование </w:t>
      </w:r>
      <w:r w:rsidRPr="002A1E87">
        <w:t>учетн</w:t>
      </w:r>
      <w:r>
        <w:t>ой</w:t>
      </w:r>
      <w:r w:rsidRPr="002A1E87">
        <w:t xml:space="preserve"> запис</w:t>
      </w:r>
      <w:r>
        <w:t>и</w:t>
      </w:r>
      <w:r w:rsidRPr="002A1E87">
        <w:t xml:space="preserve"> пользователя при превышении пользователем ограничения количества неуспешных попыток входа в</w:t>
      </w:r>
      <w:r>
        <w:t xml:space="preserve"> Программу</w:t>
      </w:r>
      <w:r w:rsidRPr="002A1E87">
        <w:t xml:space="preserve"> за установленный период времени</w:t>
      </w:r>
      <w:r>
        <w:t>.</w:t>
      </w:r>
    </w:p>
    <w:p w14:paraId="52615EE7" w14:textId="77777777" w:rsidR="00B9380A" w:rsidRDefault="00B9380A" w:rsidP="00B9380A">
      <w:pPr>
        <w:pStyle w:val="11"/>
      </w:pPr>
      <w:r>
        <w:t>Реализовано п</w:t>
      </w:r>
      <w:r w:rsidRPr="002A1E87">
        <w:t>редупреждение пользователя при его входе в</w:t>
      </w:r>
      <w:r>
        <w:t xml:space="preserve"> </w:t>
      </w:r>
      <w:r w:rsidRPr="002A1E87">
        <w:t>информационную систему о том, что</w:t>
      </w:r>
      <w:r>
        <w:t xml:space="preserve"> в информационной системе</w:t>
      </w:r>
      <w:r w:rsidRPr="002A1E87">
        <w:t xml:space="preserve"> реализованы меры защиты информации, и о необходимости соблюдения им установленных пр</w:t>
      </w:r>
      <w:r>
        <w:t>авил обработки информации (УПД.7)</w:t>
      </w:r>
      <w:r w:rsidRPr="00C82344">
        <w:t xml:space="preserve"> </w:t>
      </w:r>
      <w:r w:rsidRPr="00CC38D3">
        <w:t>[</w:t>
      </w:r>
      <w:r w:rsidRPr="00C82344">
        <w:t>1,2</w:t>
      </w:r>
      <w:r w:rsidRPr="00CC38D3">
        <w:t>]</w:t>
      </w:r>
      <w:r>
        <w:t>:</w:t>
      </w:r>
    </w:p>
    <w:p w14:paraId="7C82B44F" w14:textId="77777777" w:rsidR="00B9380A" w:rsidRPr="00D4282A" w:rsidRDefault="00B9380A" w:rsidP="00B9380A">
      <w:pPr>
        <w:pStyle w:val="-"/>
        <w:jc w:val="left"/>
      </w:pPr>
      <w:r>
        <w:lastRenderedPageBreak/>
        <w:t>о</w:t>
      </w:r>
      <w:r w:rsidRPr="00D4282A">
        <w:t xml:space="preserve">беспечивается </w:t>
      </w:r>
      <w:r w:rsidRPr="002A1E87">
        <w:t>предупреждение пользователя в виде сообщения («окна») о том, что в</w:t>
      </w:r>
      <w:r>
        <w:t xml:space="preserve"> Программе</w:t>
      </w:r>
      <w:r w:rsidRPr="002A1E87">
        <w:t xml:space="preserve"> реализованы меры защиты информации, а также о том, что при работе пользователем должны быть соблюдены установленные правила и ограничения на работу с информацией.</w:t>
      </w:r>
    </w:p>
    <w:p w14:paraId="3D4C2639" w14:textId="77777777" w:rsidR="00B9380A" w:rsidRDefault="00B9380A" w:rsidP="00B9380A">
      <w:pPr>
        <w:pStyle w:val="11"/>
      </w:pPr>
      <w:r>
        <w:t xml:space="preserve">В Программе </w:t>
      </w:r>
      <w:r w:rsidRPr="00D4282A">
        <w:t>обеспечивается</w:t>
      </w:r>
      <w:r>
        <w:t xml:space="preserve"> о</w:t>
      </w:r>
      <w:r w:rsidRPr="002A1E87">
        <w:t>повещение пользователя после успешного входа в</w:t>
      </w:r>
      <w:r>
        <w:t xml:space="preserve"> </w:t>
      </w:r>
      <w:r w:rsidRPr="002A1E87">
        <w:t>информационную систему о его предыдущем входе в</w:t>
      </w:r>
      <w:r>
        <w:t xml:space="preserve"> </w:t>
      </w:r>
      <w:r w:rsidRPr="002A1E87">
        <w:t>информационную систему (УПД.8)</w:t>
      </w:r>
      <w:r w:rsidRPr="009F7266">
        <w:t xml:space="preserve"> [</w:t>
      </w:r>
      <w:r w:rsidRPr="006C0C60">
        <w:t>1,2</w:t>
      </w:r>
      <w:r w:rsidRPr="009F7266">
        <w:t>]</w:t>
      </w:r>
      <w:r>
        <w:t>:</w:t>
      </w:r>
    </w:p>
    <w:p w14:paraId="2D63255C" w14:textId="77777777" w:rsidR="00B9380A" w:rsidRPr="00D4282A" w:rsidRDefault="00B9380A" w:rsidP="00B9380A">
      <w:pPr>
        <w:pStyle w:val="-"/>
        <w:jc w:val="left"/>
      </w:pPr>
      <w:r>
        <w:t xml:space="preserve">обеспечивается </w:t>
      </w:r>
      <w:r w:rsidRPr="00956802">
        <w:t xml:space="preserve">оповещение </w:t>
      </w:r>
      <w:r>
        <w:t xml:space="preserve">пользователя </w:t>
      </w:r>
      <w:r w:rsidRPr="002A1E87">
        <w:t xml:space="preserve">после успешного входа в </w:t>
      </w:r>
      <w:r>
        <w:t>Программу</w:t>
      </w:r>
      <w:r w:rsidRPr="002A1E87">
        <w:t xml:space="preserve"> (завершения процесса аутентификации) о дате и времени предыдущего </w:t>
      </w:r>
      <w:r>
        <w:t xml:space="preserve">успешного и (или) неуспешного </w:t>
      </w:r>
      <w:r w:rsidRPr="002A1E87">
        <w:t xml:space="preserve">входа </w:t>
      </w:r>
      <w:r>
        <w:t>в Программу</w:t>
      </w:r>
      <w:r w:rsidRPr="002A1E87">
        <w:t xml:space="preserve"> от имени этого пользовател</w:t>
      </w:r>
      <w:r>
        <w:t>я, а также об успешности процесса аутентификации</w:t>
      </w:r>
      <w:r w:rsidRPr="002A1E87">
        <w:t>.</w:t>
      </w:r>
    </w:p>
    <w:p w14:paraId="4F9D0D4B" w14:textId="77777777" w:rsidR="00B9380A" w:rsidRPr="00D4282A" w:rsidRDefault="00B9380A" w:rsidP="00B9380A">
      <w:pPr>
        <w:pStyle w:val="11"/>
      </w:pPr>
      <w:r>
        <w:t>О</w:t>
      </w:r>
      <w:r w:rsidRPr="00D4282A">
        <w:t xml:space="preserve">беспечивается ограничение числа параллельных сеансов доступа для каждой учетной записи пользователя информационной системы </w:t>
      </w:r>
      <w:r>
        <w:t xml:space="preserve">(УПД.9) </w:t>
      </w:r>
      <w:r w:rsidRPr="00D4282A">
        <w:t>[1,2]:</w:t>
      </w:r>
    </w:p>
    <w:p w14:paraId="5713CC0A" w14:textId="77777777" w:rsidR="00B9380A" w:rsidRDefault="00B9380A" w:rsidP="00B9380A">
      <w:pPr>
        <w:pStyle w:val="-"/>
        <w:jc w:val="left"/>
      </w:pPr>
      <w:r>
        <w:t>выполняется ограничение числа параллельных сеансов доступа для каждой учетной записи пользователя;</w:t>
      </w:r>
    </w:p>
    <w:p w14:paraId="2D8774A6" w14:textId="77777777" w:rsidR="00B9380A" w:rsidRDefault="00B9380A" w:rsidP="00B9380A">
      <w:pPr>
        <w:pStyle w:val="-"/>
        <w:jc w:val="left"/>
      </w:pPr>
      <w:r>
        <w:t>предусмотрена возможность задавать ограничения на число параллельных (одновременных) сеансов (сессий) пользователей, основываясь на идентификаторах пользователей;</w:t>
      </w:r>
    </w:p>
    <w:p w14:paraId="4092D60D" w14:textId="77777777" w:rsidR="00B9380A" w:rsidRDefault="00B9380A" w:rsidP="00B9380A">
      <w:pPr>
        <w:pStyle w:val="-"/>
        <w:jc w:val="left"/>
      </w:pPr>
      <w:r>
        <w:t>для привилегированных учетных записей (администраторов) количество параллельных (одновременных) сеансов (сессий) от их имени не превышает 2;</w:t>
      </w:r>
    </w:p>
    <w:p w14:paraId="5C2A9114" w14:textId="77777777" w:rsidR="00B9380A" w:rsidRDefault="00B9380A" w:rsidP="00B9380A">
      <w:pPr>
        <w:pStyle w:val="-"/>
        <w:jc w:val="left"/>
      </w:pPr>
      <w:r>
        <w:t>в случае попытки входа под учетной записью пользователя или администратора, для которых достигнуто максимальное значение допустимых параллельных сеансов, при успешной аутентификации пользователя или администратора выдается сообщение о превышении числа параллельных сеансов доступа;</w:t>
      </w:r>
    </w:p>
    <w:p w14:paraId="680C9CBB" w14:textId="77777777" w:rsidR="00B9380A" w:rsidRPr="00D4282A" w:rsidRDefault="00B9380A" w:rsidP="00B9380A">
      <w:pPr>
        <w:pStyle w:val="-"/>
        <w:jc w:val="left"/>
      </w:pPr>
      <w:r>
        <w:t>в Программе предусмотрены средства, позволяющие контролировать и отображать администратору число активных параллельных (одновременных) сеансов (сессий) для каждой учетной записи пользователей.</w:t>
      </w:r>
    </w:p>
    <w:p w14:paraId="46E5A46D" w14:textId="77777777" w:rsidR="00B9380A" w:rsidRPr="00D4282A" w:rsidRDefault="00B9380A" w:rsidP="00B9380A">
      <w:pPr>
        <w:pStyle w:val="11"/>
      </w:pPr>
      <w:r>
        <w:t>О</w:t>
      </w:r>
      <w:r w:rsidRPr="00D4282A">
        <w:t xml:space="preserve">беспечивается </w:t>
      </w:r>
      <w:r>
        <w:t>блокирование сеанса доступа в информационную систему после установленного времени бездействия (неактивности) пользователя или по его запросу (УПД.10)</w:t>
      </w:r>
      <w:r w:rsidRPr="00D4282A">
        <w:t xml:space="preserve"> [1,2]:</w:t>
      </w:r>
    </w:p>
    <w:p w14:paraId="72E1B20D" w14:textId="77777777" w:rsidR="00B9380A" w:rsidRDefault="00B9380A" w:rsidP="00B9380A">
      <w:pPr>
        <w:pStyle w:val="-"/>
        <w:jc w:val="left"/>
      </w:pPr>
      <w:r>
        <w:t>обеспечивается блокирование (закрытие) сеанса доступа пользователя после установленного администратором времени его бездействия (неактивности) в Программе или по запросу пользователя;</w:t>
      </w:r>
    </w:p>
    <w:p w14:paraId="57788F5D" w14:textId="77777777" w:rsidR="00B9380A" w:rsidRDefault="00B9380A" w:rsidP="00B9380A">
      <w:pPr>
        <w:pStyle w:val="-"/>
        <w:jc w:val="left"/>
      </w:pPr>
      <w:r>
        <w:t>для заблокированного сеанса осуществляется блокирование любых действий по доступу к информации;</w:t>
      </w:r>
    </w:p>
    <w:p w14:paraId="4720B954" w14:textId="77777777" w:rsidR="00B9380A" w:rsidRPr="00D4282A" w:rsidRDefault="00B9380A" w:rsidP="00B9380A">
      <w:pPr>
        <w:pStyle w:val="-"/>
        <w:jc w:val="left"/>
      </w:pPr>
      <w:r w:rsidRPr="00FC68EA">
        <w:t>блокирование сеанса доступа пользователя в</w:t>
      </w:r>
      <w:r w:rsidRPr="00661A34">
        <w:t xml:space="preserve"> </w:t>
      </w:r>
      <w:r>
        <w:t>Программу</w:t>
      </w:r>
      <w:r w:rsidRPr="00FC68EA">
        <w:t xml:space="preserve"> </w:t>
      </w:r>
      <w:r w:rsidRPr="00C55BBD">
        <w:t>сохраня</w:t>
      </w:r>
      <w:r>
        <w:t>е</w:t>
      </w:r>
      <w:r w:rsidRPr="00C55BBD">
        <w:t>тся</w:t>
      </w:r>
      <w:r w:rsidRPr="00FC68EA">
        <w:t xml:space="preserve"> до прохождения им повторной</w:t>
      </w:r>
      <w:r>
        <w:t xml:space="preserve"> идентификации и аутентификации.</w:t>
      </w:r>
    </w:p>
    <w:p w14:paraId="4D729D7D" w14:textId="77777777" w:rsidR="00B9380A" w:rsidRPr="00D4282A" w:rsidRDefault="00B9380A" w:rsidP="00B9380A">
      <w:pPr>
        <w:pStyle w:val="11"/>
      </w:pPr>
      <w:r>
        <w:t>Регистрируются</w:t>
      </w:r>
      <w:r w:rsidRPr="00D4282A">
        <w:t xml:space="preserve"> события безопасности и сроки их хранения</w:t>
      </w:r>
      <w:r>
        <w:t xml:space="preserve"> (РСБ.1)</w:t>
      </w:r>
      <w:r w:rsidRPr="00D4282A">
        <w:t xml:space="preserve"> [1,2]:</w:t>
      </w:r>
    </w:p>
    <w:p w14:paraId="4110934F" w14:textId="77777777" w:rsidR="00B9380A" w:rsidRDefault="00B9380A" w:rsidP="00B9380A">
      <w:pPr>
        <w:pStyle w:val="-"/>
        <w:jc w:val="left"/>
      </w:pPr>
      <w:r>
        <w:t>вход (выход), а также попытки входа субъектов доступа в защищаемую информационную систему;</w:t>
      </w:r>
    </w:p>
    <w:p w14:paraId="33F021CE" w14:textId="77777777" w:rsidR="00B9380A" w:rsidRDefault="00B9380A" w:rsidP="00B9380A">
      <w:pPr>
        <w:pStyle w:val="-"/>
        <w:jc w:val="left"/>
      </w:pPr>
      <w:r>
        <w:t>события, связанные с действиями от имени привилегированных учетных записей (администраторов):</w:t>
      </w:r>
    </w:p>
    <w:p w14:paraId="1E4DA917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>создание правил управления доступом;</w:t>
      </w:r>
    </w:p>
    <w:p w14:paraId="245C9540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>редактирование правил управления доступом;</w:t>
      </w:r>
    </w:p>
    <w:p w14:paraId="0ED66D14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lastRenderedPageBreak/>
        <w:t>удаление правил управления доступом;</w:t>
      </w:r>
    </w:p>
    <w:p w14:paraId="53234DEA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>создание субъекта доступа;</w:t>
      </w:r>
    </w:p>
    <w:p w14:paraId="0C70E5F3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>редактирование субъекта доступа;</w:t>
      </w:r>
    </w:p>
    <w:p w14:paraId="623249E2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>удаление субъекта доступа;</w:t>
      </w:r>
    </w:p>
    <w:p w14:paraId="3E493C31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>синхронизация прав доступа;</w:t>
      </w:r>
    </w:p>
    <w:p w14:paraId="1A96FC85" w14:textId="77777777" w:rsidR="00B9380A" w:rsidRPr="00106285" w:rsidRDefault="00B9380A" w:rsidP="00B9380A">
      <w:pPr>
        <w:pStyle w:val="-"/>
        <w:jc w:val="left"/>
      </w:pPr>
      <w:r w:rsidRPr="00106285">
        <w:t>события безопасности, связанные с действиями пользователей</w:t>
      </w:r>
      <w:r>
        <w:t xml:space="preserve"> в Программе</w:t>
      </w:r>
      <w:r w:rsidRPr="00106285">
        <w:t>:</w:t>
      </w:r>
    </w:p>
    <w:p w14:paraId="2D623031" w14:textId="77777777" w:rsidR="00B9380A" w:rsidRPr="00642A5C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642A5C">
        <w:t>переход на</w:t>
      </w:r>
      <w:r>
        <w:t xml:space="preserve"> защищаемый</w:t>
      </w:r>
      <w:r w:rsidRPr="00642A5C">
        <w:t xml:space="preserve"> ресурс;</w:t>
      </w:r>
    </w:p>
    <w:p w14:paraId="2ADF9248" w14:textId="77777777" w:rsidR="00B9380A" w:rsidRPr="00642A5C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642A5C">
        <w:t xml:space="preserve">создание </w:t>
      </w:r>
      <w:r>
        <w:t xml:space="preserve">защищаемых </w:t>
      </w:r>
      <w:r w:rsidRPr="00642A5C">
        <w:t>ресурсов;</w:t>
      </w:r>
    </w:p>
    <w:p w14:paraId="5DFB9CC3" w14:textId="77777777" w:rsidR="00B9380A" w:rsidRPr="00642A5C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642A5C">
        <w:t>редактирование</w:t>
      </w:r>
      <w:r>
        <w:t xml:space="preserve"> защищаемых</w:t>
      </w:r>
      <w:r w:rsidRPr="00642A5C">
        <w:t xml:space="preserve"> ресурсов;</w:t>
      </w:r>
    </w:p>
    <w:p w14:paraId="18B9BF0E" w14:textId="77777777" w:rsidR="00B9380A" w:rsidRPr="00106285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642A5C">
        <w:t xml:space="preserve">удаление </w:t>
      </w:r>
      <w:r>
        <w:t xml:space="preserve">защищаемых </w:t>
      </w:r>
      <w:r w:rsidRPr="00642A5C">
        <w:t>ресурсов</w:t>
      </w:r>
      <w:r w:rsidRPr="00106285" w:rsidDel="004E68EC">
        <w:t>;</w:t>
      </w:r>
    </w:p>
    <w:p w14:paraId="28E34A3D" w14:textId="77777777" w:rsidR="00B9380A" w:rsidRDefault="00B9380A" w:rsidP="00B9380A">
      <w:pPr>
        <w:pStyle w:val="-"/>
        <w:jc w:val="left"/>
      </w:pPr>
      <w:r w:rsidRPr="00106285">
        <w:t>события безопасности, связанные с изменением привилегий учетных записей</w:t>
      </w:r>
      <w:r>
        <w:t xml:space="preserve"> пользователей;</w:t>
      </w:r>
    </w:p>
    <w:p w14:paraId="32A3CAF2" w14:textId="77777777" w:rsidR="00B9380A" w:rsidRPr="00D51890" w:rsidRDefault="00B9380A" w:rsidP="00B9380A">
      <w:pPr>
        <w:pStyle w:val="-"/>
        <w:jc w:val="left"/>
      </w:pPr>
      <w:r w:rsidRPr="00FC68EA">
        <w:t>о</w:t>
      </w:r>
      <w:r>
        <w:t>беспечивается</w:t>
      </w:r>
      <w:r w:rsidRPr="00FC68EA">
        <w:t xml:space="preserve"> </w:t>
      </w:r>
      <w:r>
        <w:t>хранение</w:t>
      </w:r>
      <w:r w:rsidRPr="00FC68EA">
        <w:t xml:space="preserve"> информации о зарегистрированных событиях</w:t>
      </w:r>
      <w:r w:rsidRPr="002A1E87">
        <w:t xml:space="preserve"> безопасности</w:t>
      </w:r>
      <w:r>
        <w:t>.</w:t>
      </w:r>
    </w:p>
    <w:p w14:paraId="50AD7603" w14:textId="77777777" w:rsidR="00B9380A" w:rsidRPr="002A1E87" w:rsidRDefault="00B9380A" w:rsidP="00B9380A">
      <w:pPr>
        <w:pStyle w:val="11"/>
      </w:pPr>
      <w:r>
        <w:t>О</w:t>
      </w:r>
      <w:r w:rsidRPr="002A1E87">
        <w:t>пределен состав и содержани</w:t>
      </w:r>
      <w:r>
        <w:t>е</w:t>
      </w:r>
      <w:r w:rsidRPr="002A1E87">
        <w:t xml:space="preserve"> информации о событиях безопасности</w:t>
      </w:r>
      <w:r>
        <w:t xml:space="preserve">, подлежащих регистрации (РСБ.2) </w:t>
      </w:r>
      <w:r w:rsidRPr="009F7266">
        <w:t>[</w:t>
      </w:r>
      <w:r w:rsidRPr="006C0C60">
        <w:t>1,2</w:t>
      </w:r>
      <w:r w:rsidRPr="009F7266">
        <w:t>]</w:t>
      </w:r>
      <w:r w:rsidRPr="002A1E87">
        <w:t xml:space="preserve">. </w:t>
      </w:r>
      <w:r>
        <w:t>Для каждого события безопасности</w:t>
      </w:r>
      <w:r w:rsidDel="003344F9">
        <w:t xml:space="preserve"> регистрируются</w:t>
      </w:r>
      <w:r w:rsidRPr="002A1E87">
        <w:t>:</w:t>
      </w:r>
    </w:p>
    <w:p w14:paraId="29953199" w14:textId="77777777" w:rsidR="00B9380A" w:rsidRDefault="00B9380A" w:rsidP="00B9380A">
      <w:pPr>
        <w:pStyle w:val="-"/>
        <w:jc w:val="left"/>
      </w:pPr>
      <w:r>
        <w:t>с</w:t>
      </w:r>
      <w:r w:rsidRPr="002A1E87">
        <w:t xml:space="preserve">остав и содержание информации о </w:t>
      </w:r>
      <w:r>
        <w:t>действиях администраторов,</w:t>
      </w:r>
      <w:r w:rsidRPr="002A1E87">
        <w:t xml:space="preserve"> включаемой в </w:t>
      </w:r>
      <w:r w:rsidRPr="00160D3B">
        <w:t>записи</w:t>
      </w:r>
      <w:r w:rsidRPr="002A1E87">
        <w:t xml:space="preserve"> регистрации о событиях безопасности, </w:t>
      </w:r>
      <w:r>
        <w:t>обеспечена возможность</w:t>
      </w:r>
      <w:r w:rsidRPr="002A1E87">
        <w:t xml:space="preserve"> </w:t>
      </w:r>
      <w:r>
        <w:t>регистрации:</w:t>
      </w:r>
    </w:p>
    <w:p w14:paraId="5B9C929F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имя субъекта, совершившего инициацию события безопасности;</w:t>
      </w:r>
    </w:p>
    <w:p w14:paraId="20B1C803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AF0A49">
        <w:t>ip-</w:t>
      </w:r>
      <w:r w:rsidRPr="00CA20AB">
        <w:t>адрес хоста;</w:t>
      </w:r>
    </w:p>
    <w:p w14:paraId="5F52E44B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дата и время события безопасности;</w:t>
      </w:r>
    </w:p>
    <w:p w14:paraId="0A0CFCD9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тип выполненной операции;</w:t>
      </w:r>
    </w:p>
    <w:p w14:paraId="2F4CBE04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результат совершения операции;</w:t>
      </w:r>
    </w:p>
    <w:p w14:paraId="2E22673C" w14:textId="77777777" w:rsidR="00B9380A" w:rsidRDefault="00B9380A" w:rsidP="00B9380A">
      <w:pPr>
        <w:pStyle w:val="-"/>
        <w:jc w:val="left"/>
      </w:pPr>
      <w:r>
        <w:t>с</w:t>
      </w:r>
      <w:r w:rsidRPr="002A1E87">
        <w:t xml:space="preserve">остав и содержание информации </w:t>
      </w:r>
      <w:r>
        <w:t>о действиях пользователей,</w:t>
      </w:r>
      <w:r w:rsidRPr="002A1E87">
        <w:t xml:space="preserve"> включаемой в записи </w:t>
      </w:r>
      <w:r w:rsidRPr="00160D3B">
        <w:t>регистрации</w:t>
      </w:r>
      <w:r w:rsidRPr="002A1E87">
        <w:t xml:space="preserve"> о событиях безопасности, </w:t>
      </w:r>
      <w:r>
        <w:t>обеспечена возможность</w:t>
      </w:r>
      <w:r w:rsidRPr="002A1E87">
        <w:t xml:space="preserve"> </w:t>
      </w:r>
      <w:r>
        <w:t>регистрации:</w:t>
      </w:r>
    </w:p>
    <w:p w14:paraId="78DF4315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дата и время события безопасности;</w:t>
      </w:r>
    </w:p>
    <w:p w14:paraId="281D781D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ip-адрес хоста;</w:t>
      </w:r>
    </w:p>
    <w:p w14:paraId="0D95B134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идентификатор пользователя;</w:t>
      </w:r>
    </w:p>
    <w:p w14:paraId="42BBC200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имя субъекта, совершившего действие;</w:t>
      </w:r>
    </w:p>
    <w:p w14:paraId="380E56FD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метод запроса;</w:t>
      </w:r>
    </w:p>
    <w:p w14:paraId="192BEB59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унифицированный указатель ресурса;</w:t>
      </w:r>
    </w:p>
    <w:p w14:paraId="44F07B17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выполненную функцию;</w:t>
      </w:r>
    </w:p>
    <w:p w14:paraId="58AEFF50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 w:rsidRPr="00CA20AB">
        <w:t>статус события;</w:t>
      </w:r>
    </w:p>
    <w:p w14:paraId="4C8597B9" w14:textId="77777777" w:rsidR="00B9380A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 xml:space="preserve">параметры </w:t>
      </w:r>
      <w:r>
        <w:rPr>
          <w:lang w:val="en-US"/>
        </w:rPr>
        <w:t>HTTP-</w:t>
      </w:r>
      <w:r>
        <w:t>запроса;</w:t>
      </w:r>
    </w:p>
    <w:p w14:paraId="3C1A711E" w14:textId="77777777" w:rsidR="00B9380A" w:rsidRPr="00CA20AB" w:rsidRDefault="00B9380A" w:rsidP="00B9380A">
      <w:pPr>
        <w:pStyle w:val="--"/>
        <w:numPr>
          <w:ilvl w:val="0"/>
          <w:numId w:val="15"/>
        </w:numPr>
        <w:tabs>
          <w:tab w:val="clear" w:pos="0"/>
          <w:tab w:val="clear" w:pos="1134"/>
        </w:tabs>
        <w:spacing w:before="0"/>
        <w:contextualSpacing w:val="0"/>
        <w:jc w:val="left"/>
      </w:pPr>
      <w:r>
        <w:t xml:space="preserve">параметры тела </w:t>
      </w:r>
      <w:r>
        <w:rPr>
          <w:lang w:val="en-US"/>
        </w:rPr>
        <w:t>HTTP</w:t>
      </w:r>
      <w:r>
        <w:t>-запроса;</w:t>
      </w:r>
    </w:p>
    <w:p w14:paraId="5D726EBA" w14:textId="77777777" w:rsidR="00B9380A" w:rsidRPr="002A1E87" w:rsidRDefault="00B9380A" w:rsidP="00B9380A">
      <w:pPr>
        <w:pStyle w:val="-"/>
        <w:jc w:val="left"/>
      </w:pPr>
      <w:r>
        <w:t>п</w:t>
      </w:r>
      <w:r w:rsidRPr="002A1E87">
        <w:t xml:space="preserve">ри регистрации входа (выхода) </w:t>
      </w:r>
      <w:r>
        <w:t>пользователей</w:t>
      </w:r>
      <w:r w:rsidRPr="002A1E87">
        <w:t xml:space="preserve"> в </w:t>
      </w:r>
      <w:r>
        <w:t>Программу</w:t>
      </w:r>
      <w:r w:rsidRPr="002A1E87">
        <w:t xml:space="preserve"> состав и содержание информации </w:t>
      </w:r>
      <w:r>
        <w:t>включает</w:t>
      </w:r>
      <w:r w:rsidRPr="002A1E87">
        <w:t xml:space="preserve"> дату и время входа (выхода) в систему (из системы), результат попытки входа (успешная или неуспешная), идентификатор, предъявленный при попытке доступа</w:t>
      </w:r>
      <w:r>
        <w:t xml:space="preserve">, метод запроса и путь </w:t>
      </w:r>
      <w:r w:rsidRPr="00A12BAA">
        <w:rPr>
          <w:lang w:val="en-US"/>
        </w:rPr>
        <w:t>web</w:t>
      </w:r>
      <w:r w:rsidRPr="003E3E03">
        <w:t>-</w:t>
      </w:r>
      <w:r>
        <w:t>ресурса</w:t>
      </w:r>
      <w:r w:rsidRPr="002A1E87">
        <w:t>;</w:t>
      </w:r>
    </w:p>
    <w:p w14:paraId="0A0EC5D1" w14:textId="77777777" w:rsidR="00B9380A" w:rsidRPr="00D4282A" w:rsidRDefault="00B9380A" w:rsidP="00B9380A">
      <w:pPr>
        <w:pStyle w:val="-"/>
        <w:jc w:val="left"/>
      </w:pPr>
      <w:r>
        <w:t>п</w:t>
      </w:r>
      <w:r w:rsidRPr="002A1E87">
        <w:t xml:space="preserve">ри регистрации попыток удаленного доступа к </w:t>
      </w:r>
      <w:r w:rsidRPr="00994E76">
        <w:t>защищаемой</w:t>
      </w:r>
      <w:r>
        <w:t xml:space="preserve"> </w:t>
      </w:r>
      <w:r w:rsidRPr="002A1E87">
        <w:t xml:space="preserve">информационной системе состав и содержание информации </w:t>
      </w:r>
      <w:r>
        <w:t>включает</w:t>
      </w:r>
      <w:r w:rsidRPr="002A1E87">
        <w:t xml:space="preserve"> дату и время попытки удаленного доступа с указанием ее результата (успешная, неуспешная), идентификатор субъекта доступа, </w:t>
      </w:r>
      <w:r>
        <w:t xml:space="preserve">метод запроса и путь </w:t>
      </w:r>
      <w:r w:rsidRPr="00215980">
        <w:rPr>
          <w:lang w:val="en-US"/>
        </w:rPr>
        <w:t>web</w:t>
      </w:r>
      <w:r w:rsidRPr="009A2980">
        <w:t>-</w:t>
      </w:r>
      <w:r>
        <w:t>ресурса.</w:t>
      </w:r>
    </w:p>
    <w:p w14:paraId="73C79A25" w14:textId="77777777" w:rsidR="00B9380A" w:rsidRPr="00FC68EA" w:rsidRDefault="00B9380A" w:rsidP="00B9380A">
      <w:pPr>
        <w:pStyle w:val="11"/>
      </w:pPr>
      <w:r>
        <w:lastRenderedPageBreak/>
        <w:t>Осуществляется с</w:t>
      </w:r>
      <w:r w:rsidRPr="00FC68EA">
        <w:t>бор, запись и хранение информации о событиях безопасности</w:t>
      </w:r>
      <w:r>
        <w:t xml:space="preserve"> в течение установленного времени (РСБ.3) </w:t>
      </w:r>
      <w:r w:rsidRPr="00FC68EA">
        <w:t>[1,2]:</w:t>
      </w:r>
    </w:p>
    <w:p w14:paraId="4B7178A0" w14:textId="77777777" w:rsidR="00B9380A" w:rsidRDefault="00B9380A" w:rsidP="00B9380A">
      <w:pPr>
        <w:pStyle w:val="-"/>
        <w:jc w:val="left"/>
      </w:pPr>
      <w:bookmarkStart w:id="182" w:name="_Hlk56001122"/>
      <w:r>
        <w:t>выбор и просмотр администратора</w:t>
      </w:r>
      <w:r w:rsidRPr="00880BB9">
        <w:t>м</w:t>
      </w:r>
      <w:r>
        <w:t>и</w:t>
      </w:r>
      <w:r w:rsidRPr="00880BB9">
        <w:t xml:space="preserve"> событий безопасности </w:t>
      </w:r>
      <w:r>
        <w:t xml:space="preserve">из списка совершенных событий </w:t>
      </w:r>
      <w:r w:rsidRPr="0053488C">
        <w:t>(фильтрация параметров)</w:t>
      </w:r>
      <w:r>
        <w:t>;</w:t>
      </w:r>
    </w:p>
    <w:p w14:paraId="5B2D5D47" w14:textId="77777777" w:rsidR="00B9380A" w:rsidRDefault="00B9380A" w:rsidP="00B9380A">
      <w:pPr>
        <w:pStyle w:val="-"/>
        <w:jc w:val="left"/>
      </w:pPr>
      <w:bookmarkStart w:id="183" w:name="_Hlk56001626"/>
      <w:bookmarkEnd w:id="182"/>
      <w:r w:rsidRPr="00880BB9">
        <w:t>г</w:t>
      </w:r>
      <w:r>
        <w:t>енерация</w:t>
      </w:r>
      <w:r w:rsidRPr="00880BB9">
        <w:t xml:space="preserve"> (сбор, запись) записей регистрации (аудита) для событий безопасности, подлежащих реги</w:t>
      </w:r>
      <w:r>
        <w:t>страции (аудиту) в соответствии</w:t>
      </w:r>
      <w:r w:rsidRPr="00297B16">
        <w:rPr>
          <w:color w:val="FF0000"/>
        </w:rPr>
        <w:t xml:space="preserve"> </w:t>
      </w:r>
      <w:r w:rsidRPr="00880BB9">
        <w:t xml:space="preserve">с составом и содержанием информации, определенными в соответствии с </w:t>
      </w:r>
      <w:r>
        <w:t>параметрами регистрации</w:t>
      </w:r>
      <w:bookmarkEnd w:id="183"/>
      <w:r>
        <w:t>;</w:t>
      </w:r>
    </w:p>
    <w:p w14:paraId="76604DBF" w14:textId="77777777" w:rsidR="00B9380A" w:rsidRPr="00D4282A" w:rsidRDefault="00B9380A" w:rsidP="00B9380A">
      <w:pPr>
        <w:pStyle w:val="-"/>
        <w:jc w:val="left"/>
      </w:pPr>
      <w:r w:rsidRPr="00E803F5">
        <w:t>хранение информации о событиях безопасности</w:t>
      </w:r>
      <w:r>
        <w:t>.</w:t>
      </w:r>
    </w:p>
    <w:p w14:paraId="67939A3C" w14:textId="77777777" w:rsidR="00B9380A" w:rsidRDefault="00B9380A" w:rsidP="00B9380A">
      <w:pPr>
        <w:pStyle w:val="11"/>
      </w:pPr>
      <w:r>
        <w:t xml:space="preserve">Обеспечивается возможность реагирования </w:t>
      </w:r>
      <w:r w:rsidRPr="00C30E36">
        <w:t>на сбои при регистрации событий безопасности, в том числе аппаратные и программные ошибки, сбои в механизмах сбора информации и достижение предела или переполнения объема (емкости) памяти</w:t>
      </w:r>
      <w:r>
        <w:t xml:space="preserve"> (РСБ.4):</w:t>
      </w:r>
    </w:p>
    <w:p w14:paraId="2490E7C2" w14:textId="77777777" w:rsidR="00B9380A" w:rsidRPr="00D4282A" w:rsidRDefault="00B9380A" w:rsidP="00B9380A">
      <w:pPr>
        <w:pStyle w:val="-"/>
        <w:jc w:val="left"/>
      </w:pPr>
      <w:r>
        <w:t>обеспечивается возможность и</w:t>
      </w:r>
      <w:r w:rsidRPr="00C270EB">
        <w:t>зменения администраторами параметров сбора, записи и хранения информации о событиях безопасности, запись поверх устаревших хранимых записей событий безопасности</w:t>
      </w:r>
      <w:r>
        <w:t>;</w:t>
      </w:r>
    </w:p>
    <w:p w14:paraId="6617CFE5" w14:textId="77777777" w:rsidR="00B9380A" w:rsidRDefault="00B9380A" w:rsidP="00B9380A">
      <w:pPr>
        <w:pStyle w:val="11"/>
      </w:pPr>
      <w:r>
        <w:t>Осуществляется мониторинг (просмотр) результатов регистрации событий безопасности</w:t>
      </w:r>
      <w:r w:rsidRPr="00373D3D">
        <w:t xml:space="preserve"> </w:t>
      </w:r>
      <w:r>
        <w:t xml:space="preserve">и реагирование на них </w:t>
      </w:r>
      <w:r w:rsidRPr="002A1E87">
        <w:t>(РСБ.5)</w:t>
      </w:r>
      <w:r>
        <w:t xml:space="preserve"> </w:t>
      </w:r>
      <w:r w:rsidRPr="00D4282A">
        <w:t>[1,2</w:t>
      </w:r>
      <w:r>
        <w:t>]:</w:t>
      </w:r>
    </w:p>
    <w:p w14:paraId="3A8F7CE7" w14:textId="77777777" w:rsidR="00B9380A" w:rsidRPr="00D4282A" w:rsidRDefault="00B9380A" w:rsidP="00B9380A">
      <w:pPr>
        <w:pStyle w:val="-"/>
        <w:jc w:val="left"/>
      </w:pPr>
      <w:r>
        <w:t>обеспечивается возможность просмотра записей регистрации, в документации на ПО установлена периодичность анализа записей регистрации администратором.</w:t>
      </w:r>
    </w:p>
    <w:p w14:paraId="2DB7754C" w14:textId="77777777" w:rsidR="00B9380A" w:rsidRPr="00106285" w:rsidRDefault="00B9380A" w:rsidP="00B9380A">
      <w:pPr>
        <w:pStyle w:val="11"/>
      </w:pPr>
      <w:r>
        <w:t xml:space="preserve"> </w:t>
      </w:r>
      <w:r w:rsidRPr="00106285">
        <w:t xml:space="preserve">Обеспечивается защита информации о событиях безопасности </w:t>
      </w:r>
      <w:r w:rsidRPr="00FC68EA">
        <w:t xml:space="preserve">(РСБ.7) </w:t>
      </w:r>
      <w:r w:rsidRPr="00106285">
        <w:t>[1,2]:</w:t>
      </w:r>
    </w:p>
    <w:p w14:paraId="721BB41B" w14:textId="77777777" w:rsidR="00B9380A" w:rsidRPr="00106285" w:rsidRDefault="00B9380A" w:rsidP="00B9380A">
      <w:pPr>
        <w:pStyle w:val="-"/>
        <w:jc w:val="left"/>
      </w:pPr>
      <w:r>
        <w:t>обеспечивается защита информации о событиях безопасности в Программе</w:t>
      </w:r>
      <w:r w:rsidRPr="00106285">
        <w:t>;</w:t>
      </w:r>
    </w:p>
    <w:p w14:paraId="2BD9654C" w14:textId="77777777" w:rsidR="00B9380A" w:rsidRDefault="00B9380A" w:rsidP="00B9380A">
      <w:pPr>
        <w:pStyle w:val="-"/>
        <w:jc w:val="left"/>
      </w:pPr>
      <w:r w:rsidRPr="00106285">
        <w:t>доступ к</w:t>
      </w:r>
      <w:r>
        <w:t xml:space="preserve"> записям аудита и функциям управления механизмами регистрации (аудита) предоставляется только администраторам Программы.</w:t>
      </w:r>
    </w:p>
    <w:p w14:paraId="4E0FE741" w14:textId="77777777" w:rsidR="00B9380A" w:rsidRDefault="00B9380A" w:rsidP="00B9380A">
      <w:pPr>
        <w:pStyle w:val="11"/>
      </w:pPr>
      <w:r>
        <w:t xml:space="preserve">Реализовано разделение в Программе функций по управлению (администрированию) </w:t>
      </w:r>
      <w:r w:rsidRPr="00A7382C">
        <w:t>информационной системой, управлению (администрированию) системой защиты информации, функций по обработке информации и иных функций информационной системы</w:t>
      </w:r>
      <w:r>
        <w:t xml:space="preserve"> </w:t>
      </w:r>
      <w:r w:rsidRPr="002A52A9">
        <w:t>(ЗИС.1) [1,2]</w:t>
      </w:r>
      <w:r>
        <w:t>:</w:t>
      </w:r>
    </w:p>
    <w:p w14:paraId="53278FDD" w14:textId="77777777" w:rsidR="00B9380A" w:rsidRDefault="00B9380A" w:rsidP="00B9380A">
      <w:pPr>
        <w:pStyle w:val="-"/>
        <w:jc w:val="left"/>
      </w:pPr>
      <w:r>
        <w:t>в Программе обеспечено разделение функциональных возможностей по управлению (администрированию) системой защиты информации (функций безопасности) и функциональных возможностей пользователей по обработке информации (наличие выделенного интерфейса администрирования).</w:t>
      </w:r>
    </w:p>
    <w:p w14:paraId="2FC6F6AA" w14:textId="77777777" w:rsidR="00B9380A" w:rsidRDefault="00B9380A" w:rsidP="00B9380A">
      <w:pPr>
        <w:pStyle w:val="11"/>
      </w:pPr>
      <w:r>
        <w:t>Обеспечивается к</w:t>
      </w:r>
      <w:r w:rsidRPr="00A7382C">
        <w:t>онтроль точности, полноты и правильности данных, вводимых в информационную систему</w:t>
      </w:r>
      <w:r>
        <w:t xml:space="preserve"> </w:t>
      </w:r>
      <w:r w:rsidRPr="002A52A9">
        <w:t>(ОЦЛ.7)</w:t>
      </w:r>
      <w:r>
        <w:t xml:space="preserve"> [1,2]:</w:t>
      </w:r>
    </w:p>
    <w:p w14:paraId="7EF1A861" w14:textId="77777777" w:rsidR="00B9380A" w:rsidRPr="00DD5C33" w:rsidRDefault="00B9380A" w:rsidP="00B9380A">
      <w:pPr>
        <w:pStyle w:val="-"/>
        <w:jc w:val="left"/>
      </w:pPr>
      <w:r w:rsidRPr="00DD5C33">
        <w:t>контроль точности, полноты и правильности данных, вводимых (email, дата, числовые значения настроек безопасности) в Программу. Обеспечивается путем установления и проверки соблюдения форматов ввода данных, (допустимые наборы символов, размерность, область числовых значений, допустимые значения, количество символов) для подтверждения того, что ввод информации соответствует заданному администратором формату и содержанию.</w:t>
      </w:r>
    </w:p>
    <w:p w14:paraId="17D57C2A" w14:textId="77777777" w:rsidR="00B9380A" w:rsidRPr="00D4282A" w:rsidRDefault="00B9380A" w:rsidP="00B9380A">
      <w:pPr>
        <w:pStyle w:val="11"/>
      </w:pPr>
      <w:r>
        <w:t>О</w:t>
      </w:r>
      <w:r w:rsidRPr="00D4282A">
        <w:t xml:space="preserve">беспечивается </w:t>
      </w:r>
      <w:r>
        <w:t xml:space="preserve">идентификация и аутентификация субъектов доступа и объектов доступа в виртуальной инфраструктуре, </w:t>
      </w:r>
      <w:r w:rsidRPr="00A7382C">
        <w:t>в том числе администраторов управления средствами виртуализации</w:t>
      </w:r>
      <w:r w:rsidRPr="002A52A9">
        <w:t xml:space="preserve"> </w:t>
      </w:r>
      <w:r>
        <w:t xml:space="preserve">(ЗСВ.1) </w:t>
      </w:r>
      <w:r w:rsidRPr="00D4282A">
        <w:t>[1,2]:</w:t>
      </w:r>
    </w:p>
    <w:p w14:paraId="74091286" w14:textId="77777777" w:rsidR="00B9380A" w:rsidRDefault="00B9380A" w:rsidP="00B9380A">
      <w:pPr>
        <w:pStyle w:val="-"/>
        <w:jc w:val="left"/>
      </w:pPr>
      <w:r>
        <w:t>идентификация и аутентификация администраторов управления средствами виртуализации;</w:t>
      </w:r>
    </w:p>
    <w:p w14:paraId="1B189285" w14:textId="7D39443A" w:rsidR="00B9380A" w:rsidRDefault="00B9380A" w:rsidP="00B9380A">
      <w:pPr>
        <w:pStyle w:val="-"/>
        <w:jc w:val="left"/>
      </w:pPr>
      <w:r>
        <w:lastRenderedPageBreak/>
        <w:t xml:space="preserve">идентификация и аутентификация </w:t>
      </w:r>
      <w:r w:rsidRPr="002A52A9">
        <w:t>субъектов доступа</w:t>
      </w:r>
      <w:r w:rsidR="00243F15">
        <w:t xml:space="preserve"> </w:t>
      </w:r>
      <w:r>
        <w:t>при удалённом обращении к объектам доступа в виртуальной инфраструктуре;</w:t>
      </w:r>
    </w:p>
    <w:p w14:paraId="18B9CB44" w14:textId="77777777" w:rsidR="00B9380A" w:rsidRDefault="00B9380A" w:rsidP="00B9380A">
      <w:pPr>
        <w:pStyle w:val="-"/>
        <w:jc w:val="left"/>
      </w:pPr>
      <w:r>
        <w:t>блокировка доступа к компонентам виртуальной инфраструктуры для субъектов доступа, не прошедших процедуру аутентификации;</w:t>
      </w:r>
    </w:p>
    <w:p w14:paraId="2AB7A61A" w14:textId="77777777" w:rsidR="00B9380A" w:rsidRDefault="00B9380A" w:rsidP="00B9380A">
      <w:pPr>
        <w:pStyle w:val="-"/>
        <w:jc w:val="left"/>
      </w:pPr>
      <w:r>
        <w:t>защита аутентификационной информации субъектов доступа</w:t>
      </w:r>
      <w:r w:rsidDel="00EA2D1C">
        <w:t xml:space="preserve"> </w:t>
      </w:r>
      <w:r>
        <w:t>от неправомерного доступа к ней, уничтожения или модифицирования;</w:t>
      </w:r>
    </w:p>
    <w:p w14:paraId="626C0856" w14:textId="77777777" w:rsidR="00B9380A" w:rsidRDefault="00B9380A" w:rsidP="00B9380A">
      <w:pPr>
        <w:pStyle w:val="-"/>
        <w:jc w:val="left"/>
      </w:pPr>
      <w:r>
        <w:t>защита аутентификационной информации в процессе ее ввода для аутентификации в виртуальной инфраструктуре от возможного использования лицами, не имеющими на это полномочий;</w:t>
      </w:r>
    </w:p>
    <w:p w14:paraId="6588C3BA" w14:textId="77777777" w:rsidR="00B9380A" w:rsidRPr="00D43F86" w:rsidRDefault="00B9380A" w:rsidP="00B9380A">
      <w:pPr>
        <w:pStyle w:val="-"/>
        <w:jc w:val="left"/>
      </w:pPr>
      <w:r w:rsidRPr="00D43F86">
        <w:t>идентификаци</w:t>
      </w:r>
      <w:r>
        <w:t>я</w:t>
      </w:r>
      <w:r w:rsidRPr="00D43F86">
        <w:t xml:space="preserve"> и </w:t>
      </w:r>
      <w:r w:rsidRPr="00D333D7">
        <w:t>аутентификаци</w:t>
      </w:r>
      <w:r>
        <w:t>я</w:t>
      </w:r>
      <w:r w:rsidRPr="00D333D7">
        <w:t xml:space="preserve"> субъектов доступа при осуществлении ими попыток доступа к средствам управления параметрами аппаратного обеспечения </w:t>
      </w:r>
      <w:r w:rsidRPr="00FD4562">
        <w:t>элемент</w:t>
      </w:r>
      <w:r>
        <w:t>ов</w:t>
      </w:r>
      <w:r w:rsidRPr="00FD4562">
        <w:t xml:space="preserve"> в</w:t>
      </w:r>
      <w:r w:rsidRPr="003F0653">
        <w:t>иртуальной инфраструктуры</w:t>
      </w:r>
      <w:r w:rsidRPr="00D43F86">
        <w:t>.</w:t>
      </w:r>
    </w:p>
    <w:p w14:paraId="4AC99368" w14:textId="77777777" w:rsidR="00B9380A" w:rsidRPr="00D4282A" w:rsidRDefault="00B9380A" w:rsidP="00B9380A">
      <w:pPr>
        <w:pStyle w:val="11"/>
      </w:pPr>
      <w:r>
        <w:t>У</w:t>
      </w:r>
      <w:r w:rsidRPr="00D4282A">
        <w:t xml:space="preserve">становлены и реализованы следующие функции управления доступом субъектов доступа к объектам доступа </w:t>
      </w:r>
      <w:r>
        <w:t xml:space="preserve">в виртуальной инфраструктуре, </w:t>
      </w:r>
      <w:r w:rsidRPr="00A7382C">
        <w:t>в том числе внутри виртуальных машин</w:t>
      </w:r>
      <w:r w:rsidRPr="002A52A9">
        <w:t xml:space="preserve"> (ЗСВ.2) </w:t>
      </w:r>
      <w:r w:rsidRPr="00D4282A">
        <w:t>[1,2]:</w:t>
      </w:r>
    </w:p>
    <w:p w14:paraId="3228D8A5" w14:textId="77777777" w:rsidR="00B9380A" w:rsidRDefault="00B9380A" w:rsidP="00B9380A">
      <w:pPr>
        <w:pStyle w:val="-"/>
        <w:jc w:val="left"/>
      </w:pPr>
      <w:r>
        <w:t>контроль доступа субъектов доступа к средствам управления компонентами виртуальной инфраструктуры;</w:t>
      </w:r>
    </w:p>
    <w:p w14:paraId="640BFFF1" w14:textId="77777777" w:rsidR="00B9380A" w:rsidRDefault="00B9380A" w:rsidP="00B9380A">
      <w:pPr>
        <w:pStyle w:val="-"/>
        <w:jc w:val="left"/>
      </w:pPr>
      <w:r>
        <w:t>контроль доступа субъектов доступа к файлам-образам виртуализированного программного обеспечения, виртуальных машин, файлам-образам, служебным данным, используемым для обеспечения работы виртуальных файловых систем, и иным служебным данным средств виртуальной среды;</w:t>
      </w:r>
    </w:p>
    <w:p w14:paraId="3B669DC3" w14:textId="77777777" w:rsidR="00B9380A" w:rsidRDefault="00B9380A" w:rsidP="00B9380A">
      <w:pPr>
        <w:pStyle w:val="-"/>
        <w:jc w:val="left"/>
      </w:pPr>
      <w:r>
        <w:t>управление доступом к виртуальному аппаратному обеспечению защищаемого ресурса, являющимся объектом доступа;</w:t>
      </w:r>
    </w:p>
    <w:p w14:paraId="6ABF1A2E" w14:textId="77777777" w:rsidR="00B9380A" w:rsidRDefault="00B9380A" w:rsidP="00B9380A">
      <w:pPr>
        <w:pStyle w:val="-"/>
        <w:jc w:val="left"/>
      </w:pPr>
      <w:r>
        <w:t>обеспечение доступа к операциям, выполняемым с помощью средств управления виртуальными машинами, в том числе к операциям создания, запуска, останова, создания образов, удаления виртуальных машин, который должен быть разрешен только администраторам виртуальной инфраструктуры;</w:t>
      </w:r>
    </w:p>
    <w:p w14:paraId="405C3678" w14:textId="77777777" w:rsidR="00B9380A" w:rsidRPr="00D4282A" w:rsidRDefault="00B9380A" w:rsidP="00B9380A">
      <w:pPr>
        <w:pStyle w:val="-"/>
        <w:jc w:val="left"/>
      </w:pPr>
      <w:r>
        <w:t>обеспечение доступа к конфигурации виртуальных машин только администраторам виртуальной инфраструктуры.</w:t>
      </w:r>
    </w:p>
    <w:p w14:paraId="2CA278AE" w14:textId="77777777" w:rsidR="00B9380A" w:rsidRPr="00D4282A" w:rsidRDefault="00B9380A" w:rsidP="00B9380A">
      <w:pPr>
        <w:pStyle w:val="11"/>
      </w:pPr>
      <w:r>
        <w:t>О</w:t>
      </w:r>
      <w:r w:rsidRPr="00D4282A">
        <w:t xml:space="preserve">беспечивается регистрация событий безопасности </w:t>
      </w:r>
      <w:r>
        <w:t xml:space="preserve">в виртуальной инфраструктуре, (ЗСВ.3) </w:t>
      </w:r>
      <w:r w:rsidRPr="00D4282A">
        <w:t>[1,2]:</w:t>
      </w:r>
    </w:p>
    <w:p w14:paraId="6FFC71F1" w14:textId="77777777" w:rsidR="00B9380A" w:rsidRDefault="00B9380A" w:rsidP="00B9380A">
      <w:pPr>
        <w:pStyle w:val="-"/>
        <w:jc w:val="left"/>
      </w:pPr>
      <w:r>
        <w:t>запуск (завершение) работы компонентов виртуальной инфраструктуры;</w:t>
      </w:r>
    </w:p>
    <w:p w14:paraId="42AC165F" w14:textId="77777777" w:rsidR="00B9380A" w:rsidRDefault="00B9380A" w:rsidP="00B9380A">
      <w:pPr>
        <w:pStyle w:val="-"/>
        <w:jc w:val="left"/>
      </w:pPr>
      <w:r>
        <w:t>доступ субъектов доступа к компонентам виртуальной инфраструктуры;</w:t>
      </w:r>
    </w:p>
    <w:p w14:paraId="5EE32309" w14:textId="77777777" w:rsidR="00B9380A" w:rsidRDefault="00B9380A" w:rsidP="00B9380A">
      <w:pPr>
        <w:pStyle w:val="-"/>
        <w:jc w:val="left"/>
      </w:pPr>
      <w:r>
        <w:t>изменение в составе и конфигурации компонентов виртуальной инфраструктуры во время их запуска и функционирования;</w:t>
      </w:r>
    </w:p>
    <w:p w14:paraId="4AC3F905" w14:textId="77777777" w:rsidR="00B9380A" w:rsidRPr="00D4282A" w:rsidRDefault="00B9380A" w:rsidP="00B9380A">
      <w:pPr>
        <w:pStyle w:val="-"/>
        <w:jc w:val="left"/>
      </w:pPr>
      <w:r>
        <w:t>изменение правил разграничения доступа к компонентам виртуальной инфраструктуры.</w:t>
      </w:r>
    </w:p>
    <w:p w14:paraId="5B350C1B" w14:textId="77777777" w:rsidR="00B9380A" w:rsidRPr="00D4282A" w:rsidRDefault="00B9380A" w:rsidP="00B9380A">
      <w:pPr>
        <w:pStyle w:val="11"/>
      </w:pPr>
      <w:r>
        <w:t>О</w:t>
      </w:r>
      <w:r w:rsidRPr="00D4282A">
        <w:t xml:space="preserve">беспечено управление перемещением </w:t>
      </w:r>
      <w:r>
        <w:t xml:space="preserve">виртуальных машин (контейнеров) и обрабатываемых на них данных </w:t>
      </w:r>
      <w:r w:rsidRPr="007928A0">
        <w:t xml:space="preserve">(ЗСВ.6) </w:t>
      </w:r>
      <w:r w:rsidRPr="00D4282A">
        <w:t>[1,2]:</w:t>
      </w:r>
    </w:p>
    <w:p w14:paraId="1D1E591A" w14:textId="77777777" w:rsidR="00B9380A" w:rsidRDefault="00B9380A" w:rsidP="00B9380A">
      <w:pPr>
        <w:pStyle w:val="-"/>
        <w:jc w:val="left"/>
      </w:pPr>
      <w:r>
        <w:t>управление размещением и перемещением файлов-образов виртуальных машин (контейнеров) между носителями (системами хранения данных);</w:t>
      </w:r>
    </w:p>
    <w:p w14:paraId="304D0680" w14:textId="77777777" w:rsidR="00B9380A" w:rsidRDefault="00B9380A" w:rsidP="00B9380A">
      <w:pPr>
        <w:pStyle w:val="-"/>
        <w:jc w:val="left"/>
      </w:pPr>
      <w:r>
        <w:t>управление размещением и перемещением исполняемых виртуальных машин (контейнеров) между серверами виртуализации;</w:t>
      </w:r>
    </w:p>
    <w:p w14:paraId="15FF1DFD" w14:textId="77777777" w:rsidR="00B9380A" w:rsidRDefault="00B9380A" w:rsidP="00B9380A">
      <w:pPr>
        <w:pStyle w:val="-"/>
        <w:jc w:val="left"/>
      </w:pPr>
      <w:r>
        <w:lastRenderedPageBreak/>
        <w:t>управление размещением и перемещением данных, обрабатываемых с использованием виртуальных машин, между носителями (системами хранения данных);</w:t>
      </w:r>
    </w:p>
    <w:p w14:paraId="772E434E" w14:textId="77777777" w:rsidR="00B9380A" w:rsidRDefault="00B9380A" w:rsidP="00B9380A">
      <w:pPr>
        <w:pStyle w:val="-"/>
        <w:jc w:val="left"/>
      </w:pPr>
      <w:r>
        <w:t>полный запрет перемещения виртуальных машин (контейнеров);</w:t>
      </w:r>
    </w:p>
    <w:p w14:paraId="44D903B8" w14:textId="77777777" w:rsidR="00B9380A" w:rsidRDefault="00B9380A" w:rsidP="00B9380A">
      <w:pPr>
        <w:pStyle w:val="-"/>
        <w:jc w:val="left"/>
      </w:pPr>
      <w:r>
        <w:t>ограничение перемещения виртуальных машин (контейнеров) в пределах защищаемой информационной системы (сегмента защищаемой информационной системы.</w:t>
      </w:r>
    </w:p>
    <w:p w14:paraId="54707166" w14:textId="77777777" w:rsidR="00B9380A" w:rsidRDefault="00B9380A" w:rsidP="00B9380A">
      <w:pPr>
        <w:pStyle w:val="a0"/>
      </w:pPr>
      <w:r>
        <w:t>Дополнительные основные возможности:</w:t>
      </w:r>
    </w:p>
    <w:p w14:paraId="78BB41CC" w14:textId="3B4D913A" w:rsidR="00B9380A" w:rsidRPr="00FC48F1" w:rsidRDefault="00B9380A" w:rsidP="00B9380A">
      <w:pPr>
        <w:pStyle w:val="11"/>
      </w:pPr>
      <w:r>
        <w:t xml:space="preserve">Фильтрация </w:t>
      </w:r>
      <w:r>
        <w:rPr>
          <w:lang w:val="en-US"/>
        </w:rPr>
        <w:t>HTTP</w:t>
      </w:r>
      <w:r>
        <w:t xml:space="preserve"> </w:t>
      </w:r>
      <w:r w:rsidR="00664A3C" w:rsidRPr="00777F43">
        <w:t>-</w:t>
      </w:r>
      <w:r w:rsidR="00664A3C">
        <w:t xml:space="preserve"> </w:t>
      </w:r>
      <w:r>
        <w:t xml:space="preserve">запросов, поступающих в защищаемую </w:t>
      </w:r>
      <w:r>
        <w:rPr>
          <w:lang w:val="en-US"/>
        </w:rPr>
        <w:t>web</w:t>
      </w:r>
      <w:r>
        <w:t>-систему:</w:t>
      </w:r>
    </w:p>
    <w:p w14:paraId="42D836F4" w14:textId="77777777" w:rsidR="00B9380A" w:rsidRPr="00FC48F1" w:rsidRDefault="00B9380A" w:rsidP="00B9380A">
      <w:pPr>
        <w:pStyle w:val="-"/>
        <w:jc w:val="left"/>
      </w:pPr>
      <w:r>
        <w:t xml:space="preserve">фильтрация запросов, поступающих в защищаемую систему по протоколу </w:t>
      </w:r>
      <w:r w:rsidRPr="00F53124">
        <w:t>HTTP</w:t>
      </w:r>
      <w:r w:rsidRPr="00800743">
        <w:t>;</w:t>
      </w:r>
    </w:p>
    <w:p w14:paraId="7BC1149D" w14:textId="77777777" w:rsidR="00B9380A" w:rsidRDefault="00B9380A" w:rsidP="00B9380A">
      <w:pPr>
        <w:pStyle w:val="-"/>
        <w:jc w:val="left"/>
      </w:pPr>
      <w:r>
        <w:t>фильтрация запросов по режимам (все запрещено, все разрешено).</w:t>
      </w:r>
    </w:p>
    <w:p w14:paraId="3940D368" w14:textId="77777777" w:rsidR="00B9380A" w:rsidRPr="00D4282A" w:rsidRDefault="00B9380A" w:rsidP="00B9380A">
      <w:pPr>
        <w:pStyle w:val="11"/>
      </w:pPr>
      <w:r>
        <w:t>Обеспечивается возможность автоматизированного занесения</w:t>
      </w:r>
      <w:r w:rsidRPr="00AA7194">
        <w:t xml:space="preserve"> </w:t>
      </w:r>
      <w:r>
        <w:t>данных пользователей</w:t>
      </w:r>
      <w:r w:rsidRPr="00AA7194">
        <w:t xml:space="preserve"> </w:t>
      </w:r>
      <w:r>
        <w:t>(аутентификационных данных) защищаемой информационной системы в базу данных Программы.</w:t>
      </w:r>
    </w:p>
    <w:p w14:paraId="64A6EAA9" w14:textId="5925A131" w:rsidR="00BE174D" w:rsidRPr="003A7090" w:rsidRDefault="00A428C6" w:rsidP="0039749D">
      <w:pPr>
        <w:pStyle w:val="1"/>
      </w:pPr>
      <w:bookmarkStart w:id="184" w:name="_Toc74920004"/>
      <w:bookmarkStart w:id="185" w:name="_Toc74920215"/>
      <w:bookmarkStart w:id="186" w:name="_Toc74920005"/>
      <w:bookmarkStart w:id="187" w:name="_Toc74920216"/>
      <w:bookmarkStart w:id="188" w:name="_Toc74920006"/>
      <w:bookmarkStart w:id="189" w:name="_Toc74920217"/>
      <w:bookmarkStart w:id="190" w:name="_Toc74920007"/>
      <w:bookmarkStart w:id="191" w:name="_Toc74920218"/>
      <w:bookmarkStart w:id="192" w:name="_Toc74920008"/>
      <w:bookmarkStart w:id="193" w:name="_Toc74920219"/>
      <w:bookmarkStart w:id="194" w:name="_Toc74920009"/>
      <w:bookmarkStart w:id="195" w:name="_Toc74920220"/>
      <w:bookmarkStart w:id="196" w:name="_Toc74920010"/>
      <w:bookmarkStart w:id="197" w:name="_Toc74920221"/>
      <w:bookmarkStart w:id="198" w:name="_Toc74920011"/>
      <w:bookmarkStart w:id="199" w:name="_Toc74920222"/>
      <w:bookmarkStart w:id="200" w:name="_Toc74920012"/>
      <w:bookmarkStart w:id="201" w:name="_Toc74920223"/>
      <w:bookmarkStart w:id="202" w:name="_Toc74920013"/>
      <w:bookmarkStart w:id="203" w:name="_Toc74920224"/>
      <w:bookmarkStart w:id="204" w:name="_Toc74920014"/>
      <w:bookmarkStart w:id="205" w:name="_Toc74920225"/>
      <w:bookmarkStart w:id="206" w:name="_Toc74920015"/>
      <w:bookmarkStart w:id="207" w:name="_Toc74920226"/>
      <w:bookmarkStart w:id="208" w:name="_Toc74920016"/>
      <w:bookmarkStart w:id="209" w:name="_Toc74920227"/>
      <w:bookmarkStart w:id="210" w:name="_Toc74920017"/>
      <w:bookmarkStart w:id="211" w:name="_Toc74920228"/>
      <w:bookmarkStart w:id="212" w:name="_Toc74920018"/>
      <w:bookmarkStart w:id="213" w:name="_Toc74920229"/>
      <w:bookmarkStart w:id="214" w:name="_Toc74920019"/>
      <w:bookmarkStart w:id="215" w:name="_Toc74920230"/>
      <w:bookmarkStart w:id="216" w:name="_Toc74920020"/>
      <w:bookmarkStart w:id="217" w:name="_Toc74920231"/>
      <w:bookmarkStart w:id="218" w:name="_Toc74920021"/>
      <w:bookmarkStart w:id="219" w:name="_Toc74920232"/>
      <w:bookmarkStart w:id="220" w:name="_Toc74920022"/>
      <w:bookmarkStart w:id="221" w:name="_Toc74920233"/>
      <w:bookmarkStart w:id="222" w:name="_Toc74920023"/>
      <w:bookmarkStart w:id="223" w:name="_Toc74920234"/>
      <w:bookmarkStart w:id="224" w:name="_Toc74920024"/>
      <w:bookmarkStart w:id="225" w:name="_Toc74920235"/>
      <w:bookmarkStart w:id="226" w:name="_Toc74920025"/>
      <w:bookmarkStart w:id="227" w:name="_Toc74920236"/>
      <w:bookmarkStart w:id="228" w:name="_Toc74920026"/>
      <w:bookmarkStart w:id="229" w:name="_Toc74920237"/>
      <w:bookmarkStart w:id="230" w:name="_Toc74920027"/>
      <w:bookmarkStart w:id="231" w:name="_Toc74920238"/>
      <w:bookmarkStart w:id="232" w:name="_Toc74920028"/>
      <w:bookmarkStart w:id="233" w:name="_Toc74920239"/>
      <w:bookmarkStart w:id="234" w:name="_Toc74920029"/>
      <w:bookmarkStart w:id="235" w:name="_Toc74920240"/>
      <w:bookmarkStart w:id="236" w:name="_Toc74920030"/>
      <w:bookmarkStart w:id="237" w:name="_Toc74920241"/>
      <w:bookmarkStart w:id="238" w:name="_Toc74920031"/>
      <w:bookmarkStart w:id="239" w:name="_Toc74920242"/>
      <w:bookmarkStart w:id="240" w:name="_Toc74920032"/>
      <w:bookmarkStart w:id="241" w:name="_Toc74920243"/>
      <w:bookmarkStart w:id="242" w:name="_Toc74920033"/>
      <w:bookmarkStart w:id="243" w:name="_Toc74920244"/>
      <w:bookmarkStart w:id="244" w:name="_Toc74920034"/>
      <w:bookmarkStart w:id="245" w:name="_Toc74920245"/>
      <w:bookmarkStart w:id="246" w:name="_Toc74920035"/>
      <w:bookmarkStart w:id="247" w:name="_Toc74920246"/>
      <w:bookmarkStart w:id="248" w:name="_Toc74920036"/>
      <w:bookmarkStart w:id="249" w:name="_Toc74920247"/>
      <w:bookmarkStart w:id="250" w:name="_Toc74920037"/>
      <w:bookmarkStart w:id="251" w:name="_Toc74920248"/>
      <w:bookmarkStart w:id="252" w:name="_Toc74920038"/>
      <w:bookmarkStart w:id="253" w:name="_Toc74920249"/>
      <w:bookmarkStart w:id="254" w:name="_Toc74920039"/>
      <w:bookmarkStart w:id="255" w:name="_Toc74920250"/>
      <w:bookmarkStart w:id="256" w:name="_Toc74920040"/>
      <w:bookmarkStart w:id="257" w:name="_Toc74920251"/>
      <w:bookmarkStart w:id="258" w:name="_Toc74920041"/>
      <w:bookmarkStart w:id="259" w:name="_Toc74920252"/>
      <w:bookmarkStart w:id="260" w:name="_Toc74920042"/>
      <w:bookmarkStart w:id="261" w:name="_Toc74920253"/>
      <w:bookmarkStart w:id="262" w:name="_Toc74920043"/>
      <w:bookmarkStart w:id="263" w:name="_Toc74920254"/>
      <w:bookmarkStart w:id="264" w:name="_Toc74920044"/>
      <w:bookmarkStart w:id="265" w:name="_Toc74920255"/>
      <w:bookmarkStart w:id="266" w:name="_Toc74920045"/>
      <w:bookmarkStart w:id="267" w:name="_Toc74920256"/>
      <w:bookmarkStart w:id="268" w:name="_Toc74920046"/>
      <w:bookmarkStart w:id="269" w:name="_Toc74920257"/>
      <w:bookmarkStart w:id="270" w:name="_Toc74920047"/>
      <w:bookmarkStart w:id="271" w:name="_Toc74920258"/>
      <w:bookmarkStart w:id="272" w:name="_Toc74920048"/>
      <w:bookmarkStart w:id="273" w:name="_Toc74920259"/>
      <w:bookmarkStart w:id="274" w:name="_Toc74920049"/>
      <w:bookmarkStart w:id="275" w:name="_Toc74920260"/>
      <w:bookmarkStart w:id="276" w:name="_Toc74920050"/>
      <w:bookmarkStart w:id="277" w:name="_Toc74920261"/>
      <w:bookmarkStart w:id="278" w:name="_Toc74920051"/>
      <w:bookmarkStart w:id="279" w:name="_Toc74920262"/>
      <w:bookmarkStart w:id="280" w:name="_Toc74920052"/>
      <w:bookmarkStart w:id="281" w:name="_Toc74920263"/>
      <w:bookmarkStart w:id="282" w:name="_Toc74920053"/>
      <w:bookmarkStart w:id="283" w:name="_Toc74920264"/>
      <w:bookmarkStart w:id="284" w:name="_Toc74920054"/>
      <w:bookmarkStart w:id="285" w:name="_Toc74920265"/>
      <w:bookmarkStart w:id="286" w:name="_Toc74920055"/>
      <w:bookmarkStart w:id="287" w:name="_Toc74920266"/>
      <w:bookmarkStart w:id="288" w:name="_Toc74920056"/>
      <w:bookmarkStart w:id="289" w:name="_Toc74920267"/>
      <w:bookmarkStart w:id="290" w:name="_Toc74920057"/>
      <w:bookmarkStart w:id="291" w:name="_Toc74920268"/>
      <w:bookmarkStart w:id="292" w:name="_Toc74920058"/>
      <w:bookmarkStart w:id="293" w:name="_Toc74920269"/>
      <w:bookmarkStart w:id="294" w:name="_Toc74920059"/>
      <w:bookmarkStart w:id="295" w:name="_Toc74920270"/>
      <w:bookmarkStart w:id="296" w:name="_Toc74920060"/>
      <w:bookmarkStart w:id="297" w:name="_Toc74920271"/>
      <w:bookmarkStart w:id="298" w:name="_Toc74920061"/>
      <w:bookmarkStart w:id="299" w:name="_Toc74920272"/>
      <w:bookmarkStart w:id="300" w:name="_Toc74920062"/>
      <w:bookmarkStart w:id="301" w:name="_Toc74920273"/>
      <w:bookmarkStart w:id="302" w:name="_Toc74920063"/>
      <w:bookmarkStart w:id="303" w:name="_Toc74920274"/>
      <w:bookmarkStart w:id="304" w:name="_Toc74920064"/>
      <w:bookmarkStart w:id="305" w:name="_Toc74920275"/>
      <w:bookmarkStart w:id="306" w:name="_Toc74920065"/>
      <w:bookmarkStart w:id="307" w:name="_Toc74920276"/>
      <w:bookmarkStart w:id="308" w:name="_Toc74920066"/>
      <w:bookmarkStart w:id="309" w:name="_Toc74920277"/>
      <w:bookmarkStart w:id="310" w:name="_Toc74920067"/>
      <w:bookmarkStart w:id="311" w:name="_Toc74920278"/>
      <w:bookmarkStart w:id="312" w:name="_Toc74920068"/>
      <w:bookmarkStart w:id="313" w:name="_Toc74920279"/>
      <w:bookmarkStart w:id="314" w:name="_Toc74920069"/>
      <w:bookmarkStart w:id="315" w:name="_Toc74920280"/>
      <w:bookmarkStart w:id="316" w:name="_Toc74920070"/>
      <w:bookmarkStart w:id="317" w:name="_Toc74920281"/>
      <w:bookmarkStart w:id="318" w:name="_Toc74920071"/>
      <w:bookmarkStart w:id="319" w:name="_Toc74920282"/>
      <w:bookmarkStart w:id="320" w:name="_Toc74920072"/>
      <w:bookmarkStart w:id="321" w:name="_Toc74920283"/>
      <w:bookmarkStart w:id="322" w:name="_Toc74920073"/>
      <w:bookmarkStart w:id="323" w:name="_Toc74920284"/>
      <w:bookmarkStart w:id="324" w:name="_Toc74920074"/>
      <w:bookmarkStart w:id="325" w:name="_Toc74920285"/>
      <w:bookmarkStart w:id="326" w:name="_Toc74920075"/>
      <w:bookmarkStart w:id="327" w:name="_Toc74920286"/>
      <w:bookmarkStart w:id="328" w:name="_Toc74920076"/>
      <w:bookmarkStart w:id="329" w:name="_Toc74920287"/>
      <w:bookmarkStart w:id="330" w:name="_Toc74920077"/>
      <w:bookmarkStart w:id="331" w:name="_Toc74920288"/>
      <w:bookmarkStart w:id="332" w:name="_Toc74920078"/>
      <w:bookmarkStart w:id="333" w:name="_Toc74920289"/>
      <w:bookmarkStart w:id="334" w:name="_Toc74920079"/>
      <w:bookmarkStart w:id="335" w:name="_Toc74920290"/>
      <w:bookmarkStart w:id="336" w:name="_Toc74920080"/>
      <w:bookmarkStart w:id="337" w:name="_Toc74920291"/>
      <w:bookmarkStart w:id="338" w:name="_Toc74920081"/>
      <w:bookmarkStart w:id="339" w:name="_Toc74920292"/>
      <w:bookmarkStart w:id="340" w:name="_Toc74920082"/>
      <w:bookmarkStart w:id="341" w:name="_Toc74920293"/>
      <w:bookmarkStart w:id="342" w:name="_Toc74920083"/>
      <w:bookmarkStart w:id="343" w:name="_Toc74920294"/>
      <w:bookmarkStart w:id="344" w:name="_Toc74920084"/>
      <w:bookmarkStart w:id="345" w:name="_Toc74920295"/>
      <w:bookmarkStart w:id="346" w:name="_Toc74920085"/>
      <w:bookmarkStart w:id="347" w:name="_Toc74920296"/>
      <w:bookmarkStart w:id="348" w:name="_Toc74920086"/>
      <w:bookmarkStart w:id="349" w:name="_Toc74920297"/>
      <w:bookmarkStart w:id="350" w:name="_Toc74920087"/>
      <w:bookmarkStart w:id="351" w:name="_Toc74920298"/>
      <w:bookmarkStart w:id="352" w:name="_Toc74920088"/>
      <w:bookmarkStart w:id="353" w:name="_Toc74920299"/>
      <w:bookmarkStart w:id="354" w:name="_Toc74920089"/>
      <w:bookmarkStart w:id="355" w:name="_Toc74920300"/>
      <w:bookmarkStart w:id="356" w:name="_Toc74920090"/>
      <w:bookmarkStart w:id="357" w:name="_Toc74920301"/>
      <w:bookmarkStart w:id="358" w:name="_Toc74920091"/>
      <w:bookmarkStart w:id="359" w:name="_Toc74920302"/>
      <w:bookmarkStart w:id="360" w:name="_Toc74920092"/>
      <w:bookmarkStart w:id="361" w:name="_Toc74920303"/>
      <w:bookmarkStart w:id="362" w:name="_Toc74920093"/>
      <w:bookmarkStart w:id="363" w:name="_Toc74920304"/>
      <w:bookmarkStart w:id="364" w:name="_Toc74920094"/>
      <w:bookmarkStart w:id="365" w:name="_Toc74920305"/>
      <w:bookmarkStart w:id="366" w:name="_Toc74920095"/>
      <w:bookmarkStart w:id="367" w:name="_Toc74920306"/>
      <w:bookmarkStart w:id="368" w:name="_Toc74920096"/>
      <w:bookmarkStart w:id="369" w:name="_Toc74920307"/>
      <w:bookmarkStart w:id="370" w:name="_Toc74920097"/>
      <w:bookmarkStart w:id="371" w:name="_Toc74920308"/>
      <w:bookmarkStart w:id="372" w:name="_Toc74920098"/>
      <w:bookmarkStart w:id="373" w:name="_Toc74920309"/>
      <w:bookmarkStart w:id="374" w:name="_Toc74920099"/>
      <w:bookmarkStart w:id="375" w:name="_Toc74920310"/>
      <w:bookmarkStart w:id="376" w:name="_Toc74920100"/>
      <w:bookmarkStart w:id="377" w:name="_Toc74920311"/>
      <w:bookmarkStart w:id="378" w:name="_Toc74920101"/>
      <w:bookmarkStart w:id="379" w:name="_Toc74920312"/>
      <w:bookmarkStart w:id="380" w:name="_Toc74920102"/>
      <w:bookmarkStart w:id="381" w:name="_Toc74920313"/>
      <w:bookmarkStart w:id="382" w:name="_Toc74920103"/>
      <w:bookmarkStart w:id="383" w:name="_Toc74920314"/>
      <w:bookmarkStart w:id="384" w:name="_Toc74920104"/>
      <w:bookmarkStart w:id="385" w:name="_Toc74920315"/>
      <w:bookmarkStart w:id="386" w:name="_Toc74920105"/>
      <w:bookmarkStart w:id="387" w:name="_Toc74920316"/>
      <w:bookmarkStart w:id="388" w:name="_Toc74920106"/>
      <w:bookmarkStart w:id="389" w:name="_Toc74920317"/>
      <w:bookmarkStart w:id="390" w:name="_Toc74920107"/>
      <w:bookmarkStart w:id="391" w:name="_Toc74920318"/>
      <w:bookmarkStart w:id="392" w:name="_Toc74920108"/>
      <w:bookmarkStart w:id="393" w:name="_Toc74920319"/>
      <w:bookmarkStart w:id="394" w:name="_Toc74920109"/>
      <w:bookmarkStart w:id="395" w:name="_Toc74920320"/>
      <w:bookmarkStart w:id="396" w:name="_Toc74920110"/>
      <w:bookmarkStart w:id="397" w:name="_Toc74920321"/>
      <w:bookmarkStart w:id="398" w:name="_Toc74920111"/>
      <w:bookmarkStart w:id="399" w:name="_Toc74920322"/>
      <w:bookmarkStart w:id="400" w:name="_Toc74920112"/>
      <w:bookmarkStart w:id="401" w:name="_Toc74920323"/>
      <w:bookmarkStart w:id="402" w:name="_Toc74920113"/>
      <w:bookmarkStart w:id="403" w:name="_Toc74920324"/>
      <w:bookmarkStart w:id="404" w:name="_Toc74920114"/>
      <w:bookmarkStart w:id="405" w:name="_Toc74920325"/>
      <w:bookmarkStart w:id="406" w:name="_Toc74920115"/>
      <w:bookmarkStart w:id="407" w:name="_Toc74920326"/>
      <w:bookmarkStart w:id="408" w:name="_Toc74920116"/>
      <w:bookmarkStart w:id="409" w:name="_Toc74920327"/>
      <w:bookmarkStart w:id="410" w:name="_Toc74920117"/>
      <w:bookmarkStart w:id="411" w:name="_Toc74920328"/>
      <w:bookmarkStart w:id="412" w:name="_Toc74920118"/>
      <w:bookmarkStart w:id="413" w:name="_Toc74920329"/>
      <w:bookmarkStart w:id="414" w:name="_Toc74920119"/>
      <w:bookmarkStart w:id="415" w:name="_Toc74920330"/>
      <w:bookmarkStart w:id="416" w:name="_Toc74920120"/>
      <w:bookmarkStart w:id="417" w:name="_Toc74920331"/>
      <w:bookmarkStart w:id="418" w:name="_Toc74920121"/>
      <w:bookmarkStart w:id="419" w:name="_Toc74920332"/>
      <w:bookmarkStart w:id="420" w:name="_Toc74920122"/>
      <w:bookmarkStart w:id="421" w:name="_Toc74920333"/>
      <w:bookmarkStart w:id="422" w:name="_Toc74920123"/>
      <w:bookmarkStart w:id="423" w:name="_Toc74920334"/>
      <w:bookmarkStart w:id="424" w:name="_Toc74920124"/>
      <w:bookmarkStart w:id="425" w:name="_Toc74920335"/>
      <w:bookmarkStart w:id="426" w:name="_Toc74920125"/>
      <w:bookmarkStart w:id="427" w:name="_Toc74920336"/>
      <w:bookmarkStart w:id="428" w:name="_Toc74920126"/>
      <w:bookmarkStart w:id="429" w:name="_Toc74920337"/>
      <w:bookmarkStart w:id="430" w:name="_Toc74920127"/>
      <w:bookmarkStart w:id="431" w:name="_Toc74920338"/>
      <w:bookmarkStart w:id="432" w:name="_Toc74920128"/>
      <w:bookmarkStart w:id="433" w:name="_Toc74920339"/>
      <w:bookmarkStart w:id="434" w:name="_Toc74920129"/>
      <w:bookmarkStart w:id="435" w:name="_Toc74920340"/>
      <w:bookmarkStart w:id="436" w:name="_Toc74920130"/>
      <w:bookmarkStart w:id="437" w:name="_Toc74920341"/>
      <w:bookmarkStart w:id="438" w:name="_Toc74920131"/>
      <w:bookmarkStart w:id="439" w:name="_Toc74920342"/>
      <w:bookmarkStart w:id="440" w:name="_Toc74920132"/>
      <w:bookmarkStart w:id="441" w:name="_Toc74920343"/>
      <w:bookmarkStart w:id="442" w:name="_Toc74920133"/>
      <w:bookmarkStart w:id="443" w:name="_Toc74920344"/>
      <w:bookmarkStart w:id="444" w:name="_Toc74920134"/>
      <w:bookmarkStart w:id="445" w:name="_Toc74920345"/>
      <w:bookmarkStart w:id="446" w:name="_Toc74920135"/>
      <w:bookmarkStart w:id="447" w:name="_Toc74920346"/>
      <w:bookmarkStart w:id="448" w:name="_Toc74920136"/>
      <w:bookmarkStart w:id="449" w:name="_Toc74920347"/>
      <w:bookmarkStart w:id="450" w:name="_Toc74920137"/>
      <w:bookmarkStart w:id="451" w:name="_Toc74920348"/>
      <w:bookmarkStart w:id="452" w:name="_Toc74920138"/>
      <w:bookmarkStart w:id="453" w:name="_Toc74920349"/>
      <w:bookmarkStart w:id="454" w:name="_Toc74920139"/>
      <w:bookmarkStart w:id="455" w:name="_Toc74920350"/>
      <w:bookmarkStart w:id="456" w:name="_Toc74920140"/>
      <w:bookmarkStart w:id="457" w:name="_Toc74920351"/>
      <w:bookmarkStart w:id="458" w:name="_Toc74920141"/>
      <w:bookmarkStart w:id="459" w:name="_Toc74920352"/>
      <w:bookmarkStart w:id="460" w:name="_Toc74920142"/>
      <w:bookmarkStart w:id="461" w:name="_Toc74920353"/>
      <w:bookmarkStart w:id="462" w:name="_Toc74920143"/>
      <w:bookmarkStart w:id="463" w:name="_Toc74920354"/>
      <w:bookmarkStart w:id="464" w:name="_Toc74920144"/>
      <w:bookmarkStart w:id="465" w:name="_Toc74920355"/>
      <w:bookmarkStart w:id="466" w:name="_Toc74920145"/>
      <w:bookmarkStart w:id="467" w:name="_Toc74920356"/>
      <w:bookmarkStart w:id="468" w:name="_Toc74920146"/>
      <w:bookmarkStart w:id="469" w:name="_Toc74920357"/>
      <w:bookmarkStart w:id="470" w:name="_Toc74920147"/>
      <w:bookmarkStart w:id="471" w:name="_Toc74920358"/>
      <w:bookmarkStart w:id="472" w:name="_Toc74920148"/>
      <w:bookmarkStart w:id="473" w:name="_Toc74920359"/>
      <w:bookmarkStart w:id="474" w:name="_Toc74920149"/>
      <w:bookmarkStart w:id="475" w:name="_Toc74920360"/>
      <w:bookmarkStart w:id="476" w:name="_Toc74920150"/>
      <w:bookmarkStart w:id="477" w:name="_Toc74920361"/>
      <w:bookmarkStart w:id="478" w:name="_Toc74920151"/>
      <w:bookmarkStart w:id="479" w:name="_Toc74920362"/>
      <w:bookmarkStart w:id="480" w:name="_Toc74920152"/>
      <w:bookmarkStart w:id="481" w:name="_Toc74920363"/>
      <w:bookmarkStart w:id="482" w:name="_Toc74920153"/>
      <w:bookmarkStart w:id="483" w:name="_Toc74920364"/>
      <w:bookmarkStart w:id="484" w:name="_Toc74920154"/>
      <w:bookmarkStart w:id="485" w:name="_Toc74920365"/>
      <w:bookmarkStart w:id="486" w:name="_Toc74920155"/>
      <w:bookmarkStart w:id="487" w:name="_Toc74920366"/>
      <w:bookmarkStart w:id="488" w:name="_Toc74920156"/>
      <w:bookmarkStart w:id="489" w:name="_Toc74920367"/>
      <w:bookmarkStart w:id="490" w:name="_Toc74920157"/>
      <w:bookmarkStart w:id="491" w:name="_Toc74920368"/>
      <w:bookmarkStart w:id="492" w:name="_Toc74920158"/>
      <w:bookmarkStart w:id="493" w:name="_Toc74920369"/>
      <w:bookmarkStart w:id="494" w:name="_Toc74920159"/>
      <w:bookmarkStart w:id="495" w:name="_Toc74920370"/>
      <w:bookmarkStart w:id="496" w:name="_Toc74920160"/>
      <w:bookmarkStart w:id="497" w:name="_Toc74920371"/>
      <w:bookmarkStart w:id="498" w:name="_Toc74920161"/>
      <w:bookmarkStart w:id="499" w:name="_Toc74920372"/>
      <w:bookmarkStart w:id="500" w:name="_Toc74920162"/>
      <w:bookmarkStart w:id="501" w:name="_Toc74920373"/>
      <w:bookmarkStart w:id="502" w:name="_Toc74920163"/>
      <w:bookmarkStart w:id="503" w:name="_Toc74920374"/>
      <w:bookmarkStart w:id="504" w:name="_Toc74920164"/>
      <w:bookmarkStart w:id="505" w:name="_Toc74920375"/>
      <w:bookmarkStart w:id="506" w:name="_Toc74920165"/>
      <w:bookmarkStart w:id="507" w:name="_Toc74920376"/>
      <w:bookmarkStart w:id="508" w:name="_Toc74920166"/>
      <w:bookmarkStart w:id="509" w:name="_Toc74920377"/>
      <w:bookmarkStart w:id="510" w:name="_Toc74920167"/>
      <w:bookmarkStart w:id="511" w:name="_Toc74920378"/>
      <w:bookmarkStart w:id="512" w:name="_Toc74920168"/>
      <w:bookmarkStart w:id="513" w:name="_Toc74920379"/>
      <w:bookmarkStart w:id="514" w:name="_Toc74920169"/>
      <w:bookmarkStart w:id="515" w:name="_Toc74920380"/>
      <w:bookmarkStart w:id="516" w:name="_Toc74920170"/>
      <w:bookmarkStart w:id="517" w:name="_Toc74920381"/>
      <w:bookmarkStart w:id="518" w:name="_Toc74920171"/>
      <w:bookmarkStart w:id="519" w:name="_Toc74920382"/>
      <w:bookmarkStart w:id="520" w:name="_Toc74920172"/>
      <w:bookmarkStart w:id="521" w:name="_Toc74920383"/>
      <w:bookmarkStart w:id="522" w:name="_Toc74920173"/>
      <w:bookmarkStart w:id="523" w:name="_Toc74920384"/>
      <w:bookmarkStart w:id="524" w:name="_Toc74920174"/>
      <w:bookmarkStart w:id="525" w:name="_Toc74920385"/>
      <w:bookmarkStart w:id="526" w:name="_Toc74920175"/>
      <w:bookmarkStart w:id="527" w:name="_Toc74920386"/>
      <w:bookmarkStart w:id="528" w:name="_Toc74920176"/>
      <w:bookmarkStart w:id="529" w:name="_Toc74920387"/>
      <w:bookmarkStart w:id="530" w:name="_Toc74920177"/>
      <w:bookmarkStart w:id="531" w:name="_Toc74920388"/>
      <w:bookmarkStart w:id="532" w:name="_Toc74920178"/>
      <w:bookmarkStart w:id="533" w:name="_Toc74920389"/>
      <w:bookmarkStart w:id="534" w:name="_Toc74920179"/>
      <w:bookmarkStart w:id="535" w:name="_Toc74920390"/>
      <w:bookmarkStart w:id="536" w:name="_Toc74920180"/>
      <w:bookmarkStart w:id="537" w:name="_Toc74920391"/>
      <w:bookmarkStart w:id="538" w:name="_Toc74920181"/>
      <w:bookmarkStart w:id="539" w:name="_Toc74920392"/>
      <w:bookmarkStart w:id="540" w:name="_Toc70340849"/>
      <w:bookmarkStart w:id="541" w:name="_Toc70417753"/>
      <w:bookmarkStart w:id="542" w:name="_Toc70340850"/>
      <w:bookmarkStart w:id="543" w:name="_Toc70417754"/>
      <w:bookmarkStart w:id="544" w:name="_Toc70340851"/>
      <w:bookmarkStart w:id="545" w:name="_Toc70417755"/>
      <w:bookmarkStart w:id="546" w:name="_Toc70340852"/>
      <w:bookmarkStart w:id="547" w:name="_Toc70417756"/>
      <w:bookmarkStart w:id="548" w:name="_Toc70340853"/>
      <w:bookmarkStart w:id="549" w:name="_Toc70417757"/>
      <w:bookmarkStart w:id="550" w:name="_Toc70340854"/>
      <w:bookmarkStart w:id="551" w:name="_Toc70417758"/>
      <w:bookmarkStart w:id="552" w:name="_Toc70340855"/>
      <w:bookmarkStart w:id="553" w:name="_Toc70417759"/>
      <w:bookmarkStart w:id="554" w:name="_Toc70340856"/>
      <w:bookmarkStart w:id="555" w:name="_Toc70417760"/>
      <w:bookmarkStart w:id="556" w:name="_Toc70340857"/>
      <w:bookmarkStart w:id="557" w:name="_Toc70417761"/>
      <w:bookmarkStart w:id="558" w:name="_Toc70340858"/>
      <w:bookmarkStart w:id="559" w:name="_Toc70417762"/>
      <w:bookmarkStart w:id="560" w:name="_Toc70340859"/>
      <w:bookmarkStart w:id="561" w:name="_Toc70417763"/>
      <w:bookmarkStart w:id="562" w:name="_Toc70340860"/>
      <w:bookmarkStart w:id="563" w:name="_Toc70417764"/>
      <w:bookmarkStart w:id="564" w:name="_Toc70340861"/>
      <w:bookmarkStart w:id="565" w:name="_Toc70417765"/>
      <w:bookmarkStart w:id="566" w:name="_Toc70340862"/>
      <w:bookmarkStart w:id="567" w:name="_Toc70417766"/>
      <w:bookmarkStart w:id="568" w:name="_Toc70340863"/>
      <w:bookmarkStart w:id="569" w:name="_Toc70417767"/>
      <w:bookmarkStart w:id="570" w:name="_Toc70340864"/>
      <w:bookmarkStart w:id="571" w:name="_Toc70417768"/>
      <w:bookmarkStart w:id="572" w:name="_Toc70340865"/>
      <w:bookmarkStart w:id="573" w:name="_Toc70417769"/>
      <w:bookmarkStart w:id="574" w:name="_Toc70340866"/>
      <w:bookmarkStart w:id="575" w:name="_Toc70417770"/>
      <w:bookmarkStart w:id="576" w:name="_Toc70340867"/>
      <w:bookmarkStart w:id="577" w:name="_Toc70417771"/>
      <w:bookmarkStart w:id="578" w:name="_Toc70340868"/>
      <w:bookmarkStart w:id="579" w:name="_Toc70417772"/>
      <w:bookmarkStart w:id="580" w:name="_Toc70340869"/>
      <w:bookmarkStart w:id="581" w:name="_Toc70417773"/>
      <w:bookmarkStart w:id="582" w:name="_Toc70340870"/>
      <w:bookmarkStart w:id="583" w:name="_Toc70417774"/>
      <w:bookmarkStart w:id="584" w:name="_Toc70340871"/>
      <w:bookmarkStart w:id="585" w:name="_Toc70417775"/>
      <w:bookmarkStart w:id="586" w:name="_Toc70340872"/>
      <w:bookmarkStart w:id="587" w:name="_Toc70417776"/>
      <w:bookmarkStart w:id="588" w:name="_Toc70340873"/>
      <w:bookmarkStart w:id="589" w:name="_Toc70417777"/>
      <w:bookmarkStart w:id="590" w:name="_Toc70340874"/>
      <w:bookmarkStart w:id="591" w:name="_Toc70417778"/>
      <w:bookmarkStart w:id="592" w:name="_Toc70340875"/>
      <w:bookmarkStart w:id="593" w:name="_Toc70417779"/>
      <w:bookmarkStart w:id="594" w:name="_Toc70340876"/>
      <w:bookmarkStart w:id="595" w:name="_Toc70417780"/>
      <w:bookmarkStart w:id="596" w:name="_Toc70340877"/>
      <w:bookmarkStart w:id="597" w:name="_Toc70417781"/>
      <w:bookmarkStart w:id="598" w:name="_Toc70340878"/>
      <w:bookmarkStart w:id="599" w:name="_Toc70417782"/>
      <w:bookmarkStart w:id="600" w:name="_Toc70340879"/>
      <w:bookmarkStart w:id="601" w:name="_Toc70417783"/>
      <w:bookmarkStart w:id="602" w:name="_Toc70340880"/>
      <w:bookmarkStart w:id="603" w:name="_Toc70417784"/>
      <w:bookmarkStart w:id="604" w:name="_Toc70340881"/>
      <w:bookmarkStart w:id="605" w:name="_Toc70417785"/>
      <w:bookmarkStart w:id="606" w:name="_Toc70340882"/>
      <w:bookmarkStart w:id="607" w:name="_Toc70417786"/>
      <w:bookmarkStart w:id="608" w:name="_Toc70340883"/>
      <w:bookmarkStart w:id="609" w:name="_Toc70417787"/>
      <w:bookmarkStart w:id="610" w:name="_Toc70340884"/>
      <w:bookmarkStart w:id="611" w:name="_Toc70417788"/>
      <w:bookmarkStart w:id="612" w:name="_Toc70340885"/>
      <w:bookmarkStart w:id="613" w:name="_Toc70417789"/>
      <w:bookmarkStart w:id="614" w:name="_Toc70340886"/>
      <w:bookmarkStart w:id="615" w:name="_Toc70417790"/>
      <w:bookmarkStart w:id="616" w:name="_Toc70340887"/>
      <w:bookmarkStart w:id="617" w:name="_Toc70417791"/>
      <w:bookmarkStart w:id="618" w:name="_Toc70340888"/>
      <w:bookmarkStart w:id="619" w:name="_Toc70417792"/>
      <w:bookmarkStart w:id="620" w:name="_Toc70340889"/>
      <w:bookmarkStart w:id="621" w:name="_Toc70417793"/>
      <w:bookmarkStart w:id="622" w:name="_Toc70340890"/>
      <w:bookmarkStart w:id="623" w:name="_Toc70417794"/>
      <w:bookmarkStart w:id="624" w:name="_Toc70340891"/>
      <w:bookmarkStart w:id="625" w:name="_Toc70417795"/>
      <w:bookmarkStart w:id="626" w:name="_Toc70340892"/>
      <w:bookmarkStart w:id="627" w:name="_Toc70417796"/>
      <w:bookmarkStart w:id="628" w:name="_Toc70340893"/>
      <w:bookmarkStart w:id="629" w:name="_Toc70417797"/>
      <w:bookmarkStart w:id="630" w:name="_Toc70340894"/>
      <w:bookmarkStart w:id="631" w:name="_Toc70417798"/>
      <w:bookmarkStart w:id="632" w:name="_Toc70340895"/>
      <w:bookmarkStart w:id="633" w:name="_Toc70417799"/>
      <w:bookmarkStart w:id="634" w:name="_Toc70340896"/>
      <w:bookmarkStart w:id="635" w:name="_Toc70417800"/>
      <w:bookmarkStart w:id="636" w:name="_Toc70340897"/>
      <w:bookmarkStart w:id="637" w:name="_Toc70417801"/>
      <w:bookmarkStart w:id="638" w:name="_Toc70340898"/>
      <w:bookmarkStart w:id="639" w:name="_Toc70417802"/>
      <w:bookmarkStart w:id="640" w:name="_Toc70340899"/>
      <w:bookmarkStart w:id="641" w:name="_Toc70417803"/>
      <w:bookmarkStart w:id="642" w:name="_Toc70340900"/>
      <w:bookmarkStart w:id="643" w:name="_Toc70417804"/>
      <w:bookmarkStart w:id="644" w:name="_Toc70340901"/>
      <w:bookmarkStart w:id="645" w:name="_Toc70417805"/>
      <w:bookmarkStart w:id="646" w:name="_Toc70340902"/>
      <w:bookmarkStart w:id="647" w:name="_Toc70417806"/>
      <w:bookmarkStart w:id="648" w:name="_Toc70340903"/>
      <w:bookmarkStart w:id="649" w:name="_Toc70417807"/>
      <w:bookmarkStart w:id="650" w:name="_Toc70340904"/>
      <w:bookmarkStart w:id="651" w:name="_Toc70417808"/>
      <w:bookmarkStart w:id="652" w:name="_Toc70340905"/>
      <w:bookmarkStart w:id="653" w:name="_Toc70417809"/>
      <w:bookmarkStart w:id="654" w:name="_Toc70340906"/>
      <w:bookmarkStart w:id="655" w:name="_Toc70417810"/>
      <w:bookmarkStart w:id="656" w:name="_Toc70340907"/>
      <w:bookmarkStart w:id="657" w:name="_Toc70417811"/>
      <w:bookmarkStart w:id="658" w:name="_Toc70340908"/>
      <w:bookmarkStart w:id="659" w:name="_Toc70417812"/>
      <w:bookmarkStart w:id="660" w:name="_Toc70340909"/>
      <w:bookmarkStart w:id="661" w:name="_Toc70417813"/>
      <w:bookmarkStart w:id="662" w:name="_Toc70340910"/>
      <w:bookmarkStart w:id="663" w:name="_Toc70417814"/>
      <w:bookmarkStart w:id="664" w:name="_Toc70340911"/>
      <w:bookmarkStart w:id="665" w:name="_Toc70417815"/>
      <w:bookmarkStart w:id="666" w:name="_Toc70340912"/>
      <w:bookmarkStart w:id="667" w:name="_Toc70417816"/>
      <w:bookmarkStart w:id="668" w:name="_Toc70340913"/>
      <w:bookmarkStart w:id="669" w:name="_Toc70417817"/>
      <w:bookmarkStart w:id="670" w:name="_Toc70340914"/>
      <w:bookmarkStart w:id="671" w:name="_Toc70417818"/>
      <w:bookmarkStart w:id="672" w:name="_Toc70340915"/>
      <w:bookmarkStart w:id="673" w:name="_Toc70417819"/>
      <w:bookmarkStart w:id="674" w:name="_Toc70340916"/>
      <w:bookmarkStart w:id="675" w:name="_Toc70417820"/>
      <w:bookmarkStart w:id="676" w:name="_Toc70340917"/>
      <w:bookmarkStart w:id="677" w:name="_Toc70417821"/>
      <w:bookmarkStart w:id="678" w:name="_Toc70340918"/>
      <w:bookmarkStart w:id="679" w:name="_Toc70417822"/>
      <w:bookmarkStart w:id="680" w:name="_Toc70340919"/>
      <w:bookmarkStart w:id="681" w:name="_Toc70417823"/>
      <w:bookmarkStart w:id="682" w:name="_Toc70340920"/>
      <w:bookmarkStart w:id="683" w:name="_Toc70417824"/>
      <w:bookmarkStart w:id="684" w:name="_Toc70340921"/>
      <w:bookmarkStart w:id="685" w:name="_Toc70417825"/>
      <w:bookmarkStart w:id="686" w:name="_Toc70340922"/>
      <w:bookmarkStart w:id="687" w:name="_Toc70417826"/>
      <w:bookmarkStart w:id="688" w:name="_Toc70340923"/>
      <w:bookmarkStart w:id="689" w:name="_Toc70417827"/>
      <w:bookmarkStart w:id="690" w:name="_Toc70340924"/>
      <w:bookmarkStart w:id="691" w:name="_Toc70417828"/>
      <w:bookmarkStart w:id="692" w:name="_Toc70340925"/>
      <w:bookmarkStart w:id="693" w:name="_Toc70417829"/>
      <w:bookmarkStart w:id="694" w:name="_Toc70340926"/>
      <w:bookmarkStart w:id="695" w:name="_Toc70417830"/>
      <w:bookmarkStart w:id="696" w:name="_Toc70340927"/>
      <w:bookmarkStart w:id="697" w:name="_Toc70417831"/>
      <w:bookmarkStart w:id="698" w:name="_Toc70340928"/>
      <w:bookmarkStart w:id="699" w:name="_Toc70417832"/>
      <w:bookmarkStart w:id="700" w:name="_Toc70340929"/>
      <w:bookmarkStart w:id="701" w:name="_Toc70417833"/>
      <w:bookmarkStart w:id="702" w:name="_Toc70340930"/>
      <w:bookmarkStart w:id="703" w:name="_Toc70417834"/>
      <w:bookmarkStart w:id="704" w:name="_Toc70340931"/>
      <w:bookmarkStart w:id="705" w:name="_Toc70417835"/>
      <w:bookmarkStart w:id="706" w:name="_Toc70340932"/>
      <w:bookmarkStart w:id="707" w:name="_Toc70417836"/>
      <w:bookmarkStart w:id="708" w:name="_Toc70340933"/>
      <w:bookmarkStart w:id="709" w:name="_Toc70417837"/>
      <w:bookmarkStart w:id="710" w:name="_Toc70340934"/>
      <w:bookmarkStart w:id="711" w:name="_Toc70417838"/>
      <w:bookmarkStart w:id="712" w:name="_Toc70340935"/>
      <w:bookmarkStart w:id="713" w:name="_Toc70417839"/>
      <w:bookmarkStart w:id="714" w:name="_Toc70340936"/>
      <w:bookmarkStart w:id="715" w:name="_Toc70417840"/>
      <w:bookmarkStart w:id="716" w:name="_Toc70340937"/>
      <w:bookmarkStart w:id="717" w:name="_Toc70417841"/>
      <w:bookmarkStart w:id="718" w:name="_Toc70340938"/>
      <w:bookmarkStart w:id="719" w:name="_Toc70417842"/>
      <w:bookmarkStart w:id="720" w:name="_Toc70340939"/>
      <w:bookmarkStart w:id="721" w:name="_Toc70417843"/>
      <w:bookmarkStart w:id="722" w:name="_Toc70340940"/>
      <w:bookmarkStart w:id="723" w:name="_Toc70417844"/>
      <w:bookmarkStart w:id="724" w:name="_Toc70340941"/>
      <w:bookmarkStart w:id="725" w:name="_Toc70417845"/>
      <w:bookmarkStart w:id="726" w:name="_Toc70340942"/>
      <w:bookmarkStart w:id="727" w:name="_Toc70417846"/>
      <w:bookmarkStart w:id="728" w:name="_Toc70340943"/>
      <w:bookmarkStart w:id="729" w:name="_Toc70417847"/>
      <w:bookmarkStart w:id="730" w:name="_Toc70340944"/>
      <w:bookmarkStart w:id="731" w:name="_Toc70417848"/>
      <w:bookmarkStart w:id="732" w:name="_Toc70340945"/>
      <w:bookmarkStart w:id="733" w:name="_Toc70417849"/>
      <w:bookmarkStart w:id="734" w:name="_Toc70340946"/>
      <w:bookmarkStart w:id="735" w:name="_Toc70417850"/>
      <w:bookmarkStart w:id="736" w:name="_Toc70340947"/>
      <w:bookmarkStart w:id="737" w:name="_Toc70417851"/>
      <w:bookmarkStart w:id="738" w:name="_Toc70340948"/>
      <w:bookmarkStart w:id="739" w:name="_Toc70417852"/>
      <w:bookmarkStart w:id="740" w:name="_Toc70340949"/>
      <w:bookmarkStart w:id="741" w:name="_Toc70417853"/>
      <w:bookmarkStart w:id="742" w:name="_Toc70340950"/>
      <w:bookmarkStart w:id="743" w:name="_Toc70417854"/>
      <w:bookmarkStart w:id="744" w:name="_Toc70340951"/>
      <w:bookmarkStart w:id="745" w:name="_Toc70417855"/>
      <w:bookmarkStart w:id="746" w:name="_Toc70340952"/>
      <w:bookmarkStart w:id="747" w:name="_Toc70417856"/>
      <w:bookmarkStart w:id="748" w:name="_Toc70340953"/>
      <w:bookmarkStart w:id="749" w:name="_Toc70417857"/>
      <w:bookmarkStart w:id="750" w:name="_Toc70340954"/>
      <w:bookmarkStart w:id="751" w:name="_Toc70417858"/>
      <w:bookmarkStart w:id="752" w:name="_Toc70340955"/>
      <w:bookmarkStart w:id="753" w:name="_Toc70417859"/>
      <w:bookmarkStart w:id="754" w:name="_Toc70340956"/>
      <w:bookmarkStart w:id="755" w:name="_Toc70417860"/>
      <w:bookmarkStart w:id="756" w:name="_Toc70340957"/>
      <w:bookmarkStart w:id="757" w:name="_Toc70417861"/>
      <w:bookmarkStart w:id="758" w:name="_Toc70340958"/>
      <w:bookmarkStart w:id="759" w:name="_Toc70417862"/>
      <w:bookmarkStart w:id="760" w:name="_Toc70340959"/>
      <w:bookmarkStart w:id="761" w:name="_Toc70417863"/>
      <w:bookmarkStart w:id="762" w:name="_Toc70340960"/>
      <w:bookmarkStart w:id="763" w:name="_Toc70417864"/>
      <w:bookmarkStart w:id="764" w:name="_Toc70340961"/>
      <w:bookmarkStart w:id="765" w:name="_Toc70417865"/>
      <w:bookmarkStart w:id="766" w:name="_Toc70340962"/>
      <w:bookmarkStart w:id="767" w:name="_Toc70417866"/>
      <w:bookmarkStart w:id="768" w:name="_Toc70340963"/>
      <w:bookmarkStart w:id="769" w:name="_Toc70417867"/>
      <w:bookmarkStart w:id="770" w:name="_Toc70340964"/>
      <w:bookmarkStart w:id="771" w:name="_Toc70417868"/>
      <w:bookmarkStart w:id="772" w:name="_Toc70340965"/>
      <w:bookmarkStart w:id="773" w:name="_Toc70417869"/>
      <w:bookmarkStart w:id="774" w:name="_Toc70340966"/>
      <w:bookmarkStart w:id="775" w:name="_Toc70417870"/>
      <w:bookmarkStart w:id="776" w:name="_Toc70340967"/>
      <w:bookmarkStart w:id="777" w:name="_Toc70417871"/>
      <w:bookmarkStart w:id="778" w:name="_Toc70340968"/>
      <w:bookmarkStart w:id="779" w:name="_Toc70417872"/>
      <w:bookmarkStart w:id="780" w:name="_Toc70340969"/>
      <w:bookmarkStart w:id="781" w:name="_Toc70417873"/>
      <w:bookmarkStart w:id="782" w:name="_Toc70340970"/>
      <w:bookmarkStart w:id="783" w:name="_Toc70417874"/>
      <w:bookmarkStart w:id="784" w:name="_Toc70340971"/>
      <w:bookmarkStart w:id="785" w:name="_Toc70417875"/>
      <w:bookmarkStart w:id="786" w:name="_Toc70340972"/>
      <w:bookmarkStart w:id="787" w:name="_Toc70417876"/>
      <w:bookmarkStart w:id="788" w:name="_Toc70340973"/>
      <w:bookmarkStart w:id="789" w:name="_Toc70417877"/>
      <w:bookmarkStart w:id="790" w:name="_Toc70340974"/>
      <w:bookmarkStart w:id="791" w:name="_Toc70417878"/>
      <w:bookmarkStart w:id="792" w:name="_Toc70340975"/>
      <w:bookmarkStart w:id="793" w:name="_Toc70417879"/>
      <w:bookmarkStart w:id="794" w:name="_Toc70340976"/>
      <w:bookmarkStart w:id="795" w:name="_Toc70417880"/>
      <w:bookmarkStart w:id="796" w:name="_Toc70340977"/>
      <w:bookmarkStart w:id="797" w:name="_Toc70417881"/>
      <w:bookmarkStart w:id="798" w:name="_Toc70340978"/>
      <w:bookmarkStart w:id="799" w:name="_Toc70417882"/>
      <w:bookmarkStart w:id="800" w:name="_Toc70340979"/>
      <w:bookmarkStart w:id="801" w:name="_Toc70417883"/>
      <w:bookmarkStart w:id="802" w:name="_Toc70340980"/>
      <w:bookmarkStart w:id="803" w:name="_Toc70417884"/>
      <w:bookmarkStart w:id="804" w:name="_Toc70340981"/>
      <w:bookmarkStart w:id="805" w:name="_Toc70417885"/>
      <w:bookmarkStart w:id="806" w:name="_Toc70340982"/>
      <w:bookmarkStart w:id="807" w:name="_Toc70417886"/>
      <w:bookmarkStart w:id="808" w:name="_Toc70340983"/>
      <w:bookmarkStart w:id="809" w:name="_Toc70417887"/>
      <w:bookmarkStart w:id="810" w:name="_Toc70340984"/>
      <w:bookmarkStart w:id="811" w:name="_Toc70417888"/>
      <w:bookmarkStart w:id="812" w:name="_Toc70340985"/>
      <w:bookmarkStart w:id="813" w:name="_Toc70417889"/>
      <w:bookmarkStart w:id="814" w:name="_Toc70340986"/>
      <w:bookmarkStart w:id="815" w:name="_Toc70417890"/>
      <w:bookmarkStart w:id="816" w:name="_Toc70340987"/>
      <w:bookmarkStart w:id="817" w:name="_Toc70417891"/>
      <w:bookmarkStart w:id="818" w:name="_Toc70340988"/>
      <w:bookmarkStart w:id="819" w:name="_Toc70417892"/>
      <w:bookmarkStart w:id="820" w:name="_Toc70340989"/>
      <w:bookmarkStart w:id="821" w:name="_Toc70417893"/>
      <w:bookmarkStart w:id="822" w:name="_Toc70340990"/>
      <w:bookmarkStart w:id="823" w:name="_Toc70417894"/>
      <w:bookmarkStart w:id="824" w:name="_Toc70340991"/>
      <w:bookmarkStart w:id="825" w:name="_Toc70417895"/>
      <w:bookmarkStart w:id="826" w:name="_Toc70340992"/>
      <w:bookmarkStart w:id="827" w:name="_Toc70417896"/>
      <w:bookmarkStart w:id="828" w:name="_Toc70340993"/>
      <w:bookmarkStart w:id="829" w:name="_Toc70417897"/>
      <w:bookmarkStart w:id="830" w:name="_Toc70340994"/>
      <w:bookmarkStart w:id="831" w:name="_Toc70417898"/>
      <w:bookmarkStart w:id="832" w:name="_Toc70340995"/>
      <w:bookmarkStart w:id="833" w:name="_Toc70417899"/>
      <w:bookmarkStart w:id="834" w:name="_Toc70340996"/>
      <w:bookmarkStart w:id="835" w:name="_Toc70417900"/>
      <w:bookmarkStart w:id="836" w:name="_Toc70340997"/>
      <w:bookmarkStart w:id="837" w:name="_Toc70417901"/>
      <w:bookmarkStart w:id="838" w:name="_Toc70340998"/>
      <w:bookmarkStart w:id="839" w:name="_Toc70417902"/>
      <w:bookmarkStart w:id="840" w:name="_Toc70340999"/>
      <w:bookmarkStart w:id="841" w:name="_Toc70417903"/>
      <w:bookmarkStart w:id="842" w:name="_Toc70341000"/>
      <w:bookmarkStart w:id="843" w:name="_Toc70417904"/>
      <w:bookmarkStart w:id="844" w:name="_Toc70341001"/>
      <w:bookmarkStart w:id="845" w:name="_Toc70417905"/>
      <w:bookmarkStart w:id="846" w:name="_Toc70341002"/>
      <w:bookmarkStart w:id="847" w:name="_Toc70417906"/>
      <w:bookmarkStart w:id="848" w:name="_Toc70341003"/>
      <w:bookmarkStart w:id="849" w:name="_Toc70417907"/>
      <w:bookmarkStart w:id="850" w:name="_Toc70341004"/>
      <w:bookmarkStart w:id="851" w:name="_Toc70417908"/>
      <w:bookmarkStart w:id="852" w:name="_Toc70341005"/>
      <w:bookmarkStart w:id="853" w:name="_Toc70417909"/>
      <w:bookmarkStart w:id="854" w:name="_Toc78731747"/>
      <w:bookmarkEnd w:id="20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r w:rsidRPr="003A7090">
        <w:lastRenderedPageBreak/>
        <w:t>Обращение к П</w:t>
      </w:r>
      <w:r w:rsidR="003B6A7B" w:rsidRPr="003A7090">
        <w:t>рограмме</w:t>
      </w:r>
      <w:bookmarkEnd w:id="854"/>
    </w:p>
    <w:p w14:paraId="64A6EAAA" w14:textId="723B2E94" w:rsidR="009478F6" w:rsidRPr="003A7090" w:rsidRDefault="00F753AE" w:rsidP="0039749D">
      <w:pPr>
        <w:pStyle w:val="2"/>
      </w:pPr>
      <w:bookmarkStart w:id="855" w:name="_Toc78731748"/>
      <w:r w:rsidRPr="003A7090">
        <w:t xml:space="preserve">Вход в </w:t>
      </w:r>
      <w:r w:rsidR="00516D20" w:rsidRPr="003A7090">
        <w:t>подсистему администрирования</w:t>
      </w:r>
      <w:bookmarkEnd w:id="855"/>
    </w:p>
    <w:p w14:paraId="64A6EAAB" w14:textId="19EBE28A" w:rsidR="009478F6" w:rsidRPr="003A7090" w:rsidRDefault="000A24EA" w:rsidP="0039749D">
      <w:pPr>
        <w:pStyle w:val="a0"/>
      </w:pPr>
      <w:r w:rsidRPr="003A7090">
        <w:t>Для входа в подсистему администрирования н</w:t>
      </w:r>
      <w:r w:rsidR="0089111A" w:rsidRPr="003A7090">
        <w:t>еобходимо о</w:t>
      </w:r>
      <w:r w:rsidR="009478F6" w:rsidRPr="003A7090">
        <w:t>ткры</w:t>
      </w:r>
      <w:r w:rsidR="007B5547" w:rsidRPr="003A7090">
        <w:t>ть</w:t>
      </w:r>
      <w:r w:rsidR="009478F6" w:rsidRPr="003A7090">
        <w:t xml:space="preserve"> браузер</w:t>
      </w:r>
      <w:r w:rsidRPr="003A7090">
        <w:t xml:space="preserve"> и</w:t>
      </w:r>
      <w:r w:rsidR="009478F6" w:rsidRPr="003A7090">
        <w:t xml:space="preserve"> вв</w:t>
      </w:r>
      <w:r w:rsidR="007B5547" w:rsidRPr="003A7090">
        <w:t>ести</w:t>
      </w:r>
      <w:r w:rsidR="009478F6" w:rsidRPr="003A7090">
        <w:t xml:space="preserve"> адрес сервера. </w:t>
      </w:r>
      <w:r w:rsidR="000463B4" w:rsidRPr="003A7090">
        <w:t>Подсистема администрирования доступна по адресу: http</w:t>
      </w:r>
      <w:hyperlink r:id="rId13">
        <w:r w:rsidR="000463B4" w:rsidRPr="003A7090">
          <w:rPr>
            <w:rStyle w:val="afff1"/>
            <w:iCs/>
          </w:rPr>
          <w:t>://</w:t>
        </w:r>
      </w:hyperlink>
      <w:hyperlink r:id="rId14">
        <w:r w:rsidR="000463B4" w:rsidRPr="003A7090">
          <w:rPr>
            <w:rStyle w:val="afff2"/>
            <w:i w:val="0"/>
            <w:iCs w:val="0"/>
            <w:color w:val="auto"/>
            <w:spacing w:val="0"/>
            <w:lang w:val="en-US"/>
          </w:rPr>
          <w:t>localhost</w:t>
        </w:r>
      </w:hyperlink>
      <w:hyperlink r:id="rId15">
        <w:r w:rsidR="000463B4" w:rsidRPr="003A7090">
          <w:rPr>
            <w:rStyle w:val="afff1"/>
          </w:rPr>
          <w:t>:8080/</w:t>
        </w:r>
      </w:hyperlink>
      <w:hyperlink r:id="rId16">
        <w:r w:rsidR="000463B4" w:rsidRPr="003A7090">
          <w:rPr>
            <w:rStyle w:val="afff1"/>
          </w:rPr>
          <w:t>security</w:t>
        </w:r>
      </w:hyperlink>
      <w:hyperlink r:id="rId17">
        <w:r w:rsidR="000463B4" w:rsidRPr="003A7090">
          <w:rPr>
            <w:rStyle w:val="afff1"/>
          </w:rPr>
          <w:t>-</w:t>
        </w:r>
      </w:hyperlink>
      <w:r w:rsidR="000463B4" w:rsidRPr="003A7090">
        <w:t>manager/login</w:t>
      </w:r>
      <w:hyperlink r:id="rId18">
        <w:r w:rsidR="000463B4" w:rsidRPr="003A7090">
          <w:rPr>
            <w:rStyle w:val="afff1"/>
          </w:rPr>
          <w:t>.</w:t>
        </w:r>
      </w:hyperlink>
      <w:r w:rsidR="000463B4" w:rsidRPr="003A7090">
        <w:t xml:space="preserve">htm (localhost – </w:t>
      </w:r>
      <w:r w:rsidR="000463B4" w:rsidRPr="003A7090">
        <w:rPr>
          <w:lang w:val="en-US"/>
        </w:rPr>
        <w:t>ip</w:t>
      </w:r>
      <w:r w:rsidR="000463B4" w:rsidRPr="003A7090">
        <w:t xml:space="preserve">-адрес системы, на котором установлена подсистема администрирования Программы). </w:t>
      </w:r>
      <w:r w:rsidR="009478F6" w:rsidRPr="003A7090">
        <w:t>Появ</w:t>
      </w:r>
      <w:r w:rsidR="007B5547" w:rsidRPr="003A7090">
        <w:t>ится</w:t>
      </w:r>
      <w:r w:rsidR="009478F6" w:rsidRPr="003A7090">
        <w:t xml:space="preserve"> окно авторизации, вв</w:t>
      </w:r>
      <w:r w:rsidR="007B5547" w:rsidRPr="003A7090">
        <w:t>ести</w:t>
      </w:r>
      <w:r w:rsidR="009478F6" w:rsidRPr="003A7090">
        <w:t xml:space="preserve"> выданный логин и пароль, наж</w:t>
      </w:r>
      <w:r w:rsidR="007B5547" w:rsidRPr="003A7090">
        <w:t>ать</w:t>
      </w:r>
      <w:r w:rsidR="009478F6" w:rsidRPr="003A7090">
        <w:t xml:space="preserve"> кнопку «Войти» (</w:t>
      </w:r>
      <w:r w:rsidR="00554CF1" w:rsidRPr="003A7090">
        <w:fldChar w:fldCharType="begin"/>
      </w:r>
      <w:r w:rsidR="00554CF1" w:rsidRPr="003A7090">
        <w:instrText xml:space="preserve"> REF _Ref61534953 \h </w:instrText>
      </w:r>
      <w:r w:rsidR="009124AD" w:rsidRPr="003A7090">
        <w:instrText xml:space="preserve"> \* MERGEFORMAT </w:instrText>
      </w:r>
      <w:r w:rsidR="00554CF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</w:t>
      </w:r>
      <w:r w:rsidR="00554CF1" w:rsidRPr="003A7090">
        <w:fldChar w:fldCharType="end"/>
      </w:r>
      <w:r w:rsidR="009478F6" w:rsidRPr="003A7090">
        <w:t>)</w:t>
      </w:r>
      <w:r w:rsidR="00632E37" w:rsidRPr="003A7090">
        <w:t>.</w:t>
      </w:r>
    </w:p>
    <w:p w14:paraId="37E8BD35" w14:textId="77777777" w:rsidR="00554CF1" w:rsidRPr="003A7090" w:rsidRDefault="00BE174D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BD1" wp14:editId="2BE78955">
            <wp:extent cx="5940425" cy="10302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8375" w14:textId="57DB793A" w:rsidR="00632B38" w:rsidRPr="003A7090" w:rsidRDefault="00554CF1" w:rsidP="00554CF1">
      <w:pPr>
        <w:pStyle w:val="aff4"/>
      </w:pPr>
      <w:bookmarkStart w:id="856" w:name="_Ref61534953"/>
      <w:r w:rsidRPr="003A7090">
        <w:t xml:space="preserve">Рис. </w:t>
      </w:r>
      <w:fldSimple w:instr=" SEQ Рис. \* ARABIC ">
        <w:r w:rsidR="009249DD">
          <w:rPr>
            <w:noProof/>
          </w:rPr>
          <w:t>1</w:t>
        </w:r>
      </w:fldSimple>
      <w:bookmarkEnd w:id="856"/>
    </w:p>
    <w:p w14:paraId="64A6EAAF" w14:textId="5BC6A137" w:rsidR="009478F6" w:rsidRPr="003A7090" w:rsidRDefault="00F753AE" w:rsidP="0039749D">
      <w:pPr>
        <w:pStyle w:val="2"/>
      </w:pPr>
      <w:bookmarkStart w:id="857" w:name="_Toc372537918"/>
      <w:bookmarkStart w:id="858" w:name="_Toc78731749"/>
      <w:r w:rsidRPr="003A7090">
        <w:t>Вкладка «</w:t>
      </w:r>
      <w:r w:rsidR="007B71F4" w:rsidRPr="003A7090">
        <w:t>Ресурсы</w:t>
      </w:r>
      <w:r w:rsidRPr="003A7090">
        <w:t>»</w:t>
      </w:r>
      <w:bookmarkEnd w:id="857"/>
      <w:bookmarkEnd w:id="858"/>
    </w:p>
    <w:p w14:paraId="64A6EAB0" w14:textId="09095DBA" w:rsidR="009478F6" w:rsidRPr="003A7090" w:rsidRDefault="009478F6" w:rsidP="0039749D">
      <w:pPr>
        <w:pStyle w:val="a0"/>
      </w:pPr>
      <w:r w:rsidRPr="003A7090">
        <w:t xml:space="preserve">По умолчанию после авторизации осуществляется переход на форму </w:t>
      </w:r>
      <w:r w:rsidR="00E35DF0" w:rsidRPr="003A7090">
        <w:t>вкладки «</w:t>
      </w:r>
      <w:r w:rsidR="007B71F4" w:rsidRPr="003A7090">
        <w:t>Ресурсы</w:t>
      </w:r>
      <w:r w:rsidR="00E35DF0" w:rsidRPr="003A7090">
        <w:t xml:space="preserve">» </w:t>
      </w:r>
      <w:r w:rsidRPr="003A7090">
        <w:t>(</w:t>
      </w:r>
      <w:r w:rsidR="00D74BAA" w:rsidRPr="003A7090">
        <w:fldChar w:fldCharType="begin"/>
      </w:r>
      <w:r w:rsidR="00D74BAA" w:rsidRPr="003A7090">
        <w:instrText xml:space="preserve"> REF _Ref61539029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777D555A" w14:textId="77777777" w:rsidR="00554CF1" w:rsidRPr="003A7090" w:rsidRDefault="00D74544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4C6EE82A" wp14:editId="79E3A372">
            <wp:extent cx="5932515" cy="280470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" b="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15" cy="280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2091" w14:textId="4E1085A7" w:rsidR="00E872A4" w:rsidRPr="003A7090" w:rsidRDefault="00554CF1" w:rsidP="00554CF1">
      <w:pPr>
        <w:pStyle w:val="aff4"/>
      </w:pPr>
      <w:bookmarkStart w:id="859" w:name="_Ref61539029"/>
      <w:r w:rsidRPr="003A7090">
        <w:t xml:space="preserve">Рис. </w:t>
      </w:r>
      <w:fldSimple w:instr=" SEQ Рис. \* ARABIC ">
        <w:r w:rsidR="009249DD">
          <w:rPr>
            <w:noProof/>
          </w:rPr>
          <w:t>2</w:t>
        </w:r>
      </w:fldSimple>
      <w:bookmarkEnd w:id="859"/>
    </w:p>
    <w:p w14:paraId="29D73F34" w14:textId="0A36C215" w:rsidR="007B71F4" w:rsidRPr="003A7090" w:rsidRDefault="0045364D" w:rsidP="002D21A3">
      <w:pPr>
        <w:pStyle w:val="a0"/>
      </w:pPr>
      <w:r w:rsidRPr="003A7090">
        <w:t xml:space="preserve">В </w:t>
      </w:r>
      <w:r w:rsidR="009478F6" w:rsidRPr="003A7090">
        <w:t xml:space="preserve">данной </w:t>
      </w:r>
      <w:r w:rsidRPr="003A7090">
        <w:t xml:space="preserve">форме </w:t>
      </w:r>
      <w:r w:rsidR="009478F6" w:rsidRPr="003A7090">
        <w:t>осуществляется</w:t>
      </w:r>
      <w:r w:rsidR="007B71F4" w:rsidRPr="003A7090">
        <w:t xml:space="preserve"> управление ресурсами </w:t>
      </w:r>
      <w:r w:rsidR="007C042A" w:rsidRPr="003A7090">
        <w:rPr>
          <w:lang w:val="en-US"/>
        </w:rPr>
        <w:t>HTTP</w:t>
      </w:r>
      <w:r w:rsidR="00D04FFA" w:rsidRPr="003A7090">
        <w:t>-</w:t>
      </w:r>
      <w:r w:rsidR="002D21A3" w:rsidRPr="003A7090">
        <w:t>фильтра</w:t>
      </w:r>
      <w:r w:rsidR="009478F6" w:rsidRPr="003A7090">
        <w:t>.</w:t>
      </w:r>
    </w:p>
    <w:p w14:paraId="64A6EAB5" w14:textId="63844B53" w:rsidR="00BE174D" w:rsidRPr="003A7090" w:rsidRDefault="0045364D" w:rsidP="002D21A3">
      <w:pPr>
        <w:pStyle w:val="a0"/>
      </w:pPr>
      <w:r w:rsidRPr="003A7090">
        <w:t xml:space="preserve">Вкладка </w:t>
      </w:r>
      <w:r w:rsidRPr="003A7090">
        <w:rPr>
          <w:lang w:val="en-US"/>
        </w:rPr>
        <w:t>HTTP</w:t>
      </w:r>
      <w:r w:rsidR="009478F6" w:rsidRPr="003A7090">
        <w:t xml:space="preserve"> разделен</w:t>
      </w:r>
      <w:r w:rsidRPr="003A7090">
        <w:t>а</w:t>
      </w:r>
      <w:r w:rsidR="009478F6" w:rsidRPr="003A7090">
        <w:t xml:space="preserve"> на две области: в левой представлен список наименований модулей, в правой – наименования функций, относящихся к тому или иному модулю. На панели управления представлены кнопки управления (Добавить</w:t>
      </w:r>
      <w:proofErr w:type="gramStart"/>
      <w:r w:rsidR="009478F6" w:rsidRPr="003A7090">
        <w:t>,</w:t>
      </w:r>
      <w:r w:rsidR="00627097" w:rsidRPr="003A7090">
        <w:t xml:space="preserve"> </w:t>
      </w:r>
      <w:r w:rsidR="009478F6" w:rsidRPr="003A7090">
        <w:t>Редактировать</w:t>
      </w:r>
      <w:proofErr w:type="gramEnd"/>
      <w:r w:rsidR="009478F6" w:rsidRPr="003A7090">
        <w:t>,</w:t>
      </w:r>
      <w:r w:rsidR="00E35DF0" w:rsidRPr="003A7090">
        <w:t xml:space="preserve"> </w:t>
      </w:r>
      <w:r w:rsidR="009478F6" w:rsidRPr="003A7090">
        <w:t xml:space="preserve">Удалить). Для каждого </w:t>
      </w:r>
      <w:r w:rsidR="009478F6" w:rsidRPr="003A7090">
        <w:lastRenderedPageBreak/>
        <w:t>модуля отображаются следующие данные: наименование модуля</w:t>
      </w:r>
      <w:r w:rsidR="00E551EA" w:rsidRPr="003A7090">
        <w:t>,</w:t>
      </w:r>
      <w:r w:rsidR="009478F6" w:rsidRPr="003A7090">
        <w:t xml:space="preserve"> наименовани</w:t>
      </w:r>
      <w:r w:rsidR="007A7BB1" w:rsidRPr="003A7090">
        <w:t xml:space="preserve">е и </w:t>
      </w:r>
      <w:r w:rsidR="007A7BB1" w:rsidRPr="003A7090">
        <w:rPr>
          <w:lang w:val="en-US"/>
        </w:rPr>
        <w:t>URL</w:t>
      </w:r>
      <w:r w:rsidR="009478F6" w:rsidRPr="003A7090">
        <w:t xml:space="preserve"> функци</w:t>
      </w:r>
      <w:r w:rsidR="007A7BB1" w:rsidRPr="003A7090">
        <w:t>и</w:t>
      </w:r>
      <w:r w:rsidR="009478F6" w:rsidRPr="003A7090">
        <w:t xml:space="preserve"> этого модуля (</w:t>
      </w:r>
      <w:r w:rsidR="00D74BAA" w:rsidRPr="003A7090">
        <w:fldChar w:fldCharType="begin"/>
      </w:r>
      <w:r w:rsidR="00D74BAA" w:rsidRPr="003A7090">
        <w:instrText xml:space="preserve"> REF _Ref61539038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</w:t>
      </w:r>
      <w:r w:rsidR="00D74BAA" w:rsidRPr="003A7090">
        <w:fldChar w:fldCharType="end"/>
      </w:r>
      <w:r w:rsidR="009478F6" w:rsidRPr="003A7090">
        <w:t>)</w:t>
      </w:r>
      <w:r w:rsidR="00632E37" w:rsidRPr="003A7090">
        <w:t>.</w:t>
      </w:r>
    </w:p>
    <w:p w14:paraId="6C35BEE0" w14:textId="77777777" w:rsidR="00554CF1" w:rsidRPr="003A7090" w:rsidRDefault="00D74544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40331048" wp14:editId="1560D7AD">
            <wp:extent cx="6219825" cy="30617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" r="6688"/>
                    <a:stretch/>
                  </pic:blipFill>
                  <pic:spPr bwMode="auto">
                    <a:xfrm>
                      <a:off x="0" y="0"/>
                      <a:ext cx="6221065" cy="306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E2E9A" w14:textId="5575660F" w:rsidR="00E872A4" w:rsidRPr="003A7090" w:rsidRDefault="00554CF1" w:rsidP="00554CF1">
      <w:pPr>
        <w:pStyle w:val="aff4"/>
      </w:pPr>
      <w:bookmarkStart w:id="860" w:name="_Ref61539038"/>
      <w:r w:rsidRPr="003A7090">
        <w:t xml:space="preserve">Рис. </w:t>
      </w:r>
      <w:fldSimple w:instr=" SEQ Рис. \* ARABIC ">
        <w:r w:rsidR="009249DD">
          <w:rPr>
            <w:noProof/>
          </w:rPr>
          <w:t>3</w:t>
        </w:r>
      </w:fldSimple>
      <w:bookmarkEnd w:id="860"/>
    </w:p>
    <w:p w14:paraId="64A6EAB8" w14:textId="77777777" w:rsidR="009478F6" w:rsidRPr="003A7090" w:rsidRDefault="00F753AE" w:rsidP="00EF79BF">
      <w:pPr>
        <w:pStyle w:val="3"/>
      </w:pPr>
      <w:bookmarkStart w:id="861" w:name="_Toc372537919"/>
      <w:bookmarkStart w:id="862" w:name="_Ref53586131"/>
      <w:r w:rsidRPr="003A7090">
        <w:t>Создание нового модуля</w:t>
      </w:r>
      <w:bookmarkEnd w:id="861"/>
      <w:bookmarkEnd w:id="862"/>
    </w:p>
    <w:p w14:paraId="64A6EAB9" w14:textId="77D245CE" w:rsidR="009478F6" w:rsidRPr="003A7090" w:rsidRDefault="0016378B" w:rsidP="00FF09C2">
      <w:pPr>
        <w:pStyle w:val="a0"/>
      </w:pPr>
      <w:r w:rsidRPr="003A7090">
        <w:t>Для создания нового модуля следует н</w:t>
      </w:r>
      <w:r w:rsidR="009478F6" w:rsidRPr="003A7090">
        <w:t>аж</w:t>
      </w:r>
      <w:r w:rsidR="007B5547" w:rsidRPr="003A7090">
        <w:t>ать</w:t>
      </w:r>
      <w:r w:rsidR="009478F6" w:rsidRPr="003A7090">
        <w:t xml:space="preserve"> на кнопку добавления нового модуля в левой части экрана (</w:t>
      </w:r>
      <w:r w:rsidR="00D74BAA" w:rsidRPr="003A7090">
        <w:fldChar w:fldCharType="begin"/>
      </w:r>
      <w:r w:rsidR="00D74BAA" w:rsidRPr="003A7090">
        <w:instrText xml:space="preserve"> REF _Ref61539046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</w:t>
      </w:r>
      <w:r w:rsidR="00D74BAA" w:rsidRPr="003A7090">
        <w:fldChar w:fldCharType="end"/>
      </w:r>
      <w:r w:rsidR="009478F6" w:rsidRPr="003A7090">
        <w:t>)</w:t>
      </w:r>
      <w:r w:rsidR="00632E37" w:rsidRPr="003A7090">
        <w:t>.</w:t>
      </w:r>
    </w:p>
    <w:p w14:paraId="6CBAC95D" w14:textId="77777777" w:rsidR="00554CF1" w:rsidRPr="003A7090" w:rsidRDefault="009478F6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BD7" wp14:editId="489B8106">
            <wp:extent cx="3673783" cy="497981"/>
            <wp:effectExtent l="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Рисунок 2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83" cy="49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8AAD5" w14:textId="66FB2246" w:rsidR="00E872A4" w:rsidRPr="003A7090" w:rsidRDefault="00554CF1" w:rsidP="00554CF1">
      <w:pPr>
        <w:pStyle w:val="aff4"/>
      </w:pPr>
      <w:bookmarkStart w:id="863" w:name="_Ref61539046"/>
      <w:r w:rsidRPr="003A7090">
        <w:t xml:space="preserve">Рис. </w:t>
      </w:r>
      <w:fldSimple w:instr=" SEQ Рис. \* ARABIC ">
        <w:r w:rsidR="009249DD">
          <w:rPr>
            <w:noProof/>
          </w:rPr>
          <w:t>4</w:t>
        </w:r>
      </w:fldSimple>
      <w:bookmarkEnd w:id="863"/>
    </w:p>
    <w:p w14:paraId="64A6EABC" w14:textId="468C5F20" w:rsidR="009478F6" w:rsidRPr="003A7090" w:rsidRDefault="0016378B" w:rsidP="00CE6FBF">
      <w:pPr>
        <w:pStyle w:val="a0"/>
      </w:pPr>
      <w:r w:rsidRPr="003A7090">
        <w:t>Далее о</w:t>
      </w:r>
      <w:r w:rsidR="009478F6" w:rsidRPr="003A7090">
        <w:t>ткрывается форма создания модуля (</w:t>
      </w:r>
      <w:r w:rsidR="00D74BAA" w:rsidRPr="003A7090">
        <w:fldChar w:fldCharType="begin"/>
      </w:r>
      <w:r w:rsidR="00D74BAA" w:rsidRPr="003A7090">
        <w:instrText xml:space="preserve"> REF _Ref61539051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</w:t>
      </w:r>
      <w:r w:rsidR="00D74BAA" w:rsidRPr="003A7090">
        <w:fldChar w:fldCharType="end"/>
      </w:r>
      <w:r w:rsidR="009478F6" w:rsidRPr="003A7090">
        <w:t>)</w:t>
      </w:r>
      <w:r w:rsidR="00632E37" w:rsidRPr="003A7090">
        <w:t>.</w:t>
      </w:r>
    </w:p>
    <w:p w14:paraId="70C7AC7C" w14:textId="77777777" w:rsidR="00554CF1" w:rsidRPr="003A7090" w:rsidRDefault="009478F6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BD9" wp14:editId="64A6EBDA">
            <wp:extent cx="5333334" cy="1790476"/>
            <wp:effectExtent l="0" t="0" r="127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958A" w14:textId="34A5BFC8" w:rsidR="00E872A4" w:rsidRPr="003A7090" w:rsidRDefault="00554CF1" w:rsidP="00554CF1">
      <w:pPr>
        <w:pStyle w:val="aff4"/>
      </w:pPr>
      <w:bookmarkStart w:id="864" w:name="_Ref61539051"/>
      <w:r w:rsidRPr="003A7090">
        <w:t xml:space="preserve">Рис. </w:t>
      </w:r>
      <w:fldSimple w:instr=" SEQ Рис. \* ARABIC ">
        <w:r w:rsidR="009249DD">
          <w:rPr>
            <w:noProof/>
          </w:rPr>
          <w:t>5</w:t>
        </w:r>
      </w:fldSimple>
      <w:bookmarkEnd w:id="864"/>
    </w:p>
    <w:p w14:paraId="64A6EABF" w14:textId="77777777" w:rsidR="009478F6" w:rsidRPr="003A7090" w:rsidRDefault="009478F6" w:rsidP="00CE6FBF">
      <w:pPr>
        <w:pStyle w:val="a0"/>
      </w:pPr>
      <w:r w:rsidRPr="003A7090">
        <w:lastRenderedPageBreak/>
        <w:t>В открывшемся диалоговом окне необходимо заполнить обязательное поле «Наименование» и сохранить модуль нажатием на кнопку «Сохранить».</w:t>
      </w:r>
    </w:p>
    <w:p w14:paraId="64A6EAC4" w14:textId="236BD7C5" w:rsidR="00706DC4" w:rsidRPr="003A7090" w:rsidRDefault="009478F6" w:rsidP="00CE6FBF">
      <w:pPr>
        <w:pStyle w:val="a0"/>
      </w:pPr>
      <w:r w:rsidRPr="003A7090">
        <w:t>После сохранения модуль появится в списке на форме вкладки «Модули» в левой части экрана.</w:t>
      </w:r>
      <w:bookmarkStart w:id="865" w:name="_Toc372537920"/>
    </w:p>
    <w:p w14:paraId="64A6EAC5" w14:textId="77777777" w:rsidR="009478F6" w:rsidRPr="003A7090" w:rsidRDefault="00F753AE" w:rsidP="00EF79BF">
      <w:pPr>
        <w:pStyle w:val="3"/>
      </w:pPr>
      <w:r w:rsidRPr="003A7090">
        <w:t>Редактирование существующего модуля</w:t>
      </w:r>
      <w:bookmarkEnd w:id="865"/>
    </w:p>
    <w:p w14:paraId="64A6EAC6" w14:textId="75AA170C" w:rsidR="009478F6" w:rsidRPr="003A7090" w:rsidRDefault="009478F6" w:rsidP="00CE6FBF">
      <w:pPr>
        <w:pStyle w:val="a0"/>
      </w:pPr>
      <w:r w:rsidRPr="003A7090">
        <w:t>При нажатии на кнопку «Редактировать» модуль отображается для</w:t>
      </w:r>
      <w:r w:rsidR="00627097" w:rsidRPr="003A7090">
        <w:t xml:space="preserve"> </w:t>
      </w:r>
      <w:r w:rsidRPr="003A7090">
        <w:t>изменения (</w:t>
      </w:r>
      <w:r w:rsidR="00D74BAA" w:rsidRPr="003A7090">
        <w:fldChar w:fldCharType="begin"/>
      </w:r>
      <w:r w:rsidR="00D74BAA" w:rsidRPr="003A7090">
        <w:instrText xml:space="preserve"> REF _Ref61539058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6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0C0A5095" w14:textId="77777777" w:rsidR="00554CF1" w:rsidRPr="003A7090" w:rsidRDefault="009478F6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BDB" wp14:editId="64A6EBDC">
            <wp:extent cx="5323810" cy="1780953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A33A" w14:textId="64B83AE0" w:rsidR="00E752CE" w:rsidRPr="003A7090" w:rsidRDefault="00554CF1" w:rsidP="00554CF1">
      <w:pPr>
        <w:pStyle w:val="aff4"/>
      </w:pPr>
      <w:bookmarkStart w:id="866" w:name="_Ref61539058"/>
      <w:r w:rsidRPr="003A7090">
        <w:t xml:space="preserve">Рис. </w:t>
      </w:r>
      <w:fldSimple w:instr=" SEQ Рис. \* ARABIC ">
        <w:r w:rsidR="009249DD">
          <w:rPr>
            <w:noProof/>
          </w:rPr>
          <w:t>6</w:t>
        </w:r>
      </w:fldSimple>
      <w:bookmarkEnd w:id="866"/>
    </w:p>
    <w:p w14:paraId="64A6EACA" w14:textId="77777777" w:rsidR="009478F6" w:rsidRPr="003A7090" w:rsidRDefault="00F753AE" w:rsidP="00EF79BF">
      <w:pPr>
        <w:pStyle w:val="3"/>
      </w:pPr>
      <w:bookmarkStart w:id="867" w:name="_Toc372537921"/>
      <w:r w:rsidRPr="003A7090">
        <w:t>Удаление модуля</w:t>
      </w:r>
      <w:bookmarkEnd w:id="867"/>
    </w:p>
    <w:p w14:paraId="64A6EACB" w14:textId="3EEA414D" w:rsidR="009478F6" w:rsidRPr="003A7090" w:rsidRDefault="009478F6" w:rsidP="00CE6FBF">
      <w:pPr>
        <w:pStyle w:val="a0"/>
      </w:pPr>
      <w:r w:rsidRPr="003A7090">
        <w:t>Кнопка «Удалить»</w:t>
      </w:r>
      <w:r w:rsidR="007B5547" w:rsidRPr="003A7090">
        <w:t xml:space="preserve"> </w:t>
      </w:r>
      <w:r w:rsidRPr="003A7090">
        <w:t>отвечает за удаление существующего модуля. При её нажатии открывается окно подтверждения, где можно подтвердить или отменить операцию (</w:t>
      </w:r>
      <w:r w:rsidR="00D74BAA" w:rsidRPr="003A7090">
        <w:fldChar w:fldCharType="begin"/>
      </w:r>
      <w:r w:rsidR="00D74BAA" w:rsidRPr="003A7090">
        <w:instrText xml:space="preserve"> REF _Ref61539075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7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7ABBBBE4" w14:textId="77777777" w:rsidR="00554CF1" w:rsidRPr="003A7090" w:rsidRDefault="009478F6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BDD" wp14:editId="3E8C859D">
            <wp:extent cx="4838700" cy="1370098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28" cy="13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088A" w14:textId="044FE7FE" w:rsidR="00E752CE" w:rsidRPr="003A7090" w:rsidRDefault="00554CF1" w:rsidP="00554CF1">
      <w:pPr>
        <w:pStyle w:val="aff4"/>
      </w:pPr>
      <w:bookmarkStart w:id="868" w:name="_Ref61539075"/>
      <w:r w:rsidRPr="003A7090">
        <w:t xml:space="preserve">Рис. </w:t>
      </w:r>
      <w:fldSimple w:instr=" SEQ Рис. \* ARABIC ">
        <w:r w:rsidR="009249DD">
          <w:rPr>
            <w:noProof/>
          </w:rPr>
          <w:t>7</w:t>
        </w:r>
      </w:fldSimple>
      <w:bookmarkEnd w:id="868"/>
    </w:p>
    <w:p w14:paraId="24A2F044" w14:textId="675F2BD9" w:rsidR="00D03738" w:rsidRPr="003A7090" w:rsidRDefault="00D03738" w:rsidP="00CE6FBF">
      <w:pPr>
        <w:pStyle w:val="a0"/>
      </w:pPr>
      <w:r w:rsidRPr="003A7090">
        <w:t xml:space="preserve">Если модуль содержит функции, то после </w:t>
      </w:r>
      <w:r w:rsidR="0095566A" w:rsidRPr="003A7090">
        <w:t xml:space="preserve">подтверждения </w:t>
      </w:r>
      <w:r w:rsidRPr="003A7090">
        <w:t>удаления открывается окно повторного подтверждения удаления (</w:t>
      </w:r>
      <w:r w:rsidR="00D74BAA" w:rsidRPr="003A7090">
        <w:fldChar w:fldCharType="begin"/>
      </w:r>
      <w:r w:rsidR="00D74BAA" w:rsidRPr="003A7090">
        <w:instrText xml:space="preserve"> REF _Ref61539081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8</w:t>
      </w:r>
      <w:r w:rsidR="00D74BAA" w:rsidRPr="003A7090">
        <w:fldChar w:fldCharType="end"/>
      </w:r>
      <w:r w:rsidRPr="003A7090">
        <w:t>).</w:t>
      </w:r>
    </w:p>
    <w:p w14:paraId="1683C26C" w14:textId="77777777" w:rsidR="00554CF1" w:rsidRPr="003A7090" w:rsidRDefault="00D03738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55A7FE33" wp14:editId="2C97563D">
            <wp:extent cx="4565015" cy="1065984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4866" cy="10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EC6F" w14:textId="4E458C79" w:rsidR="00D03738" w:rsidRPr="003A7090" w:rsidRDefault="00554CF1" w:rsidP="00554CF1">
      <w:pPr>
        <w:pStyle w:val="aff4"/>
      </w:pPr>
      <w:bookmarkStart w:id="869" w:name="_Ref61539081"/>
      <w:r w:rsidRPr="003A7090">
        <w:t xml:space="preserve">Рис. </w:t>
      </w:r>
      <w:fldSimple w:instr=" SEQ Рис. \* ARABIC ">
        <w:r w:rsidR="009249DD">
          <w:rPr>
            <w:noProof/>
          </w:rPr>
          <w:t>8</w:t>
        </w:r>
      </w:fldSimple>
      <w:bookmarkEnd w:id="869"/>
    </w:p>
    <w:p w14:paraId="64A6EAD0" w14:textId="0B4D232A" w:rsidR="00DF65B5" w:rsidRPr="003A7090" w:rsidRDefault="009478F6" w:rsidP="00CE6FBF">
      <w:pPr>
        <w:pStyle w:val="a0"/>
      </w:pPr>
      <w:r w:rsidRPr="003A7090">
        <w:lastRenderedPageBreak/>
        <w:t>Примечание: перед удалением модуля необходимо</w:t>
      </w:r>
      <w:r w:rsidR="00B87F77" w:rsidRPr="003A7090">
        <w:t xml:space="preserve"> </w:t>
      </w:r>
      <w:r w:rsidR="00AA14C4" w:rsidRPr="003A7090">
        <w:t>открепить</w:t>
      </w:r>
      <w:r w:rsidR="00B87F77" w:rsidRPr="003A7090">
        <w:t xml:space="preserve"> </w:t>
      </w:r>
      <w:r w:rsidR="002B373B" w:rsidRPr="003A7090">
        <w:t>функции удаляемого модуля</w:t>
      </w:r>
      <w:r w:rsidR="00D03738" w:rsidRPr="003A7090">
        <w:t xml:space="preserve"> от</w:t>
      </w:r>
      <w:r w:rsidR="00B87F77" w:rsidRPr="003A7090">
        <w:t xml:space="preserve"> роли</w:t>
      </w:r>
      <w:r w:rsidRPr="003A7090">
        <w:t>.</w:t>
      </w:r>
      <w:bookmarkStart w:id="870" w:name="_Toc372537922"/>
    </w:p>
    <w:p w14:paraId="64A6EAD1" w14:textId="77777777" w:rsidR="009478F6" w:rsidRPr="003A7090" w:rsidRDefault="00F753AE" w:rsidP="00EF79BF">
      <w:pPr>
        <w:pStyle w:val="3"/>
      </w:pPr>
      <w:bookmarkStart w:id="871" w:name="_Ref53586139"/>
      <w:r w:rsidRPr="003A7090">
        <w:t>Создание новой функции модуля</w:t>
      </w:r>
      <w:bookmarkEnd w:id="870"/>
      <w:bookmarkEnd w:id="871"/>
    </w:p>
    <w:p w14:paraId="64A6EAD2" w14:textId="38C858C0" w:rsidR="009478F6" w:rsidRPr="003A7090" w:rsidRDefault="00D03738" w:rsidP="00CE6FBF">
      <w:pPr>
        <w:pStyle w:val="a0"/>
      </w:pPr>
      <w:r w:rsidRPr="003A7090">
        <w:t xml:space="preserve">Прежде чем </w:t>
      </w:r>
      <w:r w:rsidR="00850AC0" w:rsidRPr="003A7090">
        <w:t xml:space="preserve">добавить </w:t>
      </w:r>
      <w:r w:rsidRPr="003A7090">
        <w:t>новую функцию</w:t>
      </w:r>
      <w:r w:rsidR="004D396B" w:rsidRPr="003A7090">
        <w:t>,</w:t>
      </w:r>
      <w:r w:rsidRPr="003A7090">
        <w:t xml:space="preserve"> необходимо выбрать модуль</w:t>
      </w:r>
      <w:r w:rsidR="00A6611B" w:rsidRPr="003A7090">
        <w:t xml:space="preserve"> из списка</w:t>
      </w:r>
      <w:r w:rsidR="00E54F23" w:rsidRPr="003A7090">
        <w:t xml:space="preserve"> предложенных вариантов. Далее н</w:t>
      </w:r>
      <w:r w:rsidR="009478F6" w:rsidRPr="003A7090">
        <w:t>аж</w:t>
      </w:r>
      <w:r w:rsidR="007B5547" w:rsidRPr="003A7090">
        <w:t>ать</w:t>
      </w:r>
      <w:r w:rsidR="009478F6" w:rsidRPr="003A7090">
        <w:t xml:space="preserve"> на кнопку добавления новой функции в правой части экрана (</w:t>
      </w:r>
      <w:r w:rsidR="00D74BAA" w:rsidRPr="003A7090">
        <w:fldChar w:fldCharType="begin"/>
      </w:r>
      <w:r w:rsidR="00D74BAA" w:rsidRPr="003A7090">
        <w:instrText xml:space="preserve"> REF _Ref61539089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9</w:t>
      </w:r>
      <w:r w:rsidR="00D74BAA" w:rsidRPr="003A7090">
        <w:fldChar w:fldCharType="end"/>
      </w:r>
      <w:r w:rsidR="009478F6" w:rsidRPr="003A7090">
        <w:t>)</w:t>
      </w:r>
      <w:r w:rsidR="00632E37" w:rsidRPr="003A7090">
        <w:t>.</w:t>
      </w:r>
    </w:p>
    <w:p w14:paraId="3FDB0BAE" w14:textId="77777777" w:rsidR="00554CF1" w:rsidRPr="003A7090" w:rsidRDefault="009478F6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BDF" wp14:editId="64A6EBE0">
            <wp:extent cx="3190476" cy="409524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D34A" w14:textId="0162B390" w:rsidR="00123EB4" w:rsidRPr="003A7090" w:rsidRDefault="00554CF1" w:rsidP="00554CF1">
      <w:pPr>
        <w:pStyle w:val="aff4"/>
      </w:pPr>
      <w:bookmarkStart w:id="872" w:name="_Ref61539089"/>
      <w:r w:rsidRPr="003A7090">
        <w:t xml:space="preserve">Рис. </w:t>
      </w:r>
      <w:fldSimple w:instr=" SEQ Рис. \* ARABIC ">
        <w:r w:rsidR="009249DD">
          <w:rPr>
            <w:noProof/>
          </w:rPr>
          <w:t>9</w:t>
        </w:r>
      </w:fldSimple>
      <w:bookmarkEnd w:id="872"/>
    </w:p>
    <w:p w14:paraId="64A6EAD6" w14:textId="4D29ED24" w:rsidR="009478F6" w:rsidRPr="003A7090" w:rsidRDefault="0016378B" w:rsidP="00CE6FBF">
      <w:pPr>
        <w:pStyle w:val="a0"/>
      </w:pPr>
      <w:r w:rsidRPr="003A7090">
        <w:t>После нажатия о</w:t>
      </w:r>
      <w:r w:rsidR="009478F6" w:rsidRPr="003A7090">
        <w:t>ткрывается форма создания функции (</w:t>
      </w:r>
      <w:r w:rsidR="00D74BAA" w:rsidRPr="003A7090">
        <w:fldChar w:fldCharType="begin"/>
      </w:r>
      <w:r w:rsidR="00D74BAA" w:rsidRPr="003A7090">
        <w:instrText xml:space="preserve"> REF _Ref61539094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10</w:t>
      </w:r>
      <w:r w:rsidR="00D74BAA" w:rsidRPr="003A7090">
        <w:fldChar w:fldCharType="end"/>
      </w:r>
      <w:r w:rsidR="009478F6" w:rsidRPr="003A7090">
        <w:t>)</w:t>
      </w:r>
      <w:r w:rsidR="00632E37" w:rsidRPr="003A7090">
        <w:t>.</w:t>
      </w:r>
    </w:p>
    <w:p w14:paraId="1732B691" w14:textId="77777777" w:rsidR="00554CF1" w:rsidRPr="003A7090" w:rsidRDefault="00627097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34860673" wp14:editId="32EC4535">
            <wp:extent cx="3817628" cy="29112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8" cy="291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CD3C" w14:textId="5AFE4477" w:rsidR="00123EB4" w:rsidRPr="003A7090" w:rsidRDefault="00554CF1" w:rsidP="00554CF1">
      <w:pPr>
        <w:pStyle w:val="aff4"/>
      </w:pPr>
      <w:bookmarkStart w:id="873" w:name="_Ref61539094"/>
      <w:r w:rsidRPr="003A7090">
        <w:t xml:space="preserve">Рис. </w:t>
      </w:r>
      <w:fldSimple w:instr=" SEQ Рис. \* ARABIC ">
        <w:r w:rsidR="009249DD">
          <w:rPr>
            <w:noProof/>
          </w:rPr>
          <w:t>10</w:t>
        </w:r>
      </w:fldSimple>
      <w:bookmarkEnd w:id="873"/>
    </w:p>
    <w:p w14:paraId="64A6EADA" w14:textId="32B3C656" w:rsidR="009478F6" w:rsidRPr="003A7090" w:rsidRDefault="009478F6" w:rsidP="007E2D7E">
      <w:pPr>
        <w:pStyle w:val="a0"/>
      </w:pPr>
      <w:r w:rsidRPr="003A7090">
        <w:t>В открывшемся диалоговом окне необходимо заполнить обязательные поля: «Наименование», «</w:t>
      </w:r>
      <w:r w:rsidRPr="003A7090">
        <w:rPr>
          <w:lang w:val="en-US"/>
        </w:rPr>
        <w:t>URL</w:t>
      </w:r>
      <w:r w:rsidRPr="003A7090">
        <w:t>» и сохранить функцию нажатием на кнопку «Сохранить».</w:t>
      </w:r>
    </w:p>
    <w:p w14:paraId="64A6EADB" w14:textId="77777777" w:rsidR="009478F6" w:rsidRPr="003A7090" w:rsidRDefault="009478F6" w:rsidP="007E2D7E">
      <w:pPr>
        <w:pStyle w:val="a0"/>
      </w:pPr>
      <w:r w:rsidRPr="003A7090">
        <w:t>Поле «</w:t>
      </w:r>
      <w:r w:rsidRPr="003A7090">
        <w:rPr>
          <w:lang w:val="en-US"/>
        </w:rPr>
        <w:t>URL</w:t>
      </w:r>
      <w:r w:rsidRPr="003A7090">
        <w:t xml:space="preserve">» не должно содержать символа «\», только наименование </w:t>
      </w:r>
      <w:r w:rsidRPr="003A7090">
        <w:rPr>
          <w:lang w:val="en-US"/>
        </w:rPr>
        <w:t>URL</w:t>
      </w:r>
      <w:r w:rsidR="005467F0" w:rsidRPr="003A7090">
        <w:t>, заключенное в символы «/» или просто наименование</w:t>
      </w:r>
      <w:r w:rsidRPr="003A7090">
        <w:t>, например:</w:t>
      </w:r>
    </w:p>
    <w:p w14:paraId="64A6EADC" w14:textId="77777777" w:rsidR="009478F6" w:rsidRPr="003A7090" w:rsidRDefault="009478F6" w:rsidP="00B97978">
      <w:pPr>
        <w:pStyle w:val="a1"/>
      </w:pPr>
      <w:r w:rsidRPr="003A7090">
        <w:t>handleActionButton</w:t>
      </w:r>
      <w:r w:rsidR="005467F0" w:rsidRPr="003A7090">
        <w:t xml:space="preserve"> </w:t>
      </w:r>
      <w:r w:rsidR="005467F0" w:rsidRPr="003A7090">
        <w:rPr>
          <w:rStyle w:val="16"/>
        </w:rPr>
        <w:t>или</w:t>
      </w:r>
      <w:r w:rsidR="005467F0" w:rsidRPr="003A7090">
        <w:t xml:space="preserve"> /handleActionButton/</w:t>
      </w:r>
    </w:p>
    <w:p w14:paraId="64A6EADD" w14:textId="77777777" w:rsidR="009478F6" w:rsidRPr="003A7090" w:rsidRDefault="009478F6" w:rsidP="007E2D7E">
      <w:pPr>
        <w:pStyle w:val="a0"/>
      </w:pPr>
      <w:r w:rsidRPr="003A7090">
        <w:t>Если проставить галочку в</w:t>
      </w:r>
      <w:r w:rsidR="006A4F19" w:rsidRPr="003A7090">
        <w:t>о</w:t>
      </w:r>
      <w:r w:rsidRPr="003A7090">
        <w:t xml:space="preserve"> флаге «Регулярное выражение», то функция будет рассматриваться как регулярное выражение. </w:t>
      </w:r>
      <w:r w:rsidR="00C24C47" w:rsidRPr="003A7090">
        <w:t xml:space="preserve">Тогда в строке задания </w:t>
      </w:r>
      <w:r w:rsidR="00C24C47" w:rsidRPr="003A7090">
        <w:rPr>
          <w:lang w:val="en-US"/>
        </w:rPr>
        <w:t>URL</w:t>
      </w:r>
      <w:r w:rsidR="00C24C47" w:rsidRPr="003A7090">
        <w:t xml:space="preserve"> необходимо вводить регулярное выражение вместо конкретного </w:t>
      </w:r>
      <w:r w:rsidR="00C24C47" w:rsidRPr="003A7090">
        <w:rPr>
          <w:lang w:val="en-US"/>
        </w:rPr>
        <w:t>URL</w:t>
      </w:r>
      <w:r w:rsidR="00C24C47" w:rsidRPr="003A7090">
        <w:t>, например:</w:t>
      </w:r>
    </w:p>
    <w:p w14:paraId="64A6EADE" w14:textId="77777777" w:rsidR="00C24C47" w:rsidRPr="003A7090" w:rsidRDefault="00F753AE" w:rsidP="00B97978">
      <w:pPr>
        <w:pStyle w:val="a1"/>
      </w:pPr>
      <w:r w:rsidRPr="003A7090">
        <w:t>^\/sc\/quotas\/\d+\/edit$</w:t>
      </w:r>
    </w:p>
    <w:p w14:paraId="64A6EADF" w14:textId="581584D2" w:rsidR="009478F6" w:rsidRPr="003A7090" w:rsidRDefault="009478F6" w:rsidP="007E2D7E">
      <w:pPr>
        <w:pStyle w:val="a0"/>
      </w:pPr>
      <w:r w:rsidRPr="003A7090">
        <w:t>Этот фла</w:t>
      </w:r>
      <w:r w:rsidR="00D56796" w:rsidRPr="003A7090">
        <w:t xml:space="preserve">г </w:t>
      </w:r>
      <w:r w:rsidRPr="003A7090">
        <w:t>используется, например, в случае обращения функции к файлам, лежащим в одной директории</w:t>
      </w:r>
      <w:r w:rsidR="00C24C47" w:rsidRPr="003A7090">
        <w:t>.</w:t>
      </w:r>
    </w:p>
    <w:p w14:paraId="64A6EAE0" w14:textId="41542AA9" w:rsidR="009478F6" w:rsidRPr="003A7090" w:rsidRDefault="009478F6" w:rsidP="007E2D7E">
      <w:pPr>
        <w:pStyle w:val="a0"/>
      </w:pPr>
      <w:r w:rsidRPr="003A7090">
        <w:lastRenderedPageBreak/>
        <w:t>Также при создании функции можно заполнить дополнительные необязательные поля:</w:t>
      </w:r>
    </w:p>
    <w:p w14:paraId="64A6EAE1" w14:textId="7F66B394" w:rsidR="009478F6" w:rsidRPr="003A7090" w:rsidRDefault="009478F6" w:rsidP="007E2D7E">
      <w:pPr>
        <w:pStyle w:val="a0"/>
      </w:pPr>
      <w:r w:rsidRPr="003A7090">
        <w:t>«</w:t>
      </w:r>
      <w:r w:rsidR="000B3F2C" w:rsidRPr="003A7090">
        <w:t>Метод</w:t>
      </w:r>
      <w:r w:rsidRPr="003A7090">
        <w:t xml:space="preserve"> запроса» </w:t>
      </w:r>
      <w:r w:rsidR="00B24CCF" w:rsidRPr="003A7090">
        <w:t>–</w:t>
      </w:r>
      <w:r w:rsidRPr="003A7090">
        <w:t xml:space="preserve"> идентификатор, указывающий на основную операцию над ресурсом. Типы запросов подразделяются на:</w:t>
      </w:r>
    </w:p>
    <w:p w14:paraId="64A6EAE2" w14:textId="18791197" w:rsidR="009478F6" w:rsidRPr="003A7090" w:rsidRDefault="009478F6" w:rsidP="00CF51F1">
      <w:pPr>
        <w:pStyle w:val="-"/>
      </w:pPr>
      <w:r w:rsidRPr="003A7090">
        <w:t xml:space="preserve">Любой – </w:t>
      </w:r>
      <w:r w:rsidR="00D56796" w:rsidRPr="003A7090">
        <w:t>и</w:t>
      </w:r>
      <w:r w:rsidRPr="003A7090">
        <w:t>спользуется в случае, если запрос не определен;</w:t>
      </w:r>
    </w:p>
    <w:p w14:paraId="64A6EAE3" w14:textId="4C6B8AAA" w:rsidR="009478F6" w:rsidRPr="003A7090" w:rsidRDefault="009478F6" w:rsidP="00CF51F1">
      <w:pPr>
        <w:pStyle w:val="-"/>
      </w:pPr>
      <w:r w:rsidRPr="003A7090">
        <w:t xml:space="preserve">Get </w:t>
      </w:r>
      <w:r w:rsidR="00B24CCF" w:rsidRPr="003A7090">
        <w:t>–</w:t>
      </w:r>
      <w:r w:rsidRPr="003A7090">
        <w:t xml:space="preserve"> </w:t>
      </w:r>
      <w:r w:rsidR="00B24CCF" w:rsidRPr="003A7090">
        <w:t>и</w:t>
      </w:r>
      <w:r w:rsidRPr="003A7090">
        <w:t>спользуется для запроса содержимого указанного ресурса. С помощью метода GET можно также начать какой-либо процесс. В этом случае в тело ответного сообщения следует включить информацию о ходе выполнения процесса;</w:t>
      </w:r>
    </w:p>
    <w:p w14:paraId="64A6EAE4" w14:textId="27ECCBB2" w:rsidR="009478F6" w:rsidRPr="003A7090" w:rsidRDefault="009478F6" w:rsidP="00CF51F1">
      <w:pPr>
        <w:pStyle w:val="-"/>
      </w:pPr>
      <w:r w:rsidRPr="003A7090">
        <w:t xml:space="preserve">Post </w:t>
      </w:r>
      <w:r w:rsidR="00B24CCF" w:rsidRPr="003A7090">
        <w:t>–</w:t>
      </w:r>
      <w:r w:rsidRPr="003A7090">
        <w:t xml:space="preserve"> </w:t>
      </w:r>
      <w:r w:rsidR="00B24CCF" w:rsidRPr="003A7090">
        <w:t>п</w:t>
      </w:r>
      <w:r w:rsidRPr="003A7090">
        <w:t>рименяется для передачи пользовательских данных заданному ресурсу;</w:t>
      </w:r>
    </w:p>
    <w:p w14:paraId="64A6EAE5" w14:textId="70C6759C" w:rsidR="009478F6" w:rsidRPr="003A7090" w:rsidRDefault="009478F6" w:rsidP="00CF51F1">
      <w:pPr>
        <w:pStyle w:val="-"/>
      </w:pPr>
      <w:r w:rsidRPr="003A7090">
        <w:t xml:space="preserve">Put </w:t>
      </w:r>
      <w:r w:rsidR="00B24CCF" w:rsidRPr="003A7090">
        <w:t>–</w:t>
      </w:r>
      <w:r w:rsidRPr="003A7090">
        <w:t xml:space="preserve"> </w:t>
      </w:r>
      <w:r w:rsidR="00B24CCF" w:rsidRPr="003A7090">
        <w:t>п</w:t>
      </w:r>
      <w:r w:rsidRPr="003A7090">
        <w:t>рименяется для загрузки содержимого запроса на указанный в запросе URI;</w:t>
      </w:r>
    </w:p>
    <w:p w14:paraId="64A6EAE6" w14:textId="3642FDDE" w:rsidR="009478F6" w:rsidRPr="003A7090" w:rsidRDefault="009478F6" w:rsidP="00CF51F1">
      <w:pPr>
        <w:pStyle w:val="-"/>
      </w:pPr>
      <w:r w:rsidRPr="003A7090">
        <w:t xml:space="preserve">Delete </w:t>
      </w:r>
      <w:r w:rsidR="00B24CCF" w:rsidRPr="003A7090">
        <w:t>–</w:t>
      </w:r>
      <w:r w:rsidRPr="003A7090">
        <w:t xml:space="preserve"> </w:t>
      </w:r>
      <w:r w:rsidR="00B24CCF" w:rsidRPr="003A7090">
        <w:t>у</w:t>
      </w:r>
      <w:r w:rsidRPr="003A7090">
        <w:t>даляет указанный ресурс;</w:t>
      </w:r>
    </w:p>
    <w:p w14:paraId="64A6EAE7" w14:textId="2501003B" w:rsidR="009478F6" w:rsidRPr="003A7090" w:rsidRDefault="009478F6" w:rsidP="00CF51F1">
      <w:pPr>
        <w:pStyle w:val="-"/>
      </w:pPr>
      <w:r w:rsidRPr="003A7090">
        <w:t xml:space="preserve">Head </w:t>
      </w:r>
      <w:r w:rsidR="00B24CCF" w:rsidRPr="003A7090">
        <w:t>–</w:t>
      </w:r>
      <w:r w:rsidRPr="003A7090">
        <w:t xml:space="preserve"> </w:t>
      </w:r>
      <w:r w:rsidR="00B24CCF" w:rsidRPr="003A7090">
        <w:t>а</w:t>
      </w:r>
      <w:r w:rsidRPr="003A7090">
        <w:t>налогичен методу GET, за исключением того, что в ответе сервера отсутствует тело;</w:t>
      </w:r>
    </w:p>
    <w:p w14:paraId="64A6EAE9" w14:textId="2D05C77A" w:rsidR="009478F6" w:rsidRPr="003A7090" w:rsidRDefault="009478F6" w:rsidP="00CF51F1">
      <w:pPr>
        <w:pStyle w:val="-"/>
      </w:pPr>
      <w:r w:rsidRPr="003A7090">
        <w:t xml:space="preserve">Options </w:t>
      </w:r>
      <w:r w:rsidR="00B24CCF" w:rsidRPr="003A7090">
        <w:t>–</w:t>
      </w:r>
      <w:r w:rsidRPr="003A7090">
        <w:t xml:space="preserve"> </w:t>
      </w:r>
      <w:r w:rsidR="00B24CCF" w:rsidRPr="003A7090">
        <w:t>и</w:t>
      </w:r>
      <w:r w:rsidRPr="003A7090">
        <w:t xml:space="preserve">спользуется для определения возможностей </w:t>
      </w:r>
      <w:r w:rsidR="00BD0B6E" w:rsidRPr="003A7090">
        <w:t>web-</w:t>
      </w:r>
      <w:r w:rsidRPr="003A7090">
        <w:t>сервера или параметров соединения для конкретного ресурса;</w:t>
      </w:r>
    </w:p>
    <w:p w14:paraId="262270A7" w14:textId="3558389F" w:rsidR="00D74544" w:rsidRPr="003A7090" w:rsidRDefault="00D74544" w:rsidP="00CF51F1">
      <w:pPr>
        <w:pStyle w:val="-"/>
      </w:pPr>
      <w:r w:rsidRPr="003A7090">
        <w:rPr>
          <w:lang w:val="en-US"/>
        </w:rPr>
        <w:t>Patch</w:t>
      </w:r>
      <w:r w:rsidRPr="003A7090">
        <w:t xml:space="preserve"> </w:t>
      </w:r>
      <w:r w:rsidR="00B24CCF" w:rsidRPr="003A7090">
        <w:t>–</w:t>
      </w:r>
      <w:r w:rsidRPr="003A7090">
        <w:t xml:space="preserve"> </w:t>
      </w:r>
      <w:r w:rsidR="00B24CCF" w:rsidRPr="003A7090">
        <w:t>и</w:t>
      </w:r>
      <w:r w:rsidRPr="003A7090">
        <w:t>зменяет или создает одну или несколько записей в источнике данных или объединяет записи вне этого источник</w:t>
      </w:r>
      <w:r w:rsidR="002D21A3" w:rsidRPr="003A7090">
        <w:t>а.</w:t>
      </w:r>
    </w:p>
    <w:p w14:paraId="64A6EAEB" w14:textId="6D56E685" w:rsidR="009478F6" w:rsidRPr="003A7090" w:rsidRDefault="009478F6" w:rsidP="007E2D7E">
      <w:pPr>
        <w:pStyle w:val="a0"/>
      </w:pPr>
      <w:r w:rsidRPr="003A7090">
        <w:t xml:space="preserve">В поле «Параметры функции» указывается, какие конкретные параметры доступны пользователю. Параметры функции задаются двумя полями: «Наименование» и «Значение», связанными знаком «=». </w:t>
      </w:r>
      <w:r w:rsidR="003308A8" w:rsidRPr="003A7090">
        <w:t>Например</w:t>
      </w:r>
      <w:r w:rsidRPr="003A7090">
        <w:t>:</w:t>
      </w:r>
    </w:p>
    <w:p w14:paraId="64A6EAEC" w14:textId="77777777" w:rsidR="009478F6" w:rsidRPr="003A7090" w:rsidRDefault="009478F6" w:rsidP="00B97978">
      <w:pPr>
        <w:pStyle w:val="a1"/>
      </w:pPr>
      <w:r w:rsidRPr="003A7090">
        <w:t>action = cancel</w:t>
      </w:r>
    </w:p>
    <w:p w14:paraId="332B153F" w14:textId="77A48EAA" w:rsidR="00C738D2" w:rsidRPr="003A7090" w:rsidRDefault="00C738D2" w:rsidP="00C738D2">
      <w:pPr>
        <w:pStyle w:val="a0"/>
      </w:pPr>
      <w:r w:rsidRPr="003A7090">
        <w:t>В качестве параметра может быть задано регулярное выражение, если поставить галочку во флаге «Регулярное выражение». Тогда в полях «Наименование» и «Значение» необходимо ввести регулярное выражение, а не конкретные наименование и значение параметра.</w:t>
      </w:r>
    </w:p>
    <w:p w14:paraId="64A6EAEE" w14:textId="0F88F2E1" w:rsidR="009478F6" w:rsidRPr="003A7090" w:rsidRDefault="009478F6" w:rsidP="007E2D7E">
      <w:pPr>
        <w:pStyle w:val="a0"/>
      </w:pPr>
      <w:r w:rsidRPr="003A7090">
        <w:t>У одной функции может быть несколько параметров. Для того чтобы добавить параметр функции, необходимо кликнуть по ссылке «Добавить параметр».</w:t>
      </w:r>
    </w:p>
    <w:p w14:paraId="74A280D9" w14:textId="2CD39364" w:rsidR="00344025" w:rsidRPr="003A7090" w:rsidRDefault="00344025" w:rsidP="00344025">
      <w:pPr>
        <w:pStyle w:val="a0"/>
      </w:pPr>
      <w:r w:rsidRPr="003A7090">
        <w:t>При нажатии на флаг «</w:t>
      </w:r>
      <w:r w:rsidR="009C3A4C" w:rsidRPr="003A7090">
        <w:t>Проверить каждый параметр</w:t>
      </w:r>
      <w:r w:rsidRPr="003A7090">
        <w:t>» не рассматриваются параметры регулярного выражения, не указанные в правилах.</w:t>
      </w:r>
    </w:p>
    <w:p w14:paraId="3CB055B7" w14:textId="00FFFA08" w:rsidR="001D778C" w:rsidRPr="003A7090" w:rsidRDefault="001D778C" w:rsidP="007E2D7E">
      <w:pPr>
        <w:pStyle w:val="a0"/>
      </w:pPr>
      <w:r w:rsidRPr="003A7090">
        <w:t>При нажатии на кнопку «Добавить параметр из тела запроса» в окне «Добавление функции» появляются новые параметры настройки функции</w:t>
      </w:r>
      <w:r w:rsidR="00286524" w:rsidRPr="003A7090">
        <w:t xml:space="preserve"> (</w:t>
      </w:r>
      <w:r w:rsidR="00286524" w:rsidRPr="003A7090">
        <w:fldChar w:fldCharType="begin"/>
      </w:r>
      <w:r w:rsidR="00286524" w:rsidRPr="003A7090">
        <w:instrText xml:space="preserve"> REF _Ref61878888 \h </w:instrText>
      </w:r>
      <w:r w:rsidR="009124AD" w:rsidRPr="003A7090">
        <w:instrText xml:space="preserve"> \* MERGEFORMAT </w:instrText>
      </w:r>
      <w:r w:rsidR="00286524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11</w:t>
      </w:r>
      <w:r w:rsidR="00286524" w:rsidRPr="003A7090">
        <w:fldChar w:fldCharType="end"/>
      </w:r>
      <w:r w:rsidR="00286524" w:rsidRPr="003A7090">
        <w:t>)</w:t>
      </w:r>
      <w:r w:rsidRPr="003A7090">
        <w:t>. Выбор параметров состоит из:</w:t>
      </w:r>
    </w:p>
    <w:p w14:paraId="2C8F538D" w14:textId="3C891D7B" w:rsidR="001D778C" w:rsidRPr="003A7090" w:rsidRDefault="001D778C" w:rsidP="001D778C">
      <w:pPr>
        <w:pStyle w:val="-"/>
      </w:pPr>
      <w:r w:rsidRPr="003A7090">
        <w:t>Любой</w:t>
      </w:r>
      <w:r w:rsidR="00760EF6" w:rsidRPr="003A7090">
        <w:t xml:space="preserve"> – любой формат из тела запроса</w:t>
      </w:r>
      <w:r w:rsidR="00067ABF" w:rsidRPr="003A7090">
        <w:t>;</w:t>
      </w:r>
    </w:p>
    <w:p w14:paraId="3213FA0C" w14:textId="0FA93E49" w:rsidR="001D778C" w:rsidRPr="003A7090" w:rsidRDefault="00964FE9" w:rsidP="00896F21">
      <w:pPr>
        <w:pStyle w:val="-"/>
      </w:pPr>
      <w:r w:rsidRPr="003A7090">
        <w:rPr>
          <w:lang w:val="en-US"/>
        </w:rPr>
        <w:t>JSON</w:t>
      </w:r>
      <w:r w:rsidRPr="003A7090">
        <w:t>-</w:t>
      </w:r>
      <w:r w:rsidR="001D778C" w:rsidRPr="003A7090">
        <w:t xml:space="preserve">RPC – тело запроса должно быть json-объектом, где ключ </w:t>
      </w:r>
      <w:r w:rsidR="00F0425F" w:rsidRPr="003A7090">
        <w:t>–</w:t>
      </w:r>
      <w:r w:rsidR="001D778C" w:rsidRPr="003A7090">
        <w:t xml:space="preserve"> имя параметра, а значение – значение </w:t>
      </w:r>
      <w:proofErr w:type="gramStart"/>
      <w:r w:rsidR="001D778C" w:rsidRPr="003A7090">
        <w:t>параметра;</w:t>
      </w:r>
      <w:proofErr w:type="gramEnd"/>
    </w:p>
    <w:p w14:paraId="010F3F5E" w14:textId="7920E516" w:rsidR="00EE1054" w:rsidRPr="003A7090" w:rsidRDefault="009A002B" w:rsidP="001D778C">
      <w:pPr>
        <w:pStyle w:val="-"/>
      </w:pPr>
      <w:r w:rsidRPr="003A7090">
        <w:rPr>
          <w:lang w:val="en-US"/>
        </w:rPr>
        <w:t>JSON</w:t>
      </w:r>
      <w:r w:rsidRPr="003A7090">
        <w:t>-с</w:t>
      </w:r>
      <w:r w:rsidR="001D778C" w:rsidRPr="003A7090">
        <w:t>трока</w:t>
      </w:r>
      <w:r w:rsidR="00067ABF" w:rsidRPr="003A7090">
        <w:t xml:space="preserve"> – application/json – тело запроса должно быть json-</w:t>
      </w:r>
      <w:proofErr w:type="gramStart"/>
      <w:r w:rsidR="00067ABF" w:rsidRPr="003A7090">
        <w:t>строкой</w:t>
      </w:r>
      <w:r w:rsidR="006A33CC" w:rsidRPr="003A7090">
        <w:t>;</w:t>
      </w:r>
      <w:proofErr w:type="gramEnd"/>
    </w:p>
    <w:p w14:paraId="67C3B9A4" w14:textId="6B1ACDE3" w:rsidR="001D778C" w:rsidRPr="003A7090" w:rsidRDefault="00EE1054" w:rsidP="00EB640E">
      <w:pPr>
        <w:pStyle w:val="-"/>
      </w:pPr>
      <w:r w:rsidRPr="003A7090">
        <w:rPr>
          <w:lang w:val="en-US"/>
        </w:rPr>
        <w:t>www</w:t>
      </w:r>
      <w:r w:rsidRPr="003A7090">
        <w:t>-</w:t>
      </w:r>
      <w:r w:rsidRPr="003A7090">
        <w:rPr>
          <w:lang w:val="en-US"/>
        </w:rPr>
        <w:t>form</w:t>
      </w:r>
      <w:r w:rsidRPr="003A7090">
        <w:t xml:space="preserve">-urlencoded – тип содержимого </w:t>
      </w:r>
      <w:r w:rsidRPr="003A7090">
        <w:rPr>
          <w:lang w:val="en-US"/>
        </w:rPr>
        <w:t>application</w:t>
      </w:r>
      <w:r w:rsidRPr="003A7090">
        <w:t>/</w:t>
      </w:r>
      <w:r w:rsidRPr="003A7090">
        <w:rPr>
          <w:lang w:val="en-US"/>
        </w:rPr>
        <w:t>x</w:t>
      </w:r>
      <w:r w:rsidRPr="003A7090">
        <w:t>-</w:t>
      </w:r>
      <w:r w:rsidRPr="003A7090">
        <w:rPr>
          <w:lang w:val="en-US"/>
        </w:rPr>
        <w:t>www</w:t>
      </w:r>
      <w:r w:rsidRPr="003A7090">
        <w:t>-</w:t>
      </w:r>
      <w:r w:rsidRPr="003A7090">
        <w:rPr>
          <w:lang w:val="en-US"/>
        </w:rPr>
        <w:t>form</w:t>
      </w:r>
      <w:r w:rsidRPr="003A7090">
        <w:t>-</w:t>
      </w:r>
      <w:r w:rsidRPr="003A7090">
        <w:rPr>
          <w:lang w:val="en-US"/>
        </w:rPr>
        <w:t>urlencoded</w:t>
      </w:r>
      <w:r w:rsidRPr="003A7090">
        <w:t xml:space="preserve"> описывает данные формы, которые отправляются одним блоком в теле сообщения </w:t>
      </w:r>
      <w:r w:rsidRPr="003A7090">
        <w:rPr>
          <w:lang w:val="en-US"/>
        </w:rPr>
        <w:t>HTTP</w:t>
      </w:r>
      <w:r w:rsidRPr="003A7090">
        <w:t xml:space="preserve">. В отличие от части </w:t>
      </w:r>
      <w:r w:rsidRPr="003A7090">
        <w:rPr>
          <w:lang w:val="en-US"/>
        </w:rPr>
        <w:t>URL</w:t>
      </w:r>
      <w:r w:rsidRPr="003A7090">
        <w:t xml:space="preserve">-адреса в запросе </w:t>
      </w:r>
      <w:r w:rsidRPr="003A7090">
        <w:rPr>
          <w:lang w:val="en-US"/>
        </w:rPr>
        <w:t>GET</w:t>
      </w:r>
      <w:r w:rsidRPr="003A7090">
        <w:t>, длина данных не ограничена.</w:t>
      </w:r>
    </w:p>
    <w:p w14:paraId="53AC5339" w14:textId="77777777" w:rsidR="00286524" w:rsidRPr="003A7090" w:rsidRDefault="00286524" w:rsidP="00286524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6C83F7CD" wp14:editId="6A81756D">
            <wp:extent cx="3827059" cy="351756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059" cy="35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CE3" w14:textId="4F833434" w:rsidR="00286524" w:rsidRPr="003A7090" w:rsidRDefault="00286524" w:rsidP="00286524">
      <w:pPr>
        <w:pStyle w:val="aff4"/>
      </w:pPr>
      <w:bookmarkStart w:id="874" w:name="_Ref61878888"/>
      <w:r w:rsidRPr="003A7090">
        <w:t xml:space="preserve">Рис. </w:t>
      </w:r>
      <w:fldSimple w:instr=" SEQ Рис. \* ARABIC ">
        <w:r w:rsidR="009249DD">
          <w:rPr>
            <w:noProof/>
          </w:rPr>
          <w:t>11</w:t>
        </w:r>
      </w:fldSimple>
      <w:bookmarkEnd w:id="874"/>
    </w:p>
    <w:p w14:paraId="2743D4DA" w14:textId="4A3994BF" w:rsidR="001D778C" w:rsidRPr="003A7090" w:rsidRDefault="001D778C" w:rsidP="001D778C">
      <w:pPr>
        <w:pStyle w:val="a0"/>
      </w:pPr>
      <w:r w:rsidRPr="003A7090">
        <w:t xml:space="preserve">В качестве параметра из тела запроса также может быть задано регулярное выражение, если поставить галочку во флаге «Регулярное выражение». Тогда в полях «Наименование» и «Значение» необходимо ввести регулярное выражение, а не конкретные наименование и значение параметра. Если поставить галочку во флаге «Разрешить параметры другого формата» выражение параметра можно будет проверять разные форматы заполненных строк. Фильтр </w:t>
      </w:r>
      <w:r w:rsidR="00D04FFA" w:rsidRPr="003A7090">
        <w:rPr>
          <w:lang w:val="en-US"/>
        </w:rPr>
        <w:t>http</w:t>
      </w:r>
      <w:r w:rsidR="00663271" w:rsidRPr="003A7090">
        <w:t>-запросов</w:t>
      </w:r>
      <w:r w:rsidRPr="003A7090">
        <w:t xml:space="preserve"> имеет поддержку задания правил разграничения доступа по параметрам, переданным в теле </w:t>
      </w:r>
      <w:r w:rsidR="00D04FFA" w:rsidRPr="003A7090">
        <w:rPr>
          <w:lang w:val="en-US"/>
        </w:rPr>
        <w:t>http</w:t>
      </w:r>
      <w:r w:rsidRPr="003A7090">
        <w:t xml:space="preserve">-запроса. При этом правила разграничения должны описывать формат тела. Формат тела определяется по </w:t>
      </w:r>
      <w:r w:rsidR="00D04FFA" w:rsidRPr="003A7090">
        <w:rPr>
          <w:lang w:val="en-US"/>
        </w:rPr>
        <w:t>http</w:t>
      </w:r>
      <w:r w:rsidRPr="003A7090">
        <w:t xml:space="preserve">-заголовку и по особенностям </w:t>
      </w:r>
      <w:r w:rsidR="005E2D6A" w:rsidRPr="003A7090">
        <w:t>анализа</w:t>
      </w:r>
      <w:r w:rsidRPr="003A7090">
        <w:t xml:space="preserve"> тела.</w:t>
      </w:r>
      <w:r w:rsidR="00067ABF" w:rsidRPr="003A7090">
        <w:t xml:space="preserve"> Кнопка «</w:t>
      </w:r>
      <w:r w:rsidR="00200FA1" w:rsidRPr="003A7090">
        <w:t>У</w:t>
      </w:r>
      <w:r w:rsidR="00067ABF" w:rsidRPr="003A7090">
        <w:t>далить параметры из тела запроса» удаляет добавленные параметры и возвращает кнопку «Добавить параметры из тела запроса».</w:t>
      </w:r>
    </w:p>
    <w:p w14:paraId="0C5D2EB2" w14:textId="7E595B7F" w:rsidR="00760EF6" w:rsidRPr="003A7090" w:rsidRDefault="00760EF6" w:rsidP="00760EF6">
      <w:pPr>
        <w:pStyle w:val="a0"/>
      </w:pPr>
      <w:r w:rsidRPr="003A7090">
        <w:t>При нажатии на флаг «</w:t>
      </w:r>
      <w:r w:rsidR="009C3A4C" w:rsidRPr="003A7090">
        <w:t>Проверить каждый параметр из тела запроса</w:t>
      </w:r>
      <w:r w:rsidRPr="003A7090">
        <w:t xml:space="preserve">» не рассматриваются </w:t>
      </w:r>
      <w:r w:rsidR="009124AD" w:rsidRPr="003A7090">
        <w:t>параметры регулярного выражения,</w:t>
      </w:r>
      <w:r w:rsidRPr="003A7090">
        <w:t xml:space="preserve"> не указанные в правилах.</w:t>
      </w:r>
    </w:p>
    <w:p w14:paraId="64A6EAF0" w14:textId="2DB82B38" w:rsidR="00DF65B5" w:rsidRPr="003A7090" w:rsidRDefault="009478F6" w:rsidP="00760EF6">
      <w:pPr>
        <w:pStyle w:val="a0"/>
      </w:pPr>
      <w:r w:rsidRPr="003A7090">
        <w:t>После сохранения функция появится в списке на форме вкладки «Модули и функции» в правой части рабочей области.</w:t>
      </w:r>
      <w:bookmarkStart w:id="875" w:name="_Toc372537923"/>
    </w:p>
    <w:p w14:paraId="5532C29F" w14:textId="7727C1F8" w:rsidR="00490A60" w:rsidRPr="003A7090" w:rsidRDefault="00490A60" w:rsidP="007E2D7E">
      <w:pPr>
        <w:pStyle w:val="a0"/>
      </w:pPr>
      <w:r w:rsidRPr="003A7090">
        <w:t xml:space="preserve">Более подробное описание </w:t>
      </w:r>
      <w:r w:rsidR="0086490C" w:rsidRPr="003A7090">
        <w:t xml:space="preserve">работы с </w:t>
      </w:r>
      <w:r w:rsidRPr="003A7090">
        <w:t>функци</w:t>
      </w:r>
      <w:r w:rsidR="0086490C" w:rsidRPr="003A7090">
        <w:t xml:space="preserve">ями описано </w:t>
      </w:r>
      <w:r w:rsidRPr="003A7090">
        <w:t>в главе</w:t>
      </w:r>
      <w:r w:rsidR="00D74BAA" w:rsidRPr="003A7090">
        <w:t xml:space="preserve"> </w:t>
      </w:r>
      <w:r w:rsidR="00D74BAA" w:rsidRPr="003A7090">
        <w:rPr>
          <w:lang w:val="en-US"/>
        </w:rPr>
        <w:fldChar w:fldCharType="begin"/>
      </w:r>
      <w:r w:rsidR="00D74BAA" w:rsidRPr="003A7090">
        <w:instrText xml:space="preserve"> </w:instrText>
      </w:r>
      <w:r w:rsidR="00D74BAA" w:rsidRPr="003A7090">
        <w:rPr>
          <w:lang w:val="en-US"/>
        </w:rPr>
        <w:instrText>REF</w:instrText>
      </w:r>
      <w:r w:rsidR="00D74BAA" w:rsidRPr="003A7090">
        <w:instrText xml:space="preserve"> _</w:instrText>
      </w:r>
      <w:r w:rsidR="00D74BAA" w:rsidRPr="003A7090">
        <w:rPr>
          <w:lang w:val="en-US"/>
        </w:rPr>
        <w:instrText>Ref</w:instrText>
      </w:r>
      <w:r w:rsidR="00D74BAA" w:rsidRPr="003A7090">
        <w:instrText>61535299 \</w:instrText>
      </w:r>
      <w:r w:rsidR="00D74BAA" w:rsidRPr="003A7090">
        <w:rPr>
          <w:lang w:val="en-US"/>
        </w:rPr>
        <w:instrText>r</w:instrText>
      </w:r>
      <w:r w:rsidR="00D74BAA" w:rsidRPr="003A7090">
        <w:instrText xml:space="preserve"> \</w:instrText>
      </w:r>
      <w:r w:rsidR="00D74BAA" w:rsidRPr="003A7090">
        <w:rPr>
          <w:lang w:val="en-US"/>
        </w:rPr>
        <w:instrText>h</w:instrText>
      </w:r>
      <w:r w:rsidR="00D74BAA" w:rsidRPr="003A7090">
        <w:instrText xml:space="preserve"> </w:instrText>
      </w:r>
      <w:r w:rsidR="009124AD" w:rsidRPr="003A7090">
        <w:instrText xml:space="preserve"> \* </w:instrText>
      </w:r>
      <w:r w:rsidR="009124AD" w:rsidRPr="003A7090">
        <w:rPr>
          <w:lang w:val="en-US"/>
        </w:rPr>
        <w:instrText>MERGEFORMAT</w:instrText>
      </w:r>
      <w:r w:rsidR="009124AD" w:rsidRPr="003A7090">
        <w:instrText xml:space="preserve"> </w:instrText>
      </w:r>
      <w:r w:rsidR="00D74BAA" w:rsidRPr="003A7090">
        <w:rPr>
          <w:lang w:val="en-US"/>
        </w:rPr>
      </w:r>
      <w:r w:rsidR="00D74BAA" w:rsidRPr="003A7090">
        <w:rPr>
          <w:lang w:val="en-US"/>
        </w:rPr>
        <w:fldChar w:fldCharType="separate"/>
      </w:r>
      <w:r w:rsidR="009249DD" w:rsidRPr="000C72F9">
        <w:t>6</w:t>
      </w:r>
      <w:r w:rsidR="00D74BAA" w:rsidRPr="003A7090">
        <w:rPr>
          <w:lang w:val="en-US"/>
        </w:rPr>
        <w:fldChar w:fldCharType="end"/>
      </w:r>
      <w:r w:rsidRPr="003A7090">
        <w:t>.</w:t>
      </w:r>
    </w:p>
    <w:p w14:paraId="64A6EAF1" w14:textId="77777777" w:rsidR="009478F6" w:rsidRPr="003A7090" w:rsidRDefault="00F753AE" w:rsidP="00EF79BF">
      <w:pPr>
        <w:pStyle w:val="3"/>
      </w:pPr>
      <w:r w:rsidRPr="003A7090">
        <w:t>Редактирование существующей функции модуля</w:t>
      </w:r>
      <w:bookmarkEnd w:id="875"/>
    </w:p>
    <w:p w14:paraId="64A6EAF2" w14:textId="7E8F4C69" w:rsidR="009478F6" w:rsidRPr="003A7090" w:rsidRDefault="009478F6" w:rsidP="007E2D7E">
      <w:pPr>
        <w:pStyle w:val="a0"/>
      </w:pPr>
      <w:r w:rsidRPr="003A7090">
        <w:t>При нажатии на кнопку «Редактировать»</w:t>
      </w:r>
      <w:r w:rsidR="00850AC0" w:rsidRPr="003A7090">
        <w:t xml:space="preserve"> открывается окно «Редактирования функции», где выбранная </w:t>
      </w:r>
      <w:r w:rsidRPr="003A7090">
        <w:t>функция отображается для изменения (</w:t>
      </w:r>
      <w:r w:rsidR="00D74BAA" w:rsidRPr="003A7090">
        <w:fldChar w:fldCharType="begin"/>
      </w:r>
      <w:r w:rsidR="00D74BAA" w:rsidRPr="003A7090">
        <w:instrText xml:space="preserve"> REF _Ref61539155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12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0D7FE136" w14:textId="77777777" w:rsidR="00554CF1" w:rsidRPr="003A7090" w:rsidRDefault="000B3F2C" w:rsidP="00554CF1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0823FB85" wp14:editId="4C241768">
            <wp:extent cx="3473848" cy="26233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" r="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848" cy="26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A03A0" w14:textId="19DC4EBB" w:rsidR="001320B7" w:rsidRPr="003A7090" w:rsidRDefault="00554CF1" w:rsidP="00554CF1">
      <w:pPr>
        <w:pStyle w:val="aff4"/>
      </w:pPr>
      <w:bookmarkStart w:id="876" w:name="_Ref61539155"/>
      <w:r w:rsidRPr="003A7090">
        <w:t xml:space="preserve">Рис. </w:t>
      </w:r>
      <w:fldSimple w:instr=" SEQ Рис. \* ARABIC ">
        <w:r w:rsidR="009249DD">
          <w:rPr>
            <w:noProof/>
          </w:rPr>
          <w:t>12</w:t>
        </w:r>
      </w:fldSimple>
      <w:bookmarkEnd w:id="876"/>
    </w:p>
    <w:p w14:paraId="01E3995F" w14:textId="6EC33EBC" w:rsidR="00B24CCF" w:rsidRPr="003A7090" w:rsidRDefault="00E54F23" w:rsidP="00E54F23">
      <w:pPr>
        <w:pStyle w:val="a0"/>
      </w:pPr>
      <w:bookmarkStart w:id="877" w:name="_Toc372537924"/>
      <w:r w:rsidRPr="003A7090">
        <w:t>Данная форма</w:t>
      </w:r>
      <w:r w:rsidR="00B24CCF" w:rsidRPr="003A7090">
        <w:t xml:space="preserve"> </w:t>
      </w:r>
      <w:r w:rsidR="00850AC0" w:rsidRPr="003A7090">
        <w:t xml:space="preserve">имеет аналогичные поля для </w:t>
      </w:r>
      <w:r w:rsidR="00CA5A5B" w:rsidRPr="003A7090">
        <w:t>заполнения,</w:t>
      </w:r>
      <w:r w:rsidR="00850AC0" w:rsidRPr="003A7090">
        <w:t xml:space="preserve"> как и </w:t>
      </w:r>
      <w:r w:rsidR="00CA5A5B" w:rsidRPr="003A7090">
        <w:t>форма</w:t>
      </w:r>
      <w:r w:rsidR="00B24CCF" w:rsidRPr="003A7090">
        <w:t xml:space="preserve"> «Добавление функции».</w:t>
      </w:r>
      <w:r w:rsidR="005A7FEE" w:rsidRPr="003A7090">
        <w:t xml:space="preserve"> Добавить необходимые изменения и нажать кнопку «Сохранить». При нажатии кнопки «Отмена» внесенные изменения не сохранятся.</w:t>
      </w:r>
    </w:p>
    <w:p w14:paraId="64A6EAF6" w14:textId="77777777" w:rsidR="009478F6" w:rsidRPr="003A7090" w:rsidRDefault="00F753AE" w:rsidP="00EF79BF">
      <w:pPr>
        <w:pStyle w:val="3"/>
      </w:pPr>
      <w:r w:rsidRPr="003A7090">
        <w:t>Удаление функции модуля</w:t>
      </w:r>
      <w:bookmarkEnd w:id="877"/>
    </w:p>
    <w:p w14:paraId="64A6EAF7" w14:textId="1298E81E" w:rsidR="009478F6" w:rsidRPr="003A7090" w:rsidRDefault="009478F6" w:rsidP="007E2D7E">
      <w:pPr>
        <w:pStyle w:val="a0"/>
      </w:pPr>
      <w:r w:rsidRPr="003A7090">
        <w:t>Кнопка «Удалить»</w:t>
      </w:r>
      <w:r w:rsidR="007B5547" w:rsidRPr="003A7090">
        <w:t xml:space="preserve"> </w:t>
      </w:r>
      <w:r w:rsidRPr="003A7090">
        <w:t>отвечает за удаление существующей функции. При её нажатии открывается окно подтверждения, где можно подтвердить или отменить операцию (</w:t>
      </w:r>
      <w:r w:rsidR="00D74BAA" w:rsidRPr="003A7090">
        <w:fldChar w:fldCharType="begin"/>
      </w:r>
      <w:r w:rsidR="00D74BAA" w:rsidRPr="003A7090">
        <w:instrText xml:space="preserve"> REF _Ref61539168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13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1229B3DF" w14:textId="77777777" w:rsidR="00554CF1" w:rsidRPr="003A7090" w:rsidRDefault="009478F6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BE5" wp14:editId="64A6EBE6">
            <wp:extent cx="5314286" cy="1504762"/>
            <wp:effectExtent l="0" t="0" r="1270" b="63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D9A" w14:textId="280B05A6" w:rsidR="001320B7" w:rsidRPr="003A7090" w:rsidRDefault="00554CF1" w:rsidP="00554CF1">
      <w:pPr>
        <w:pStyle w:val="aff4"/>
      </w:pPr>
      <w:bookmarkStart w:id="878" w:name="_Ref61539168"/>
      <w:r w:rsidRPr="003A7090">
        <w:t xml:space="preserve">Рис. </w:t>
      </w:r>
      <w:fldSimple w:instr=" SEQ Рис. \* ARABIC ">
        <w:r w:rsidR="009249DD">
          <w:rPr>
            <w:noProof/>
          </w:rPr>
          <w:t>13</w:t>
        </w:r>
      </w:fldSimple>
      <w:bookmarkEnd w:id="878"/>
    </w:p>
    <w:p w14:paraId="2FBB5195" w14:textId="080C8A9A" w:rsidR="00D03738" w:rsidRPr="003A7090" w:rsidRDefault="00D03738" w:rsidP="00D03738">
      <w:pPr>
        <w:pStyle w:val="a0"/>
      </w:pPr>
      <w:bookmarkStart w:id="879" w:name="_Toc372537925"/>
      <w:r w:rsidRPr="003A7090">
        <w:t xml:space="preserve">Примечание: перед удалением </w:t>
      </w:r>
      <w:r w:rsidR="00CA5A5B" w:rsidRPr="003A7090">
        <w:t>функции необходимо открепить ее от</w:t>
      </w:r>
      <w:r w:rsidRPr="003A7090">
        <w:t xml:space="preserve"> роли.</w:t>
      </w:r>
    </w:p>
    <w:p w14:paraId="64A6EB35" w14:textId="48CF3C53" w:rsidR="009478F6" w:rsidRPr="003A7090" w:rsidRDefault="00F753AE" w:rsidP="0068334C">
      <w:pPr>
        <w:pStyle w:val="2"/>
      </w:pPr>
      <w:bookmarkStart w:id="880" w:name="_Toc69287905"/>
      <w:bookmarkStart w:id="881" w:name="_Toc69902847"/>
      <w:bookmarkStart w:id="882" w:name="_Toc70341024"/>
      <w:bookmarkStart w:id="883" w:name="_Toc70417928"/>
      <w:bookmarkStart w:id="884" w:name="_Toc69287906"/>
      <w:bookmarkStart w:id="885" w:name="_Toc69902848"/>
      <w:bookmarkStart w:id="886" w:name="_Toc70341025"/>
      <w:bookmarkStart w:id="887" w:name="_Toc70417929"/>
      <w:bookmarkStart w:id="888" w:name="_Toc69287907"/>
      <w:bookmarkStart w:id="889" w:name="_Toc69902849"/>
      <w:bookmarkStart w:id="890" w:name="_Toc70341026"/>
      <w:bookmarkStart w:id="891" w:name="_Toc70417930"/>
      <w:bookmarkStart w:id="892" w:name="_Toc69287908"/>
      <w:bookmarkStart w:id="893" w:name="_Toc69902850"/>
      <w:bookmarkStart w:id="894" w:name="_Toc70341027"/>
      <w:bookmarkStart w:id="895" w:name="_Toc70417931"/>
      <w:bookmarkStart w:id="896" w:name="_Toc69287909"/>
      <w:bookmarkStart w:id="897" w:name="_Toc69902851"/>
      <w:bookmarkStart w:id="898" w:name="_Toc70341028"/>
      <w:bookmarkStart w:id="899" w:name="_Toc70417932"/>
      <w:bookmarkStart w:id="900" w:name="_Toc69287910"/>
      <w:bookmarkStart w:id="901" w:name="_Toc69902852"/>
      <w:bookmarkStart w:id="902" w:name="_Toc70341029"/>
      <w:bookmarkStart w:id="903" w:name="_Toc70417933"/>
      <w:bookmarkStart w:id="904" w:name="_Toc69287911"/>
      <w:bookmarkStart w:id="905" w:name="_Toc69902853"/>
      <w:bookmarkStart w:id="906" w:name="_Toc70341030"/>
      <w:bookmarkStart w:id="907" w:name="_Toc70417934"/>
      <w:bookmarkStart w:id="908" w:name="_Toc69287912"/>
      <w:bookmarkStart w:id="909" w:name="_Toc69902854"/>
      <w:bookmarkStart w:id="910" w:name="_Toc70341031"/>
      <w:bookmarkStart w:id="911" w:name="_Toc70417935"/>
      <w:bookmarkStart w:id="912" w:name="_Toc69287913"/>
      <w:bookmarkStart w:id="913" w:name="_Toc69902855"/>
      <w:bookmarkStart w:id="914" w:name="_Toc70341032"/>
      <w:bookmarkStart w:id="915" w:name="_Toc70417936"/>
      <w:bookmarkStart w:id="916" w:name="_Toc69287914"/>
      <w:bookmarkStart w:id="917" w:name="_Toc69902856"/>
      <w:bookmarkStart w:id="918" w:name="_Toc70341033"/>
      <w:bookmarkStart w:id="919" w:name="_Toc70417937"/>
      <w:bookmarkStart w:id="920" w:name="_Toc69287915"/>
      <w:bookmarkStart w:id="921" w:name="_Toc69902857"/>
      <w:bookmarkStart w:id="922" w:name="_Toc70341034"/>
      <w:bookmarkStart w:id="923" w:name="_Toc70417938"/>
      <w:bookmarkStart w:id="924" w:name="_Toc69287916"/>
      <w:bookmarkStart w:id="925" w:name="_Toc69902858"/>
      <w:bookmarkStart w:id="926" w:name="_Toc70341035"/>
      <w:bookmarkStart w:id="927" w:name="_Toc70417939"/>
      <w:bookmarkStart w:id="928" w:name="_Toc69287917"/>
      <w:bookmarkStart w:id="929" w:name="_Toc69902859"/>
      <w:bookmarkStart w:id="930" w:name="_Toc70341036"/>
      <w:bookmarkStart w:id="931" w:name="_Toc70417940"/>
      <w:bookmarkStart w:id="932" w:name="_Toc69287918"/>
      <w:bookmarkStart w:id="933" w:name="_Toc69902860"/>
      <w:bookmarkStart w:id="934" w:name="_Toc70341037"/>
      <w:bookmarkStart w:id="935" w:name="_Toc70417941"/>
      <w:bookmarkStart w:id="936" w:name="_Toc69287919"/>
      <w:bookmarkStart w:id="937" w:name="_Toc69902861"/>
      <w:bookmarkStart w:id="938" w:name="_Toc70341038"/>
      <w:bookmarkStart w:id="939" w:name="_Toc70417942"/>
      <w:bookmarkStart w:id="940" w:name="_Toc69287920"/>
      <w:bookmarkStart w:id="941" w:name="_Toc69902862"/>
      <w:bookmarkStart w:id="942" w:name="_Toc70341039"/>
      <w:bookmarkStart w:id="943" w:name="_Toc70417943"/>
      <w:bookmarkStart w:id="944" w:name="_Toc69287921"/>
      <w:bookmarkStart w:id="945" w:name="_Toc69902863"/>
      <w:bookmarkStart w:id="946" w:name="_Toc70341040"/>
      <w:bookmarkStart w:id="947" w:name="_Toc70417944"/>
      <w:bookmarkStart w:id="948" w:name="_Toc69287922"/>
      <w:bookmarkStart w:id="949" w:name="_Toc69902864"/>
      <w:bookmarkStart w:id="950" w:name="_Toc70341041"/>
      <w:bookmarkStart w:id="951" w:name="_Toc70417945"/>
      <w:bookmarkStart w:id="952" w:name="_Toc69287923"/>
      <w:bookmarkStart w:id="953" w:name="_Toc69902865"/>
      <w:bookmarkStart w:id="954" w:name="_Toc70341042"/>
      <w:bookmarkStart w:id="955" w:name="_Toc70417946"/>
      <w:bookmarkStart w:id="956" w:name="_Toc69287924"/>
      <w:bookmarkStart w:id="957" w:name="_Toc69902866"/>
      <w:bookmarkStart w:id="958" w:name="_Toc70341043"/>
      <w:bookmarkStart w:id="959" w:name="_Toc70417947"/>
      <w:bookmarkStart w:id="960" w:name="_Toc69287925"/>
      <w:bookmarkStart w:id="961" w:name="_Toc69902867"/>
      <w:bookmarkStart w:id="962" w:name="_Toc70341044"/>
      <w:bookmarkStart w:id="963" w:name="_Toc70417948"/>
      <w:bookmarkStart w:id="964" w:name="_Toc69287926"/>
      <w:bookmarkStart w:id="965" w:name="_Toc69902868"/>
      <w:bookmarkStart w:id="966" w:name="_Toc70341045"/>
      <w:bookmarkStart w:id="967" w:name="_Toc70417949"/>
      <w:bookmarkStart w:id="968" w:name="_Toc69287927"/>
      <w:bookmarkStart w:id="969" w:name="_Toc69902869"/>
      <w:bookmarkStart w:id="970" w:name="_Toc70341046"/>
      <w:bookmarkStart w:id="971" w:name="_Toc70417950"/>
      <w:bookmarkStart w:id="972" w:name="_Toc69287928"/>
      <w:bookmarkStart w:id="973" w:name="_Toc69902870"/>
      <w:bookmarkStart w:id="974" w:name="_Toc70341047"/>
      <w:bookmarkStart w:id="975" w:name="_Toc70417951"/>
      <w:bookmarkStart w:id="976" w:name="_Toc69287929"/>
      <w:bookmarkStart w:id="977" w:name="_Toc69902871"/>
      <w:bookmarkStart w:id="978" w:name="_Toc70341048"/>
      <w:bookmarkStart w:id="979" w:name="_Toc70417952"/>
      <w:bookmarkStart w:id="980" w:name="_Toc69287930"/>
      <w:bookmarkStart w:id="981" w:name="_Toc69902872"/>
      <w:bookmarkStart w:id="982" w:name="_Toc70341049"/>
      <w:bookmarkStart w:id="983" w:name="_Toc70417953"/>
      <w:bookmarkStart w:id="984" w:name="_Toc69287931"/>
      <w:bookmarkStart w:id="985" w:name="_Toc69902873"/>
      <w:bookmarkStart w:id="986" w:name="_Toc70341050"/>
      <w:bookmarkStart w:id="987" w:name="_Toc70417954"/>
      <w:bookmarkStart w:id="988" w:name="_Toc69287932"/>
      <w:bookmarkStart w:id="989" w:name="_Toc69902874"/>
      <w:bookmarkStart w:id="990" w:name="_Toc70341051"/>
      <w:bookmarkStart w:id="991" w:name="_Toc70417955"/>
      <w:bookmarkStart w:id="992" w:name="_Toc69287933"/>
      <w:bookmarkStart w:id="993" w:name="_Toc69902875"/>
      <w:bookmarkStart w:id="994" w:name="_Toc70341052"/>
      <w:bookmarkStart w:id="995" w:name="_Toc70417956"/>
      <w:bookmarkStart w:id="996" w:name="_Toc69287934"/>
      <w:bookmarkStart w:id="997" w:name="_Toc69902876"/>
      <w:bookmarkStart w:id="998" w:name="_Toc70341053"/>
      <w:bookmarkStart w:id="999" w:name="_Toc70417957"/>
      <w:bookmarkStart w:id="1000" w:name="_Toc69287935"/>
      <w:bookmarkStart w:id="1001" w:name="_Toc69902877"/>
      <w:bookmarkStart w:id="1002" w:name="_Toc70341054"/>
      <w:bookmarkStart w:id="1003" w:name="_Toc70417958"/>
      <w:bookmarkStart w:id="1004" w:name="_Toc69287936"/>
      <w:bookmarkStart w:id="1005" w:name="_Toc69902878"/>
      <w:bookmarkStart w:id="1006" w:name="_Toc70341055"/>
      <w:bookmarkStart w:id="1007" w:name="_Toc70417959"/>
      <w:bookmarkStart w:id="1008" w:name="_Toc69287937"/>
      <w:bookmarkStart w:id="1009" w:name="_Toc69902879"/>
      <w:bookmarkStart w:id="1010" w:name="_Toc70341056"/>
      <w:bookmarkStart w:id="1011" w:name="_Toc70417960"/>
      <w:bookmarkStart w:id="1012" w:name="_Toc69287938"/>
      <w:bookmarkStart w:id="1013" w:name="_Toc69902880"/>
      <w:bookmarkStart w:id="1014" w:name="_Toc70341057"/>
      <w:bookmarkStart w:id="1015" w:name="_Toc70417961"/>
      <w:bookmarkStart w:id="1016" w:name="_Toc69287939"/>
      <w:bookmarkStart w:id="1017" w:name="_Toc69902881"/>
      <w:bookmarkStart w:id="1018" w:name="_Toc70341058"/>
      <w:bookmarkStart w:id="1019" w:name="_Toc70417962"/>
      <w:bookmarkStart w:id="1020" w:name="_Toc69287940"/>
      <w:bookmarkStart w:id="1021" w:name="_Toc69902882"/>
      <w:bookmarkStart w:id="1022" w:name="_Toc70341059"/>
      <w:bookmarkStart w:id="1023" w:name="_Toc70417963"/>
      <w:bookmarkStart w:id="1024" w:name="_Toc69287941"/>
      <w:bookmarkStart w:id="1025" w:name="_Toc69902883"/>
      <w:bookmarkStart w:id="1026" w:name="_Toc70341060"/>
      <w:bookmarkStart w:id="1027" w:name="_Toc70417964"/>
      <w:bookmarkStart w:id="1028" w:name="_Toc69287942"/>
      <w:bookmarkStart w:id="1029" w:name="_Toc69902884"/>
      <w:bookmarkStart w:id="1030" w:name="_Toc70341061"/>
      <w:bookmarkStart w:id="1031" w:name="_Toc70417965"/>
      <w:bookmarkStart w:id="1032" w:name="_Toc69287943"/>
      <w:bookmarkStart w:id="1033" w:name="_Toc69902885"/>
      <w:bookmarkStart w:id="1034" w:name="_Toc70341062"/>
      <w:bookmarkStart w:id="1035" w:name="_Toc70417966"/>
      <w:bookmarkStart w:id="1036" w:name="_Toc69287944"/>
      <w:bookmarkStart w:id="1037" w:name="_Toc69902886"/>
      <w:bookmarkStart w:id="1038" w:name="_Toc70341063"/>
      <w:bookmarkStart w:id="1039" w:name="_Toc70417967"/>
      <w:bookmarkStart w:id="1040" w:name="_Toc69287945"/>
      <w:bookmarkStart w:id="1041" w:name="_Toc69902887"/>
      <w:bookmarkStart w:id="1042" w:name="_Toc70341064"/>
      <w:bookmarkStart w:id="1043" w:name="_Toc70417968"/>
      <w:bookmarkStart w:id="1044" w:name="_Toc69287946"/>
      <w:bookmarkStart w:id="1045" w:name="_Toc69902888"/>
      <w:bookmarkStart w:id="1046" w:name="_Toc70341065"/>
      <w:bookmarkStart w:id="1047" w:name="_Toc70417969"/>
      <w:bookmarkStart w:id="1048" w:name="_Toc69287947"/>
      <w:bookmarkStart w:id="1049" w:name="_Toc69902889"/>
      <w:bookmarkStart w:id="1050" w:name="_Toc70341066"/>
      <w:bookmarkStart w:id="1051" w:name="_Toc70417970"/>
      <w:bookmarkStart w:id="1052" w:name="_Toc69287948"/>
      <w:bookmarkStart w:id="1053" w:name="_Toc69902890"/>
      <w:bookmarkStart w:id="1054" w:name="_Toc70341067"/>
      <w:bookmarkStart w:id="1055" w:name="_Toc70417971"/>
      <w:bookmarkStart w:id="1056" w:name="_Toc69287949"/>
      <w:bookmarkStart w:id="1057" w:name="_Toc69902891"/>
      <w:bookmarkStart w:id="1058" w:name="_Toc70341068"/>
      <w:bookmarkStart w:id="1059" w:name="_Toc70417972"/>
      <w:bookmarkStart w:id="1060" w:name="_Toc69287950"/>
      <w:bookmarkStart w:id="1061" w:name="_Toc69902892"/>
      <w:bookmarkStart w:id="1062" w:name="_Toc70341069"/>
      <w:bookmarkStart w:id="1063" w:name="_Toc70417973"/>
      <w:bookmarkStart w:id="1064" w:name="_Toc69287951"/>
      <w:bookmarkStart w:id="1065" w:name="_Toc69902893"/>
      <w:bookmarkStart w:id="1066" w:name="_Toc70341070"/>
      <w:bookmarkStart w:id="1067" w:name="_Toc70417974"/>
      <w:bookmarkStart w:id="1068" w:name="_Toc69287952"/>
      <w:bookmarkStart w:id="1069" w:name="_Toc69902894"/>
      <w:bookmarkStart w:id="1070" w:name="_Toc70341071"/>
      <w:bookmarkStart w:id="1071" w:name="_Toc70417975"/>
      <w:bookmarkStart w:id="1072" w:name="_Toc69287953"/>
      <w:bookmarkStart w:id="1073" w:name="_Toc69902895"/>
      <w:bookmarkStart w:id="1074" w:name="_Toc70341072"/>
      <w:bookmarkStart w:id="1075" w:name="_Toc70417976"/>
      <w:bookmarkStart w:id="1076" w:name="_Toc69287954"/>
      <w:bookmarkStart w:id="1077" w:name="_Toc69902896"/>
      <w:bookmarkStart w:id="1078" w:name="_Toc70341073"/>
      <w:bookmarkStart w:id="1079" w:name="_Toc70417977"/>
      <w:bookmarkStart w:id="1080" w:name="_Toc69287955"/>
      <w:bookmarkStart w:id="1081" w:name="_Toc69902897"/>
      <w:bookmarkStart w:id="1082" w:name="_Toc70341074"/>
      <w:bookmarkStart w:id="1083" w:name="_Toc70417978"/>
      <w:bookmarkStart w:id="1084" w:name="_Toc69287956"/>
      <w:bookmarkStart w:id="1085" w:name="_Toc69902898"/>
      <w:bookmarkStart w:id="1086" w:name="_Toc70341075"/>
      <w:bookmarkStart w:id="1087" w:name="_Toc70417979"/>
      <w:bookmarkStart w:id="1088" w:name="_Toc69287957"/>
      <w:bookmarkStart w:id="1089" w:name="_Toc69902899"/>
      <w:bookmarkStart w:id="1090" w:name="_Toc70341076"/>
      <w:bookmarkStart w:id="1091" w:name="_Toc70417980"/>
      <w:bookmarkStart w:id="1092" w:name="_Toc69287958"/>
      <w:bookmarkStart w:id="1093" w:name="_Toc69902900"/>
      <w:bookmarkStart w:id="1094" w:name="_Toc70341077"/>
      <w:bookmarkStart w:id="1095" w:name="_Toc70417981"/>
      <w:bookmarkStart w:id="1096" w:name="_Toc69287959"/>
      <w:bookmarkStart w:id="1097" w:name="_Toc69902901"/>
      <w:bookmarkStart w:id="1098" w:name="_Toc70341078"/>
      <w:bookmarkStart w:id="1099" w:name="_Toc70417982"/>
      <w:bookmarkStart w:id="1100" w:name="_Toc69287960"/>
      <w:bookmarkStart w:id="1101" w:name="_Toc69902902"/>
      <w:bookmarkStart w:id="1102" w:name="_Toc70341079"/>
      <w:bookmarkStart w:id="1103" w:name="_Toc70417983"/>
      <w:bookmarkStart w:id="1104" w:name="_Toc69287961"/>
      <w:bookmarkStart w:id="1105" w:name="_Toc69902903"/>
      <w:bookmarkStart w:id="1106" w:name="_Toc70341080"/>
      <w:bookmarkStart w:id="1107" w:name="_Toc70417984"/>
      <w:bookmarkStart w:id="1108" w:name="_Toc69287962"/>
      <w:bookmarkStart w:id="1109" w:name="_Toc69902904"/>
      <w:bookmarkStart w:id="1110" w:name="_Toc70341081"/>
      <w:bookmarkStart w:id="1111" w:name="_Toc70417985"/>
      <w:bookmarkStart w:id="1112" w:name="_Toc69287963"/>
      <w:bookmarkStart w:id="1113" w:name="_Toc69902905"/>
      <w:bookmarkStart w:id="1114" w:name="_Toc70341082"/>
      <w:bookmarkStart w:id="1115" w:name="_Toc70417986"/>
      <w:bookmarkStart w:id="1116" w:name="_Toc69287964"/>
      <w:bookmarkStart w:id="1117" w:name="_Toc69902906"/>
      <w:bookmarkStart w:id="1118" w:name="_Toc70341083"/>
      <w:bookmarkStart w:id="1119" w:name="_Toc70417987"/>
      <w:bookmarkStart w:id="1120" w:name="_Toc69287965"/>
      <w:bookmarkStart w:id="1121" w:name="_Toc69902907"/>
      <w:bookmarkStart w:id="1122" w:name="_Toc70341084"/>
      <w:bookmarkStart w:id="1123" w:name="_Toc70417988"/>
      <w:bookmarkStart w:id="1124" w:name="_Toc69287966"/>
      <w:bookmarkStart w:id="1125" w:name="_Toc69902908"/>
      <w:bookmarkStart w:id="1126" w:name="_Toc70341085"/>
      <w:bookmarkStart w:id="1127" w:name="_Toc70417989"/>
      <w:bookmarkStart w:id="1128" w:name="_Toc69287967"/>
      <w:bookmarkStart w:id="1129" w:name="_Toc69902909"/>
      <w:bookmarkStart w:id="1130" w:name="_Toc70341086"/>
      <w:bookmarkStart w:id="1131" w:name="_Toc70417990"/>
      <w:bookmarkStart w:id="1132" w:name="_Toc69287968"/>
      <w:bookmarkStart w:id="1133" w:name="_Toc69902910"/>
      <w:bookmarkStart w:id="1134" w:name="_Toc70341087"/>
      <w:bookmarkStart w:id="1135" w:name="_Toc70417991"/>
      <w:bookmarkStart w:id="1136" w:name="_Toc69287969"/>
      <w:bookmarkStart w:id="1137" w:name="_Toc69902911"/>
      <w:bookmarkStart w:id="1138" w:name="_Toc70341088"/>
      <w:bookmarkStart w:id="1139" w:name="_Toc70417992"/>
      <w:bookmarkStart w:id="1140" w:name="_Toc372537926"/>
      <w:bookmarkStart w:id="1141" w:name="_Toc78731750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r w:rsidRPr="003A7090">
        <w:t>Вкладка «Пользователи»</w:t>
      </w:r>
      <w:bookmarkEnd w:id="1140"/>
      <w:bookmarkEnd w:id="1141"/>
    </w:p>
    <w:p w14:paraId="6130F09E" w14:textId="163E8278" w:rsidR="000C77A4" w:rsidRPr="003A7090" w:rsidRDefault="000C77A4" w:rsidP="000C77A4">
      <w:pPr>
        <w:pStyle w:val="a0"/>
      </w:pPr>
      <w:r w:rsidRPr="003A7090">
        <w:t>На вкладке «Пользователи» осуществляется</w:t>
      </w:r>
      <w:r w:rsidR="000E57A4" w:rsidRPr="003A7090">
        <w:t xml:space="preserve"> </w:t>
      </w:r>
      <w:r w:rsidRPr="003A7090">
        <w:t>управление пользователями защищаемой системы. На панели управления представлены кнопки управления (Добавить</w:t>
      </w:r>
      <w:proofErr w:type="gramStart"/>
      <w:r w:rsidRPr="003A7090">
        <w:t>, Редактировать</w:t>
      </w:r>
      <w:proofErr w:type="gramEnd"/>
      <w:r w:rsidRPr="003A7090">
        <w:t>, Роли, Удалить)</w:t>
      </w:r>
      <w:r w:rsidR="00C33D0B" w:rsidRPr="003A7090">
        <w:t xml:space="preserve">, </w:t>
      </w:r>
      <w:r w:rsidRPr="003A7090">
        <w:t>список пользователей</w:t>
      </w:r>
      <w:r w:rsidR="00C33D0B" w:rsidRPr="003A7090">
        <w:t xml:space="preserve"> и «Фильтр»</w:t>
      </w:r>
      <w:r w:rsidRPr="003A7090">
        <w:t>. Для каждого пользователя отображаются следующие данные (</w:t>
      </w:r>
      <w:r w:rsidR="00D74BAA" w:rsidRPr="003A7090">
        <w:fldChar w:fldCharType="begin"/>
      </w:r>
      <w:r w:rsidR="00D74BAA" w:rsidRPr="003A7090">
        <w:instrText xml:space="preserve"> REF _Ref61539281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14</w:t>
      </w:r>
      <w:r w:rsidR="00D74BAA" w:rsidRPr="003A7090">
        <w:fldChar w:fldCharType="end"/>
      </w:r>
      <w:r w:rsidRPr="003A7090">
        <w:t>):</w:t>
      </w:r>
    </w:p>
    <w:p w14:paraId="2D8BC03B" w14:textId="77777777" w:rsidR="000C77A4" w:rsidRPr="003A7090" w:rsidRDefault="000C77A4" w:rsidP="000C77A4">
      <w:pPr>
        <w:pStyle w:val="-"/>
      </w:pPr>
      <w:r w:rsidRPr="003A7090">
        <w:t>логин пользователя;</w:t>
      </w:r>
    </w:p>
    <w:p w14:paraId="655A6150" w14:textId="6C6650F4" w:rsidR="000C77A4" w:rsidRPr="003A7090" w:rsidRDefault="004A6897" w:rsidP="000C77A4">
      <w:pPr>
        <w:pStyle w:val="-"/>
      </w:pPr>
      <w:r w:rsidRPr="003A7090">
        <w:t>отметка</w:t>
      </w:r>
      <w:r w:rsidR="000C77A4" w:rsidRPr="003A7090">
        <w:t xml:space="preserve"> смены пароля после первого входа;</w:t>
      </w:r>
    </w:p>
    <w:p w14:paraId="58CD1EEC" w14:textId="77777777" w:rsidR="004A6897" w:rsidRPr="003A7090" w:rsidRDefault="004A6897" w:rsidP="004A6897">
      <w:pPr>
        <w:pStyle w:val="-"/>
      </w:pPr>
      <w:r w:rsidRPr="003A7090">
        <w:lastRenderedPageBreak/>
        <w:t>срок действия пароля;</w:t>
      </w:r>
    </w:p>
    <w:p w14:paraId="575417A6" w14:textId="77777777" w:rsidR="000C77A4" w:rsidRPr="003A7090" w:rsidRDefault="000C77A4" w:rsidP="000C77A4">
      <w:pPr>
        <w:pStyle w:val="-"/>
      </w:pPr>
      <w:r w:rsidRPr="003A7090">
        <w:t>отметка о блокировке пользователя;</w:t>
      </w:r>
    </w:p>
    <w:p w14:paraId="1AAAC141" w14:textId="77777777" w:rsidR="000C77A4" w:rsidRPr="003A7090" w:rsidRDefault="000C77A4" w:rsidP="000C77A4">
      <w:pPr>
        <w:pStyle w:val="-"/>
      </w:pPr>
      <w:r w:rsidRPr="003A7090">
        <w:t>максимальное количество параллельных сессий;</w:t>
      </w:r>
    </w:p>
    <w:p w14:paraId="23C48FBD" w14:textId="77777777" w:rsidR="000C77A4" w:rsidRPr="003A7090" w:rsidRDefault="000C77A4" w:rsidP="000C77A4">
      <w:pPr>
        <w:pStyle w:val="-"/>
      </w:pPr>
      <w:r w:rsidRPr="003A7090">
        <w:t>число активных сессии;</w:t>
      </w:r>
    </w:p>
    <w:p w14:paraId="46CB172F" w14:textId="530E7A15" w:rsidR="000C77A4" w:rsidRPr="003A7090" w:rsidRDefault="000C77A4" w:rsidP="000C77A4">
      <w:pPr>
        <w:pStyle w:val="-"/>
      </w:pPr>
      <w:r w:rsidRPr="003A7090">
        <w:t>отметка о временном пользователе;</w:t>
      </w:r>
    </w:p>
    <w:p w14:paraId="6D6E5703" w14:textId="409C05CD" w:rsidR="00F62572" w:rsidRPr="003A7090" w:rsidRDefault="00F62572" w:rsidP="000C77A4">
      <w:pPr>
        <w:pStyle w:val="-"/>
      </w:pPr>
      <w:r w:rsidRPr="003A7090">
        <w:t>тип доступа;</w:t>
      </w:r>
    </w:p>
    <w:p w14:paraId="78453186" w14:textId="77777777" w:rsidR="000C77A4" w:rsidRPr="003A7090" w:rsidRDefault="000C77A4" w:rsidP="000C77A4">
      <w:pPr>
        <w:pStyle w:val="-"/>
      </w:pPr>
      <w:r w:rsidRPr="003A7090">
        <w:t>описание пользователя.</w:t>
      </w:r>
    </w:p>
    <w:p w14:paraId="24E599ED" w14:textId="77777777" w:rsidR="00554CF1" w:rsidRPr="003A7090" w:rsidRDefault="000C77A4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7C01A3EA" wp14:editId="17427A8F">
            <wp:extent cx="4970887" cy="14473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2" b="24283"/>
                    <a:stretch/>
                  </pic:blipFill>
                  <pic:spPr bwMode="auto">
                    <a:xfrm>
                      <a:off x="0" y="0"/>
                      <a:ext cx="4973175" cy="144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7AAC9" w14:textId="39C38C34" w:rsidR="00127D0A" w:rsidRPr="003A7090" w:rsidRDefault="00554CF1" w:rsidP="00554CF1">
      <w:pPr>
        <w:pStyle w:val="aff4"/>
      </w:pPr>
      <w:bookmarkStart w:id="1142" w:name="_Ref61539281"/>
      <w:r w:rsidRPr="003A7090">
        <w:t xml:space="preserve">Рис. </w:t>
      </w:r>
      <w:fldSimple w:instr=" SEQ Рис. \* ARABIC ">
        <w:r w:rsidR="009249DD">
          <w:rPr>
            <w:noProof/>
          </w:rPr>
          <w:t>14</w:t>
        </w:r>
      </w:fldSimple>
      <w:bookmarkEnd w:id="1142"/>
    </w:p>
    <w:p w14:paraId="64A6EB3A" w14:textId="77777777" w:rsidR="009478F6" w:rsidRPr="003A7090" w:rsidRDefault="00F753AE" w:rsidP="00EF79BF">
      <w:pPr>
        <w:pStyle w:val="3"/>
      </w:pPr>
      <w:bookmarkStart w:id="1143" w:name="_Toc372537927"/>
      <w:bookmarkStart w:id="1144" w:name="_Ref53584973"/>
      <w:r w:rsidRPr="003A7090">
        <w:t>Создание нового пользователя</w:t>
      </w:r>
      <w:bookmarkEnd w:id="1143"/>
      <w:bookmarkEnd w:id="1144"/>
    </w:p>
    <w:p w14:paraId="64A6EB3B" w14:textId="1E57080D" w:rsidR="009478F6" w:rsidRPr="003A7090" w:rsidRDefault="009478F6" w:rsidP="004654F2">
      <w:pPr>
        <w:pStyle w:val="a0"/>
      </w:pPr>
      <w:r w:rsidRPr="003A7090">
        <w:t>Для добавления нового пользователя необходимо нажать кнопку «Добавить» (</w:t>
      </w:r>
      <w:r w:rsidR="00D74BAA" w:rsidRPr="003A7090">
        <w:fldChar w:fldCharType="begin"/>
      </w:r>
      <w:r w:rsidR="00D74BAA" w:rsidRPr="003A7090">
        <w:instrText xml:space="preserve"> REF _Ref61539289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15</w:t>
      </w:r>
      <w:r w:rsidR="00D74BAA" w:rsidRPr="003A7090">
        <w:fldChar w:fldCharType="end"/>
      </w:r>
      <w:r w:rsidR="00D74BAA" w:rsidRPr="003A7090">
        <w:t>).</w:t>
      </w:r>
    </w:p>
    <w:p w14:paraId="28A8B793" w14:textId="77777777" w:rsidR="00554CF1" w:rsidRPr="003A7090" w:rsidRDefault="00BE174D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C03" wp14:editId="64A6EC04">
            <wp:extent cx="3800000" cy="419048"/>
            <wp:effectExtent l="0" t="0" r="0" b="63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5EE" w14:textId="5D348B0D" w:rsidR="008B1FB4" w:rsidRPr="003A7090" w:rsidRDefault="00554CF1" w:rsidP="00554CF1">
      <w:pPr>
        <w:pStyle w:val="aff4"/>
      </w:pPr>
      <w:bookmarkStart w:id="1145" w:name="_Ref61539289"/>
      <w:r w:rsidRPr="003A7090">
        <w:t xml:space="preserve">Рис. </w:t>
      </w:r>
      <w:fldSimple w:instr=" SEQ Рис. \* ARABIC ">
        <w:r w:rsidR="009249DD">
          <w:rPr>
            <w:noProof/>
          </w:rPr>
          <w:t>15</w:t>
        </w:r>
      </w:fldSimple>
      <w:bookmarkEnd w:id="1145"/>
    </w:p>
    <w:p w14:paraId="64A6EB3F" w14:textId="276A8AA6" w:rsidR="009478F6" w:rsidRPr="003A7090" w:rsidRDefault="009478F6" w:rsidP="004654F2">
      <w:pPr>
        <w:pStyle w:val="a0"/>
      </w:pPr>
      <w:r w:rsidRPr="003A7090">
        <w:t>После чего открывается форма создания пользователя (</w:t>
      </w:r>
      <w:r w:rsidR="00D74BAA" w:rsidRPr="003A7090">
        <w:fldChar w:fldCharType="begin"/>
      </w:r>
      <w:r w:rsidR="00D74BAA" w:rsidRPr="003A7090">
        <w:instrText xml:space="preserve"> REF _Ref61539303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16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33A85C63" w14:textId="77777777" w:rsidR="00554CF1" w:rsidRPr="003A7090" w:rsidRDefault="000C77A4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01F45E9F" wp14:editId="068E74DE">
            <wp:extent cx="3242810" cy="30905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" b="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10" cy="309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4FDBF" w14:textId="3911847E" w:rsidR="008B1FB4" w:rsidRPr="003A7090" w:rsidRDefault="00554CF1" w:rsidP="00554CF1">
      <w:pPr>
        <w:pStyle w:val="aff4"/>
      </w:pPr>
      <w:bookmarkStart w:id="1146" w:name="_Ref61539303"/>
      <w:r w:rsidRPr="003A7090">
        <w:t xml:space="preserve">Рис. </w:t>
      </w:r>
      <w:fldSimple w:instr=" SEQ Рис. \* ARABIC ">
        <w:r w:rsidR="009249DD">
          <w:rPr>
            <w:noProof/>
          </w:rPr>
          <w:t>16</w:t>
        </w:r>
      </w:fldSimple>
      <w:bookmarkEnd w:id="1146"/>
    </w:p>
    <w:p w14:paraId="0B51E685" w14:textId="78FB80A3" w:rsidR="000C77A4" w:rsidRPr="003A7090" w:rsidRDefault="000C77A4" w:rsidP="000C77A4">
      <w:pPr>
        <w:pStyle w:val="a0"/>
      </w:pPr>
      <w:r w:rsidRPr="003A7090">
        <w:lastRenderedPageBreak/>
        <w:t>В открывшемся диалоговом окне необходимо заполнить обязательные поля: «Логин», «Пароль», «Подтвердите пароль»</w:t>
      </w:r>
      <w:r w:rsidR="005C0058" w:rsidRPr="003A7090">
        <w:t>,</w:t>
      </w:r>
      <w:r w:rsidRPr="003A7090">
        <w:t xml:space="preserve"> «Максимальное количество параллельных сессий»</w:t>
      </w:r>
      <w:r w:rsidR="005C0058" w:rsidRPr="003A7090">
        <w:t>, «Срок действия пароля»</w:t>
      </w:r>
      <w:r w:rsidRPr="003A7090">
        <w:t xml:space="preserve"> и сохранить пользователя нажатием на кнопку «Сохранить». Также при создании пользователя можно заполнить дополнительное (необязательное) поле «Описание пользователя»</w:t>
      </w:r>
      <w:r w:rsidR="00F0425F" w:rsidRPr="003A7090">
        <w:t>.</w:t>
      </w:r>
      <w:r w:rsidRPr="003A7090">
        <w:t xml:space="preserve"> </w:t>
      </w:r>
      <w:r w:rsidR="00F0425F" w:rsidRPr="003A7090">
        <w:t>Поставить поля</w:t>
      </w:r>
      <w:r w:rsidRPr="003A7090">
        <w:t xml:space="preserve"> «Временный пользователь» </w:t>
      </w:r>
      <w:r w:rsidR="00F0425F" w:rsidRPr="003A7090">
        <w:t>и</w:t>
      </w:r>
      <w:r w:rsidRPr="003A7090">
        <w:t xml:space="preserve"> «Сменить пароль после первого входа» в положение «Да»</w:t>
      </w:r>
      <w:r w:rsidR="00F0425F" w:rsidRPr="003A7090">
        <w:t xml:space="preserve"> при необходимости</w:t>
      </w:r>
      <w:r w:rsidRPr="003A7090">
        <w:t>.</w:t>
      </w:r>
    </w:p>
    <w:p w14:paraId="6005363C" w14:textId="51F47D1A" w:rsidR="000C77A4" w:rsidRPr="003A7090" w:rsidRDefault="000C77A4" w:rsidP="000C77A4">
      <w:pPr>
        <w:pStyle w:val="a0"/>
      </w:pPr>
      <w:r w:rsidRPr="003A7090">
        <w:t xml:space="preserve">После сохранения пользователь появится в списке </w:t>
      </w:r>
      <w:r w:rsidR="007F7D2F" w:rsidRPr="003A7090">
        <w:t xml:space="preserve">во </w:t>
      </w:r>
      <w:r w:rsidRPr="003A7090">
        <w:t>вкладк</w:t>
      </w:r>
      <w:r w:rsidR="007F7D2F" w:rsidRPr="003A7090">
        <w:t>е</w:t>
      </w:r>
      <w:r w:rsidRPr="003A7090">
        <w:t xml:space="preserve"> «Пользователи».</w:t>
      </w:r>
    </w:p>
    <w:p w14:paraId="2B702D28" w14:textId="3ADE6221" w:rsidR="00F62572" w:rsidRPr="003A7090" w:rsidRDefault="00F62572" w:rsidP="000C77A4">
      <w:pPr>
        <w:pStyle w:val="a0"/>
      </w:pPr>
      <w:r w:rsidRPr="003A7090">
        <w:t xml:space="preserve">Примечание: «Тип доступа» </w:t>
      </w:r>
      <w:r w:rsidR="00000D8F" w:rsidRPr="003A7090">
        <w:t>пользователя зависит от</w:t>
      </w:r>
      <w:r w:rsidR="00673AC1" w:rsidRPr="003A7090">
        <w:t xml:space="preserve"> настройки привязан</w:t>
      </w:r>
      <w:r w:rsidR="00000D8F" w:rsidRPr="003A7090">
        <w:t>н</w:t>
      </w:r>
      <w:r w:rsidR="00673AC1" w:rsidRPr="003A7090">
        <w:t>ой роли</w:t>
      </w:r>
      <w:r w:rsidR="00F0425F" w:rsidRPr="003A7090">
        <w:t xml:space="preserve">. </w:t>
      </w:r>
      <w:proofErr w:type="gramStart"/>
      <w:r w:rsidR="00F0425F" w:rsidRPr="003A7090">
        <w:t>В</w:t>
      </w:r>
      <w:r w:rsidR="00000D8F" w:rsidRPr="003A7090">
        <w:t xml:space="preserve"> случае удаления всех ролей пользователя,</w:t>
      </w:r>
      <w:proofErr w:type="gramEnd"/>
      <w:r w:rsidR="00000D8F" w:rsidRPr="003A7090">
        <w:t xml:space="preserve"> </w:t>
      </w:r>
      <w:r w:rsidR="00F0425F" w:rsidRPr="003A7090">
        <w:t xml:space="preserve">тип доступа </w:t>
      </w:r>
      <w:r w:rsidR="00000D8F" w:rsidRPr="003A7090">
        <w:t>автоматически меняется</w:t>
      </w:r>
      <w:r w:rsidR="005344A3" w:rsidRPr="003A7090">
        <w:t xml:space="preserve"> </w:t>
      </w:r>
      <w:r w:rsidR="00000D8F" w:rsidRPr="003A7090">
        <w:t>на выбранный</w:t>
      </w:r>
      <w:r w:rsidR="00673AC1" w:rsidRPr="003A7090">
        <w:t xml:space="preserve"> в </w:t>
      </w:r>
      <w:r w:rsidRPr="003A7090">
        <w:t>Програ</w:t>
      </w:r>
      <w:r w:rsidR="00673AC1" w:rsidRPr="003A7090">
        <w:t>мме (черный и</w:t>
      </w:r>
      <w:r w:rsidR="00000D8F" w:rsidRPr="003A7090">
        <w:t>ли</w:t>
      </w:r>
      <w:r w:rsidR="00673AC1" w:rsidRPr="003A7090">
        <w:t xml:space="preserve"> белый)</w:t>
      </w:r>
      <w:r w:rsidRPr="003A7090">
        <w:t>. Существует 3 вида типа доступа:</w:t>
      </w:r>
    </w:p>
    <w:p w14:paraId="2FB09089" w14:textId="0D989E8F" w:rsidR="00F62572" w:rsidRPr="003A7090" w:rsidRDefault="00F62572" w:rsidP="00F62572">
      <w:pPr>
        <w:pStyle w:val="-"/>
      </w:pPr>
      <w:r w:rsidRPr="003A7090">
        <w:t>все запрещено</w:t>
      </w:r>
      <w:r w:rsidR="00EB640E" w:rsidRPr="003A7090">
        <w:t xml:space="preserve"> (белый список)</w:t>
      </w:r>
      <w:r w:rsidRPr="003A7090">
        <w:t>;</w:t>
      </w:r>
    </w:p>
    <w:p w14:paraId="2A7ECD83" w14:textId="5EC464AA" w:rsidR="00F62572" w:rsidRPr="003A7090" w:rsidRDefault="00F62572" w:rsidP="00F62572">
      <w:pPr>
        <w:pStyle w:val="-"/>
      </w:pPr>
      <w:r w:rsidRPr="003A7090">
        <w:t>все разрешено</w:t>
      </w:r>
      <w:r w:rsidR="00EB640E" w:rsidRPr="003A7090">
        <w:t xml:space="preserve"> (черный список)</w:t>
      </w:r>
      <w:r w:rsidRPr="003A7090">
        <w:t>;</w:t>
      </w:r>
    </w:p>
    <w:p w14:paraId="6B811B33" w14:textId="799401BA" w:rsidR="00F62572" w:rsidRPr="003A7090" w:rsidRDefault="00F62572" w:rsidP="00F62572">
      <w:pPr>
        <w:pStyle w:val="-"/>
      </w:pPr>
      <w:r w:rsidRPr="003A7090">
        <w:t>по ролям</w:t>
      </w:r>
      <w:r w:rsidR="00EB640E" w:rsidRPr="003A7090">
        <w:t xml:space="preserve"> (</w:t>
      </w:r>
      <w:r w:rsidR="00673AC1" w:rsidRPr="003A7090">
        <w:t>в случае привязки к роли</w:t>
      </w:r>
      <w:r w:rsidR="00EB640E" w:rsidRPr="003A7090">
        <w:t>)</w:t>
      </w:r>
      <w:r w:rsidRPr="003A7090">
        <w:t>.</w:t>
      </w:r>
    </w:p>
    <w:p w14:paraId="2F07AE0B" w14:textId="70BDD1D9" w:rsidR="00095FF8" w:rsidRPr="003A7090" w:rsidRDefault="00095FF8" w:rsidP="00A736E7">
      <w:pPr>
        <w:pStyle w:val="a0"/>
      </w:pPr>
      <w:r w:rsidRPr="003A7090">
        <w:t xml:space="preserve">При создании пользователя в </w:t>
      </w:r>
      <w:r w:rsidR="00A5328D" w:rsidRPr="003A7090">
        <w:t>ПО «</w:t>
      </w:r>
      <w:r w:rsidR="00A5328D" w:rsidRPr="003A7090">
        <w:rPr>
          <w:lang w:val="en-US"/>
        </w:rPr>
        <w:t>WebGard</w:t>
      </w:r>
      <w:r w:rsidR="00A5328D" w:rsidRPr="003A7090">
        <w:t xml:space="preserve"> 2.0»</w:t>
      </w:r>
      <w:r w:rsidRPr="003A7090">
        <w:t xml:space="preserve"> </w:t>
      </w:r>
      <w:r w:rsidR="00A5328D" w:rsidRPr="003A7090">
        <w:t xml:space="preserve">пользователь в ЗИС не создаётся. Для корректной работы необходимо добавить пользователя идентичного в </w:t>
      </w:r>
      <w:r w:rsidR="007E4912" w:rsidRPr="003A7090">
        <w:t>ЗИС</w:t>
      </w:r>
      <w:r w:rsidR="00A5328D" w:rsidRPr="003A7090">
        <w:t>.</w:t>
      </w:r>
    </w:p>
    <w:p w14:paraId="64A6EB46" w14:textId="4F939A28" w:rsidR="009478F6" w:rsidRPr="003A7090" w:rsidRDefault="00F753AE" w:rsidP="00EF79BF">
      <w:pPr>
        <w:pStyle w:val="3"/>
      </w:pPr>
      <w:bookmarkStart w:id="1147" w:name="_Toc372537928"/>
      <w:r w:rsidRPr="003A7090">
        <w:t>Редактирование существующего пользователя</w:t>
      </w:r>
      <w:bookmarkEnd w:id="1147"/>
    </w:p>
    <w:p w14:paraId="64A6EB48" w14:textId="20309D08" w:rsidR="00BE174D" w:rsidRPr="003A7090" w:rsidRDefault="009478F6" w:rsidP="004654F2">
      <w:pPr>
        <w:pStyle w:val="a0"/>
      </w:pPr>
      <w:r w:rsidRPr="003A7090">
        <w:t>При нажатии на кнопку «Редактировать» открывается форма редактирования выбранного пользователя (</w:t>
      </w:r>
      <w:r w:rsidR="00D74BAA" w:rsidRPr="003A7090">
        <w:fldChar w:fldCharType="begin"/>
      </w:r>
      <w:r w:rsidR="00D74BAA" w:rsidRPr="003A7090">
        <w:instrText xml:space="preserve"> REF _Ref61539311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17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727E1628" w14:textId="77777777" w:rsidR="00554CF1" w:rsidRPr="003A7090" w:rsidRDefault="00102C22" w:rsidP="00554CF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02C11B2D" wp14:editId="2DD4E97C">
            <wp:extent cx="3498850" cy="360045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" b="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7EFE9" w14:textId="5EE93FE3" w:rsidR="008B1FB4" w:rsidRPr="003A7090" w:rsidRDefault="00554CF1" w:rsidP="00554CF1">
      <w:pPr>
        <w:pStyle w:val="aff4"/>
      </w:pPr>
      <w:bookmarkStart w:id="1148" w:name="_Ref61539311"/>
      <w:r w:rsidRPr="003A7090">
        <w:t xml:space="preserve">Рис. </w:t>
      </w:r>
      <w:fldSimple w:instr=" SEQ Рис. \* ARABIC ">
        <w:r w:rsidR="009249DD">
          <w:rPr>
            <w:noProof/>
          </w:rPr>
          <w:t>17</w:t>
        </w:r>
      </w:fldSimple>
      <w:bookmarkEnd w:id="1148"/>
    </w:p>
    <w:p w14:paraId="64A6EB4C" w14:textId="0BAD269D" w:rsidR="00DF65B5" w:rsidRPr="003A7090" w:rsidRDefault="004243D6" w:rsidP="004654F2">
      <w:pPr>
        <w:pStyle w:val="a0"/>
      </w:pPr>
      <w:r w:rsidRPr="003A7090">
        <w:t>В</w:t>
      </w:r>
      <w:r w:rsidR="009478F6" w:rsidRPr="003A7090">
        <w:t xml:space="preserve"> форме редактирования отображается дополнительное поле для смены пароля «Новый пароль»</w:t>
      </w:r>
      <w:r w:rsidR="00FC787F" w:rsidRPr="003A7090">
        <w:t xml:space="preserve"> и «Подтверждение пароля»</w:t>
      </w:r>
      <w:r w:rsidR="00A342E3" w:rsidRPr="003A7090">
        <w:t>,</w:t>
      </w:r>
      <w:r w:rsidR="009478F6" w:rsidRPr="003A7090">
        <w:t xml:space="preserve"> кнопка блокировки пользователя, </w:t>
      </w:r>
      <w:r w:rsidR="00A342E3" w:rsidRPr="003A7090">
        <w:t xml:space="preserve">которая блокирует </w:t>
      </w:r>
      <w:r w:rsidR="00A342E3" w:rsidRPr="003A7090">
        <w:lastRenderedPageBreak/>
        <w:t xml:space="preserve">пользователю доступ к </w:t>
      </w:r>
      <w:r w:rsidR="00F0425F" w:rsidRPr="003A7090">
        <w:t>ЗИС</w:t>
      </w:r>
      <w:r w:rsidR="00A342E3" w:rsidRPr="003A7090">
        <w:t>,</w:t>
      </w:r>
      <w:r w:rsidR="00FC787F" w:rsidRPr="003A7090">
        <w:t xml:space="preserve"> поле «Максимальное количество сессий», которое позволяет войти в аккаунт с нескольких устройств,</w:t>
      </w:r>
      <w:r w:rsidR="00102C22" w:rsidRPr="003A7090">
        <w:t xml:space="preserve"> отметка о временном пользователе,</w:t>
      </w:r>
      <w:r w:rsidR="00A342E3" w:rsidRPr="003A7090">
        <w:t xml:space="preserve"> кнопка изменения пароля после первого входа, поле описания пользователя, срок действия пароля</w:t>
      </w:r>
      <w:r w:rsidR="000E57A4" w:rsidRPr="003A7090">
        <w:t xml:space="preserve">, </w:t>
      </w:r>
      <w:r w:rsidR="00A342E3" w:rsidRPr="003A7090">
        <w:t>изменить логин нельзя.</w:t>
      </w:r>
      <w:bookmarkStart w:id="1149" w:name="_Toc372537929"/>
    </w:p>
    <w:p w14:paraId="163FAE98" w14:textId="77777777" w:rsidR="00F5678C" w:rsidRDefault="008605EF" w:rsidP="008605EF">
      <w:pPr>
        <w:pStyle w:val="a0"/>
      </w:pPr>
      <w:r w:rsidRPr="003A7090">
        <w:t>Примечани</w:t>
      </w:r>
      <w:r w:rsidR="00F5678C">
        <w:t>я</w:t>
      </w:r>
      <w:r w:rsidRPr="003A7090">
        <w:t>:</w:t>
      </w:r>
    </w:p>
    <w:p w14:paraId="6CF59EBA" w14:textId="3AEECA7E" w:rsidR="008605EF" w:rsidRDefault="008605EF" w:rsidP="00F5678C">
      <w:pPr>
        <w:pStyle w:val="-"/>
      </w:pPr>
      <w:proofErr w:type="gramStart"/>
      <w:r w:rsidRPr="003A7090">
        <w:t xml:space="preserve">при редактировании пользователя в </w:t>
      </w:r>
      <w:r w:rsidR="00DD471B">
        <w:t xml:space="preserve">ПО </w:t>
      </w:r>
      <w:r w:rsidRPr="003A7090">
        <w:t>«</w:t>
      </w:r>
      <w:r w:rsidRPr="003A7090">
        <w:rPr>
          <w:lang w:val="en-US"/>
        </w:rPr>
        <w:t>WebGard</w:t>
      </w:r>
      <w:r w:rsidRPr="003A7090">
        <w:t xml:space="preserve"> 2.0»,</w:t>
      </w:r>
      <w:proofErr w:type="gramEnd"/>
      <w:r w:rsidRPr="003A7090">
        <w:t xml:space="preserve"> данные пользователя в ЗИС не меняются. Для корректной работы необходимо отредактировать данные пользователя </w:t>
      </w:r>
      <w:proofErr w:type="gramStart"/>
      <w:r w:rsidRPr="003A7090">
        <w:t>в ЗИС</w:t>
      </w:r>
      <w:proofErr w:type="gramEnd"/>
      <w:r w:rsidRPr="003A7090">
        <w:t xml:space="preserve"> идентично данным в </w:t>
      </w:r>
      <w:r w:rsidR="00DD471B">
        <w:t xml:space="preserve">ПО </w:t>
      </w:r>
      <w:r w:rsidRPr="003A7090">
        <w:t>«</w:t>
      </w:r>
      <w:r w:rsidRPr="003A7090">
        <w:rPr>
          <w:lang w:val="en-US"/>
        </w:rPr>
        <w:t>WebGard</w:t>
      </w:r>
      <w:r w:rsidRPr="003A7090">
        <w:t xml:space="preserve"> 2.0»</w:t>
      </w:r>
      <w:r w:rsidR="00F5678C">
        <w:t>;</w:t>
      </w:r>
    </w:p>
    <w:p w14:paraId="0BE74E43" w14:textId="49DEE653" w:rsidR="00F5678C" w:rsidRDefault="00F5678C" w:rsidP="00F5678C">
      <w:pPr>
        <w:pStyle w:val="-"/>
      </w:pPr>
      <w:r>
        <w:t>при установке флага «Блокировка» в положение «Вкл» все открытые сессии блокированного пользователя автоматически блокируются. Чтобы разблокировать пользователю доступ к Программе необходимо флаг «Блокировка» в положение «Выкл» и примерить права.</w:t>
      </w:r>
    </w:p>
    <w:p w14:paraId="1B10C48F" w14:textId="77777777" w:rsidR="002D5317" w:rsidRPr="003A7090" w:rsidRDefault="002D5317" w:rsidP="002D5317">
      <w:pPr>
        <w:pStyle w:val="3"/>
      </w:pPr>
      <w:r w:rsidRPr="003A7090">
        <w:t>Кнопка «Роли»</w:t>
      </w:r>
    </w:p>
    <w:p w14:paraId="6D516070" w14:textId="4F6E3119" w:rsidR="002D5317" w:rsidRPr="003A7090" w:rsidRDefault="002D5317" w:rsidP="002D5317">
      <w:pPr>
        <w:pStyle w:val="a0"/>
        <w:rPr>
          <w:noProof/>
        </w:rPr>
      </w:pPr>
      <w:r w:rsidRPr="003A7090">
        <w:t>Кнопка «Роли» (</w:t>
      </w:r>
      <w:r w:rsidR="00D74BAA" w:rsidRPr="003A7090">
        <w:fldChar w:fldCharType="begin"/>
      </w:r>
      <w:r w:rsidR="00D74BAA" w:rsidRPr="003A7090">
        <w:instrText xml:space="preserve"> REF _Ref61539320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18</w:t>
      </w:r>
      <w:r w:rsidR="00D74BAA" w:rsidRPr="003A7090">
        <w:fldChar w:fldCharType="end"/>
      </w:r>
      <w:r w:rsidRPr="003A7090">
        <w:t>) используется для вызова формы редактирования ролей пользователя</w:t>
      </w:r>
      <w:r w:rsidR="00632E37" w:rsidRPr="003A7090">
        <w:t>.</w:t>
      </w:r>
    </w:p>
    <w:p w14:paraId="126A6933" w14:textId="77777777" w:rsidR="0082049A" w:rsidRPr="003A7090" w:rsidRDefault="002D5317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728AAB6" wp14:editId="1E29E482">
            <wp:extent cx="3726815" cy="431165"/>
            <wp:effectExtent l="0" t="0" r="6985" b="6985"/>
            <wp:docPr id="25" name="Рисунок 25" descr="C:\Users\i.mikhaylov\Pictures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.mikhaylov\Pictures\Снимок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9542" w14:textId="32A23714" w:rsidR="002D5317" w:rsidRPr="003A7090" w:rsidRDefault="0082049A" w:rsidP="0082049A">
      <w:pPr>
        <w:pStyle w:val="aff4"/>
      </w:pPr>
      <w:bookmarkStart w:id="1150" w:name="_Ref61539320"/>
      <w:r w:rsidRPr="003A7090">
        <w:t xml:space="preserve">Рис. </w:t>
      </w:r>
      <w:fldSimple w:instr=" SEQ Рис. \* ARABIC ">
        <w:r w:rsidR="009249DD">
          <w:rPr>
            <w:noProof/>
          </w:rPr>
          <w:t>18</w:t>
        </w:r>
      </w:fldSimple>
      <w:bookmarkEnd w:id="1150"/>
    </w:p>
    <w:p w14:paraId="6D2CFC67" w14:textId="2C25AFAB" w:rsidR="002D5317" w:rsidRPr="003A7090" w:rsidRDefault="002D5317" w:rsidP="002D5317">
      <w:pPr>
        <w:pStyle w:val="a0"/>
      </w:pPr>
      <w:r w:rsidRPr="003A7090">
        <w:t>Форма редактирования ролей пользователя (</w:t>
      </w:r>
      <w:r w:rsidR="00D74BAA" w:rsidRPr="003A7090">
        <w:fldChar w:fldCharType="begin"/>
      </w:r>
      <w:r w:rsidR="00D74BAA" w:rsidRPr="003A7090">
        <w:instrText xml:space="preserve"> REF _Ref61539327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19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229649A1" w14:textId="77777777" w:rsidR="0082049A" w:rsidRPr="003A7090" w:rsidRDefault="002D5317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48300147" wp14:editId="4EB45D09">
            <wp:extent cx="6454966" cy="376319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966" cy="37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FCD1" w14:textId="1318B841" w:rsidR="002D5317" w:rsidRPr="003A7090" w:rsidRDefault="0082049A" w:rsidP="0082049A">
      <w:pPr>
        <w:pStyle w:val="aff4"/>
      </w:pPr>
      <w:bookmarkStart w:id="1151" w:name="_Ref61539327"/>
      <w:r w:rsidRPr="003A7090">
        <w:t xml:space="preserve">Рис. </w:t>
      </w:r>
      <w:fldSimple w:instr=" SEQ Рис. \* ARABIC ">
        <w:r w:rsidR="009249DD">
          <w:rPr>
            <w:noProof/>
          </w:rPr>
          <w:t>19</w:t>
        </w:r>
      </w:fldSimple>
      <w:bookmarkEnd w:id="1151"/>
    </w:p>
    <w:p w14:paraId="12960091" w14:textId="2F2FF587" w:rsidR="002D5317" w:rsidRPr="003A7090" w:rsidRDefault="0095474B" w:rsidP="004654F2">
      <w:pPr>
        <w:pStyle w:val="a0"/>
      </w:pPr>
      <w:r w:rsidRPr="003A7090">
        <w:lastRenderedPageBreak/>
        <w:t>Форма р</w:t>
      </w:r>
      <w:r w:rsidR="002D5317" w:rsidRPr="003A7090">
        <w:t>едактировани</w:t>
      </w:r>
      <w:r w:rsidRPr="003A7090">
        <w:t>я</w:t>
      </w:r>
      <w:r w:rsidR="002D5317" w:rsidRPr="003A7090">
        <w:t xml:space="preserve"> рол</w:t>
      </w:r>
      <w:r w:rsidRPr="003A7090">
        <w:t>ей</w:t>
      </w:r>
      <w:r w:rsidR="002D5317" w:rsidRPr="003A7090">
        <w:t xml:space="preserve"> пользователя позволяет </w:t>
      </w:r>
      <w:r w:rsidR="006856C1" w:rsidRPr="003A7090">
        <w:t>назначить</w:t>
      </w:r>
      <w:r w:rsidR="00EB640E" w:rsidRPr="003A7090">
        <w:t>/удалить</w:t>
      </w:r>
      <w:r w:rsidR="002D5317" w:rsidRPr="003A7090">
        <w:t xml:space="preserve"> роль </w:t>
      </w:r>
      <w:r w:rsidR="00EB640E" w:rsidRPr="003A7090">
        <w:t xml:space="preserve">или несколько ролей </w:t>
      </w:r>
      <w:r w:rsidR="008B1B5E" w:rsidRPr="003A7090">
        <w:t xml:space="preserve">выбранному </w:t>
      </w:r>
      <w:r w:rsidR="002D5317" w:rsidRPr="003A7090">
        <w:t>пользователю.</w:t>
      </w:r>
    </w:p>
    <w:p w14:paraId="6F92AF1D" w14:textId="324FE7A0" w:rsidR="00BE4F36" w:rsidRPr="003A7090" w:rsidRDefault="00BE4F36" w:rsidP="004654F2">
      <w:pPr>
        <w:pStyle w:val="a0"/>
      </w:pPr>
      <w:r w:rsidRPr="003A7090">
        <w:t>Вкладк</w:t>
      </w:r>
      <w:r w:rsidR="008B1B5E" w:rsidRPr="003A7090">
        <w:t>а</w:t>
      </w:r>
      <w:r w:rsidRPr="003A7090">
        <w:t xml:space="preserve"> «Функции» показыва</w:t>
      </w:r>
      <w:r w:rsidR="008B1B5E" w:rsidRPr="003A7090">
        <w:t>ет</w:t>
      </w:r>
      <w:r w:rsidR="0095474B" w:rsidRPr="003A7090">
        <w:t>,</w:t>
      </w:r>
      <w:r w:rsidRPr="003A7090">
        <w:t xml:space="preserve"> какие функции</w:t>
      </w:r>
      <w:r w:rsidR="008B1B5E" w:rsidRPr="003A7090">
        <w:t xml:space="preserve"> </w:t>
      </w:r>
      <w:r w:rsidR="006856C1" w:rsidRPr="003A7090">
        <w:t>назначены</w:t>
      </w:r>
      <w:r w:rsidRPr="003A7090">
        <w:t xml:space="preserve"> пользователю </w:t>
      </w:r>
      <w:r w:rsidR="00F5678C">
        <w:t>добавленных</w:t>
      </w:r>
      <w:r w:rsidRPr="003A7090">
        <w:t xml:space="preserve"> рол</w:t>
      </w:r>
      <w:r w:rsidR="00F5678C">
        <w:t>ей</w:t>
      </w:r>
      <w:r w:rsidRPr="003A7090">
        <w:t>.</w:t>
      </w:r>
    </w:p>
    <w:p w14:paraId="64A6EB4D" w14:textId="77777777" w:rsidR="009478F6" w:rsidRPr="003A7090" w:rsidRDefault="00F753AE" w:rsidP="00EF79BF">
      <w:pPr>
        <w:pStyle w:val="3"/>
      </w:pPr>
      <w:r w:rsidRPr="003A7090">
        <w:t>Удаление пользователя</w:t>
      </w:r>
      <w:bookmarkEnd w:id="1149"/>
    </w:p>
    <w:p w14:paraId="64A6EB4E" w14:textId="50E8A8D7" w:rsidR="009478F6" w:rsidRPr="003A7090" w:rsidRDefault="009478F6" w:rsidP="004654F2">
      <w:pPr>
        <w:pStyle w:val="a0"/>
      </w:pPr>
      <w:r w:rsidRPr="003A7090">
        <w:t>Кнопка «Удалить»</w:t>
      </w:r>
      <w:r w:rsidR="00714A2B" w:rsidRPr="003A7090">
        <w:t xml:space="preserve"> </w:t>
      </w:r>
      <w:r w:rsidRPr="003A7090">
        <w:t>отвечает за удаление существующего пользователя. При её нажатии открывается окно подтверждения, где можно подтвердить или отменить операцию (</w:t>
      </w:r>
      <w:r w:rsidR="00D74BAA" w:rsidRPr="003A7090">
        <w:fldChar w:fldCharType="begin"/>
      </w:r>
      <w:r w:rsidR="00D74BAA" w:rsidRPr="003A7090">
        <w:instrText xml:space="preserve"> REF _Ref61539334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20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728A32DE" w14:textId="77777777" w:rsidR="0082049A" w:rsidRPr="003A7090" w:rsidRDefault="009478F6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C09" wp14:editId="64A6EC0A">
            <wp:extent cx="5314286" cy="1495238"/>
            <wp:effectExtent l="0" t="0" r="127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82BB" w14:textId="2A46B94B" w:rsidR="002723EA" w:rsidRPr="003A7090" w:rsidRDefault="0082049A" w:rsidP="0082049A">
      <w:pPr>
        <w:pStyle w:val="aff4"/>
      </w:pPr>
      <w:bookmarkStart w:id="1152" w:name="_Ref61539334"/>
      <w:r w:rsidRPr="003A7090">
        <w:t xml:space="preserve">Рис. </w:t>
      </w:r>
      <w:fldSimple w:instr=" SEQ Рис. \* ARABIC ">
        <w:r w:rsidR="009249DD">
          <w:rPr>
            <w:noProof/>
          </w:rPr>
          <w:t>20</w:t>
        </w:r>
      </w:fldSimple>
      <w:bookmarkEnd w:id="1152"/>
    </w:p>
    <w:p w14:paraId="7641AF53" w14:textId="79F373DC" w:rsidR="00435439" w:rsidRPr="003A7090" w:rsidRDefault="00435439" w:rsidP="00A736E7">
      <w:pPr>
        <w:pStyle w:val="a0"/>
      </w:pPr>
      <w:r w:rsidRPr="003A7090">
        <w:t xml:space="preserve">Примечание: </w:t>
      </w:r>
      <w:r w:rsidR="00581903" w:rsidRPr="003A7090">
        <w:t xml:space="preserve">при удалении пользователя в </w:t>
      </w:r>
      <w:r w:rsidR="00DD471B">
        <w:t xml:space="preserve">ПО </w:t>
      </w:r>
      <w:r w:rsidR="00581903" w:rsidRPr="003A7090">
        <w:t>«</w:t>
      </w:r>
      <w:r w:rsidR="00581903" w:rsidRPr="003A7090">
        <w:rPr>
          <w:lang w:val="en-US"/>
        </w:rPr>
        <w:t>WebGard</w:t>
      </w:r>
      <w:r w:rsidR="00581903" w:rsidRPr="003A7090">
        <w:t xml:space="preserve"> 2.0» данные пользователя в ЗИС </w:t>
      </w:r>
      <w:r w:rsidR="00D308A9" w:rsidRPr="003A7090">
        <w:t>сохраняются</w:t>
      </w:r>
      <w:r w:rsidR="00581903" w:rsidRPr="003A7090">
        <w:t xml:space="preserve">. Для </w:t>
      </w:r>
      <w:r w:rsidR="00F0425F" w:rsidRPr="003A7090">
        <w:t>полного удаления пользователя его также</w:t>
      </w:r>
      <w:r w:rsidR="00581903" w:rsidRPr="003A7090">
        <w:t xml:space="preserve"> необходимо удалить в ЗИС.</w:t>
      </w:r>
    </w:p>
    <w:p w14:paraId="29835FA0" w14:textId="3D745D54" w:rsidR="00C33D0B" w:rsidRPr="003A7090" w:rsidRDefault="00C33D0B" w:rsidP="00EF79BF">
      <w:pPr>
        <w:pStyle w:val="3"/>
      </w:pPr>
      <w:r w:rsidRPr="003A7090">
        <w:t xml:space="preserve">Поиск пользователей </w:t>
      </w:r>
      <w:r w:rsidR="00E54F23" w:rsidRPr="003A7090">
        <w:t>с использованием формы</w:t>
      </w:r>
      <w:r w:rsidRPr="003A7090">
        <w:t xml:space="preserve"> «Фильт</w:t>
      </w:r>
      <w:r w:rsidR="00A750BA" w:rsidRPr="003A7090">
        <w:t>р</w:t>
      </w:r>
      <w:r w:rsidRPr="003A7090">
        <w:t>»</w:t>
      </w:r>
    </w:p>
    <w:p w14:paraId="16810764" w14:textId="4C8DF8D0" w:rsidR="00C33D0B" w:rsidRPr="003A7090" w:rsidRDefault="00C33D0B" w:rsidP="00C33D0B">
      <w:pPr>
        <w:pStyle w:val="a0"/>
      </w:pPr>
      <w:r w:rsidRPr="003A7090">
        <w:t>Окно «Фильтр» производит поиск пользователей по заданным параметрам</w:t>
      </w:r>
      <w:r w:rsidR="001E058D" w:rsidRPr="003A7090">
        <w:t xml:space="preserve"> (</w:t>
      </w:r>
      <w:r w:rsidR="00D74BAA" w:rsidRPr="003A7090">
        <w:fldChar w:fldCharType="begin"/>
      </w:r>
      <w:r w:rsidR="00D74BAA" w:rsidRPr="003A7090">
        <w:instrText xml:space="preserve"> REF _Ref61539356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21</w:t>
      </w:r>
      <w:r w:rsidR="00D74BAA" w:rsidRPr="003A7090">
        <w:fldChar w:fldCharType="end"/>
      </w:r>
      <w:r w:rsidR="001E058D" w:rsidRPr="003A7090">
        <w:t>)</w:t>
      </w:r>
      <w:r w:rsidRPr="003A7090">
        <w:t>:</w:t>
      </w:r>
    </w:p>
    <w:p w14:paraId="1561B88F" w14:textId="1FBB6B30" w:rsidR="00C33D0B" w:rsidRPr="003A7090" w:rsidRDefault="005C0058" w:rsidP="004D7030">
      <w:pPr>
        <w:pStyle w:val="-"/>
      </w:pPr>
      <w:r w:rsidRPr="003A7090">
        <w:t>л</w:t>
      </w:r>
      <w:r w:rsidR="00C33D0B" w:rsidRPr="003A7090">
        <w:t>огин</w:t>
      </w:r>
      <w:r w:rsidR="001E058D" w:rsidRPr="003A7090">
        <w:t xml:space="preserve"> – производит поиск по столбцу «Логин» и выводит </w:t>
      </w:r>
      <w:r w:rsidR="00EB640E" w:rsidRPr="003A7090">
        <w:t>пользователей,</w:t>
      </w:r>
      <w:r w:rsidR="001E058D" w:rsidRPr="003A7090">
        <w:t xml:space="preserve"> у которых </w:t>
      </w:r>
      <w:r w:rsidR="00D53E43" w:rsidRPr="003A7090">
        <w:t>введенная фраза неточно совпадает со значением в столбце «Логин»</w:t>
      </w:r>
      <w:r w:rsidR="004D7030" w:rsidRPr="003A7090">
        <w:t>;</w:t>
      </w:r>
    </w:p>
    <w:p w14:paraId="2014F5CB" w14:textId="5B785562" w:rsidR="00DB1898" w:rsidRPr="003A7090" w:rsidRDefault="005C0058" w:rsidP="004D7030">
      <w:pPr>
        <w:pStyle w:val="-"/>
      </w:pPr>
      <w:r w:rsidRPr="003A7090">
        <w:t>с</w:t>
      </w:r>
      <w:r w:rsidR="004D7030" w:rsidRPr="003A7090">
        <w:t>рок действия с</w:t>
      </w:r>
      <w:r w:rsidR="00DB1898" w:rsidRPr="003A7090">
        <w:t xml:space="preserve"> – производит поиск по столбцу «Срок действия пароля» и выводит </w:t>
      </w:r>
      <w:r w:rsidR="001E058D" w:rsidRPr="003A7090">
        <w:t>пользователей,</w:t>
      </w:r>
      <w:r w:rsidR="00DB1898" w:rsidRPr="003A7090">
        <w:t xml:space="preserve"> у которых срок действия пароля заканчивается позже назначенной даты;</w:t>
      </w:r>
    </w:p>
    <w:p w14:paraId="01ECB2C2" w14:textId="71F557B2" w:rsidR="004D7030" w:rsidRPr="003A7090" w:rsidRDefault="005C0058" w:rsidP="004D7030">
      <w:pPr>
        <w:pStyle w:val="-"/>
      </w:pPr>
      <w:r w:rsidRPr="003A7090">
        <w:t>с</w:t>
      </w:r>
      <w:r w:rsidR="00DB1898" w:rsidRPr="003A7090">
        <w:t xml:space="preserve">рок действия </w:t>
      </w:r>
      <w:r w:rsidR="004D7030" w:rsidRPr="003A7090">
        <w:t>по</w:t>
      </w:r>
      <w:r w:rsidR="00DB1898" w:rsidRPr="003A7090">
        <w:t xml:space="preserve"> – </w:t>
      </w:r>
      <w:r w:rsidR="001E058D" w:rsidRPr="003A7090">
        <w:t>производит поиск по столбцу «Срок действия пароля» и выводит пользователей, у которых срок действия пароля заканчивается раньше назначенной даты</w:t>
      </w:r>
      <w:r w:rsidR="004D7030" w:rsidRPr="003A7090">
        <w:t>;</w:t>
      </w:r>
    </w:p>
    <w:p w14:paraId="26214A35" w14:textId="35BDD117" w:rsidR="004D7030" w:rsidRPr="003A7090" w:rsidRDefault="005C0058" w:rsidP="004D7030">
      <w:pPr>
        <w:pStyle w:val="-"/>
      </w:pPr>
      <w:r w:rsidRPr="003A7090">
        <w:t>з</w:t>
      </w:r>
      <w:r w:rsidR="004D7030" w:rsidRPr="003A7090">
        <w:t xml:space="preserve">аблокирован </w:t>
      </w:r>
      <w:r w:rsidR="001E058D" w:rsidRPr="003A7090">
        <w:t>– производит поиск по столбцу «Блокирован» и выводит пользователей с выбранной меткой</w:t>
      </w:r>
      <w:r w:rsidR="004D7030" w:rsidRPr="003A7090">
        <w:t>;</w:t>
      </w:r>
    </w:p>
    <w:p w14:paraId="5610812E" w14:textId="541E7878" w:rsidR="004D7030" w:rsidRPr="003A7090" w:rsidRDefault="005C0058" w:rsidP="004D7030">
      <w:pPr>
        <w:pStyle w:val="-"/>
      </w:pPr>
      <w:r w:rsidRPr="003A7090">
        <w:t>т</w:t>
      </w:r>
      <w:r w:rsidR="004D7030" w:rsidRPr="003A7090">
        <w:t xml:space="preserve">ип доступа </w:t>
      </w:r>
      <w:r w:rsidR="001E058D" w:rsidRPr="003A7090">
        <w:t xml:space="preserve">– </w:t>
      </w:r>
      <w:r w:rsidR="00F0425F" w:rsidRPr="003A7090">
        <w:t>п</w:t>
      </w:r>
      <w:r w:rsidR="001E058D" w:rsidRPr="003A7090">
        <w:t>роизводит поиск по столбцу «Тип доступа» и выводит пользователей с выбранной меткой</w:t>
      </w:r>
      <w:r w:rsidR="00FE5A6E" w:rsidRPr="003A7090">
        <w:t>;</w:t>
      </w:r>
    </w:p>
    <w:p w14:paraId="771800AC" w14:textId="780B7D8D" w:rsidR="004D7030" w:rsidRPr="003A7090" w:rsidRDefault="00FE5A6E" w:rsidP="004D7030">
      <w:pPr>
        <w:pStyle w:val="-"/>
      </w:pPr>
      <w:r w:rsidRPr="003A7090">
        <w:t>к</w:t>
      </w:r>
      <w:r w:rsidR="004D7030" w:rsidRPr="003A7090">
        <w:t xml:space="preserve">нопка «Применить» производит поиск пользователей по заданным параметрам, а кнопка «Очистить» возвращает все строки с данными </w:t>
      </w:r>
      <w:r w:rsidR="001E058D" w:rsidRPr="003A7090">
        <w:t xml:space="preserve">о </w:t>
      </w:r>
      <w:r w:rsidR="004D7030" w:rsidRPr="003A7090">
        <w:t>пользователя</w:t>
      </w:r>
      <w:r w:rsidR="001E058D" w:rsidRPr="003A7090">
        <w:t>х</w:t>
      </w:r>
      <w:r w:rsidR="004D7030" w:rsidRPr="003A7090">
        <w:t xml:space="preserve"> к исходному виду.</w:t>
      </w:r>
    </w:p>
    <w:p w14:paraId="3837129D" w14:textId="77777777" w:rsidR="0082049A" w:rsidRPr="003A7090" w:rsidRDefault="004D7030" w:rsidP="0082049A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0676B631" wp14:editId="2B45CAE5">
            <wp:extent cx="1699260" cy="26112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3443" cy="26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1EF9" w14:textId="7FCF04D6" w:rsidR="004D7030" w:rsidRPr="003A7090" w:rsidRDefault="0082049A" w:rsidP="0082049A">
      <w:pPr>
        <w:pStyle w:val="aff4"/>
        <w:rPr>
          <w:noProof/>
        </w:rPr>
      </w:pPr>
      <w:bookmarkStart w:id="1153" w:name="_Ref61539356"/>
      <w:r w:rsidRPr="003A7090">
        <w:t xml:space="preserve">Рис. </w:t>
      </w:r>
      <w:fldSimple w:instr=" SEQ Рис. \* ARABIC ">
        <w:r w:rsidR="009249DD">
          <w:rPr>
            <w:noProof/>
          </w:rPr>
          <w:t>21</w:t>
        </w:r>
      </w:fldSimple>
      <w:bookmarkEnd w:id="1153"/>
    </w:p>
    <w:p w14:paraId="70A8AD3B" w14:textId="5473B9D5" w:rsidR="00F45C86" w:rsidRPr="003A7090" w:rsidRDefault="00F45C86" w:rsidP="00F45C86">
      <w:pPr>
        <w:pStyle w:val="3"/>
      </w:pPr>
      <w:r w:rsidRPr="003A7090">
        <w:t>Вкладка «Пользователи» при автоматической синхронизации паролей с ЗИС</w:t>
      </w:r>
    </w:p>
    <w:p w14:paraId="76ACFB30" w14:textId="75485705" w:rsidR="00F45C86" w:rsidRPr="003A7090" w:rsidRDefault="00F45C86" w:rsidP="00A736E7">
      <w:pPr>
        <w:pStyle w:val="a0"/>
      </w:pPr>
      <w:r w:rsidRPr="003A7090">
        <w:t>При автоматической синхронизации паролей с ЗИС администратор не может созда</w:t>
      </w:r>
      <w:r w:rsidR="008B1B5E" w:rsidRPr="003A7090">
        <w:t>вать</w:t>
      </w:r>
      <w:r w:rsidRPr="003A7090">
        <w:t xml:space="preserve"> пользователей в Программе. Кнопка «Добавить» отсутствует (</w:t>
      </w:r>
      <w:r w:rsidRPr="003A7090">
        <w:fldChar w:fldCharType="begin"/>
      </w:r>
      <w:r w:rsidRPr="003A7090">
        <w:instrText xml:space="preserve"> REF _Ref66723250 \h </w:instrText>
      </w:r>
      <w:r w:rsidR="007414CB" w:rsidRPr="003A7090">
        <w:instrText xml:space="preserve">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22</w:t>
      </w:r>
      <w:r w:rsidRPr="003A7090">
        <w:fldChar w:fldCharType="end"/>
      </w:r>
      <w:r w:rsidRPr="003A7090">
        <w:t>).</w:t>
      </w:r>
    </w:p>
    <w:p w14:paraId="763AEB58" w14:textId="77777777" w:rsidR="00F45C86" w:rsidRPr="003A7090" w:rsidRDefault="00F45C86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79DC2399" wp14:editId="7ADA6CDB">
            <wp:extent cx="5953125" cy="288060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4705" cy="288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4E57" w14:textId="43C1DA48" w:rsidR="00F45C86" w:rsidRPr="003A7090" w:rsidRDefault="00F45C86" w:rsidP="00F45C86">
      <w:pPr>
        <w:pStyle w:val="aff4"/>
      </w:pPr>
      <w:bookmarkStart w:id="1154" w:name="_Ref66723250"/>
      <w:r w:rsidRPr="003A7090">
        <w:t xml:space="preserve">Рис. </w:t>
      </w:r>
      <w:fldSimple w:instr=" SEQ Рис. \* ARABIC ">
        <w:r w:rsidR="009249DD">
          <w:rPr>
            <w:noProof/>
          </w:rPr>
          <w:t>22</w:t>
        </w:r>
      </w:fldSimple>
      <w:bookmarkEnd w:id="1154"/>
    </w:p>
    <w:p w14:paraId="11499806" w14:textId="2A0858EE" w:rsidR="00F45C86" w:rsidRPr="003A7090" w:rsidRDefault="00F45C86" w:rsidP="00F45C86">
      <w:pPr>
        <w:pStyle w:val="a0"/>
      </w:pPr>
      <w:r w:rsidRPr="003A7090">
        <w:t xml:space="preserve">Все пользователи Программы должны создаваться в ЗИС. Пользователи будут автоматически обновляться в </w:t>
      </w:r>
      <w:r w:rsidR="007A1AEB" w:rsidRPr="003A7090">
        <w:t xml:space="preserve">течение </w:t>
      </w:r>
      <w:r w:rsidRPr="003A7090">
        <w:t xml:space="preserve">определенного </w:t>
      </w:r>
      <w:r w:rsidR="008B1B5E" w:rsidRPr="003A7090">
        <w:t>промежутка</w:t>
      </w:r>
      <w:r w:rsidRPr="003A7090">
        <w:t xml:space="preserve"> времени, которое указано в конфигурационном файле подсистемы администрирования.</w:t>
      </w:r>
    </w:p>
    <w:p w14:paraId="7964C2FE" w14:textId="5F0CB226" w:rsidR="00F45C86" w:rsidRPr="003A7090" w:rsidRDefault="00071734" w:rsidP="00F45C86">
      <w:pPr>
        <w:pStyle w:val="a0"/>
      </w:pPr>
      <w:r w:rsidRPr="003A7090">
        <w:t>А</w:t>
      </w:r>
      <w:r w:rsidR="00F45C86" w:rsidRPr="003A7090">
        <w:t>дминистратору запрещено изменять пароль пользователю</w:t>
      </w:r>
      <w:r w:rsidRPr="003A7090">
        <w:t xml:space="preserve"> во время его редактирования. При автоматической синхронизации поля смены пароля </w:t>
      </w:r>
      <w:r w:rsidR="003B4D42" w:rsidRPr="003A7090">
        <w:t xml:space="preserve">пользователя </w:t>
      </w:r>
      <w:r w:rsidRPr="003A7090">
        <w:t>отсутствуют (</w:t>
      </w:r>
      <w:r w:rsidRPr="003A7090">
        <w:fldChar w:fldCharType="begin"/>
      </w:r>
      <w:r w:rsidRPr="003A7090">
        <w:instrText xml:space="preserve"> REF _Ref66723715 \h </w:instrText>
      </w:r>
      <w:r w:rsidR="007414CB" w:rsidRPr="003A7090">
        <w:instrText xml:space="preserve">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23</w:t>
      </w:r>
      <w:r w:rsidRPr="003A7090">
        <w:fldChar w:fldCharType="end"/>
      </w:r>
      <w:r w:rsidRPr="003A7090">
        <w:t>).</w:t>
      </w:r>
    </w:p>
    <w:p w14:paraId="78553F61" w14:textId="77777777" w:rsidR="00071734" w:rsidRPr="003A7090" w:rsidRDefault="00071734" w:rsidP="003A7090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58982BE1" wp14:editId="1548D3DA">
            <wp:extent cx="3857625" cy="350314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3836" cy="35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BBE7" w14:textId="1EE505A6" w:rsidR="00071734" w:rsidRPr="003A7090" w:rsidRDefault="00071734" w:rsidP="00071734">
      <w:pPr>
        <w:pStyle w:val="aff4"/>
      </w:pPr>
      <w:bookmarkStart w:id="1155" w:name="_Ref66723715"/>
      <w:r w:rsidRPr="003A7090">
        <w:t xml:space="preserve">Рис. </w:t>
      </w:r>
      <w:fldSimple w:instr=" SEQ Рис. \* ARABIC ">
        <w:r w:rsidR="009249DD">
          <w:rPr>
            <w:noProof/>
          </w:rPr>
          <w:t>23</w:t>
        </w:r>
      </w:fldSimple>
      <w:bookmarkEnd w:id="1155"/>
    </w:p>
    <w:p w14:paraId="3A24F14C" w14:textId="447E01DF" w:rsidR="00071734" w:rsidRPr="003A7090" w:rsidRDefault="00071734" w:rsidP="00071734">
      <w:pPr>
        <w:pStyle w:val="a0"/>
      </w:pPr>
      <w:r w:rsidRPr="003A7090">
        <w:t>Оставшиеся данные формы имеют аналогичные поля для заполнения, как и форма «Редактирование пользователя». Можно добавить необходимые изменения и нажать кнопку «Сохранить». При нажатии кнопки «Отмена» внесенные изменения не сохранятся.</w:t>
      </w:r>
    </w:p>
    <w:p w14:paraId="311A8F75" w14:textId="459E380B" w:rsidR="007078AB" w:rsidRPr="003A7090" w:rsidRDefault="007078AB" w:rsidP="00071734">
      <w:pPr>
        <w:pStyle w:val="a0"/>
      </w:pPr>
      <w:r w:rsidRPr="003A7090">
        <w:t>Настройка автоматической синхронизации указана в пп. 5.1.8 документа «</w:t>
      </w:r>
      <w:r w:rsidR="000C4E49" w:rsidRPr="003A7090">
        <w:t xml:space="preserve">Программное обеспечение </w:t>
      </w:r>
      <w:r w:rsidRPr="003A7090">
        <w:t>«WebGard 2.0». Руководство администратора по развертыванию (подсистема администрирования). RU.14911225.58.29.29.000-01 91 01»</w:t>
      </w:r>
      <w:r w:rsidR="00F0425F" w:rsidRPr="003A7090">
        <w:t>.</w:t>
      </w:r>
    </w:p>
    <w:p w14:paraId="72B7E631" w14:textId="77777777" w:rsidR="00F5678C" w:rsidRDefault="00F5678C" w:rsidP="00F5678C">
      <w:pPr>
        <w:pStyle w:val="a0"/>
      </w:pPr>
      <w:bookmarkStart w:id="1156" w:name="_Toc69902913"/>
      <w:bookmarkStart w:id="1157" w:name="_Toc70341090"/>
      <w:bookmarkStart w:id="1158" w:name="_Toc70417994"/>
      <w:bookmarkStart w:id="1159" w:name="_Toc66968222"/>
      <w:bookmarkEnd w:id="1156"/>
      <w:bookmarkEnd w:id="1157"/>
      <w:bookmarkEnd w:id="1158"/>
      <w:bookmarkEnd w:id="1159"/>
      <w:r w:rsidRPr="003A7090">
        <w:t>Примечани</w:t>
      </w:r>
      <w:r>
        <w:t>я</w:t>
      </w:r>
      <w:r w:rsidRPr="003A7090">
        <w:t>:</w:t>
      </w:r>
    </w:p>
    <w:p w14:paraId="1406E807" w14:textId="478725C0" w:rsidR="00F5678C" w:rsidRDefault="00F5678C" w:rsidP="00F5678C">
      <w:pPr>
        <w:pStyle w:val="-"/>
      </w:pPr>
      <w:proofErr w:type="gramStart"/>
      <w:r w:rsidRPr="003A7090">
        <w:t xml:space="preserve">при редактировании пользователя в </w:t>
      </w:r>
      <w:r w:rsidR="00DD471B">
        <w:t xml:space="preserve">ПО </w:t>
      </w:r>
      <w:r w:rsidRPr="003A7090">
        <w:t>«</w:t>
      </w:r>
      <w:r w:rsidRPr="003A7090">
        <w:rPr>
          <w:lang w:val="en-US"/>
        </w:rPr>
        <w:t>WebGard</w:t>
      </w:r>
      <w:r w:rsidRPr="003A7090">
        <w:t xml:space="preserve"> 2.0»,</w:t>
      </w:r>
      <w:proofErr w:type="gramEnd"/>
      <w:r w:rsidRPr="003A7090">
        <w:t xml:space="preserve"> данные пользователя в ЗИС не меняются. Для корректной работы необходимо отредактировать данные пользователя </w:t>
      </w:r>
      <w:proofErr w:type="gramStart"/>
      <w:r w:rsidRPr="003A7090">
        <w:t>в ЗИС</w:t>
      </w:r>
      <w:proofErr w:type="gramEnd"/>
      <w:r w:rsidRPr="003A7090">
        <w:t xml:space="preserve"> идентично данным в </w:t>
      </w:r>
      <w:r w:rsidR="00DD471B">
        <w:t xml:space="preserve">ПО </w:t>
      </w:r>
      <w:r w:rsidRPr="003A7090">
        <w:t>«</w:t>
      </w:r>
      <w:r w:rsidRPr="003A7090">
        <w:rPr>
          <w:lang w:val="en-US"/>
        </w:rPr>
        <w:t>WebGard</w:t>
      </w:r>
      <w:r w:rsidRPr="003A7090">
        <w:t xml:space="preserve"> 2.0»</w:t>
      </w:r>
      <w:r>
        <w:t>;</w:t>
      </w:r>
    </w:p>
    <w:p w14:paraId="680022B1" w14:textId="77777777" w:rsidR="00F5678C" w:rsidRDefault="00F5678C" w:rsidP="00F5678C">
      <w:pPr>
        <w:pStyle w:val="-"/>
      </w:pPr>
      <w:r>
        <w:t>при установке флага «Блокировка» в положение «Вкл» все открытые сессии блокированного пользователя автоматически блокируются. Чтобы разблокировать пользователю доступ к Программе необходимо флаг «Блокировка» в положение «Выкл» и примерить права.</w:t>
      </w:r>
    </w:p>
    <w:p w14:paraId="784904BF" w14:textId="77777777" w:rsidR="00D8255B" w:rsidRPr="003A7090" w:rsidRDefault="00D8255B" w:rsidP="004654F2">
      <w:pPr>
        <w:pStyle w:val="2"/>
      </w:pPr>
      <w:bookmarkStart w:id="1160" w:name="_Toc78731751"/>
      <w:r w:rsidRPr="003A7090">
        <w:t>Вкладка «Администраторы»</w:t>
      </w:r>
      <w:bookmarkEnd w:id="1160"/>
    </w:p>
    <w:p w14:paraId="24481EAE" w14:textId="046398E3" w:rsidR="00D8255B" w:rsidRPr="003A7090" w:rsidRDefault="00F0425F" w:rsidP="004654F2">
      <w:pPr>
        <w:pStyle w:val="a0"/>
      </w:pPr>
      <w:r w:rsidRPr="003A7090">
        <w:t xml:space="preserve">На </w:t>
      </w:r>
      <w:r w:rsidR="00D8255B" w:rsidRPr="003A7090">
        <w:t>вкладк</w:t>
      </w:r>
      <w:r w:rsidRPr="003A7090">
        <w:t>е</w:t>
      </w:r>
      <w:r w:rsidR="00D8255B" w:rsidRPr="003A7090">
        <w:t xml:space="preserve"> «Администраторы» </w:t>
      </w:r>
      <w:r w:rsidRPr="003A7090">
        <w:t xml:space="preserve">осуществляется создание новых администраторов </w:t>
      </w:r>
      <w:r w:rsidR="004C5FF4" w:rsidRPr="003A7090">
        <w:t xml:space="preserve">Программы </w:t>
      </w:r>
      <w:r w:rsidRPr="003A7090">
        <w:t xml:space="preserve">и </w:t>
      </w:r>
      <w:r w:rsidR="004C5FF4" w:rsidRPr="003A7090">
        <w:t>их</w:t>
      </w:r>
      <w:r w:rsidRPr="003A7090">
        <w:t xml:space="preserve"> редактирование </w:t>
      </w:r>
      <w:r w:rsidR="00D8255B" w:rsidRPr="003A7090">
        <w:t>(</w:t>
      </w:r>
      <w:r w:rsidR="00D74BAA" w:rsidRPr="003A7090">
        <w:fldChar w:fldCharType="begin"/>
      </w:r>
      <w:r w:rsidR="00D74BAA" w:rsidRPr="003A7090">
        <w:instrText xml:space="preserve"> REF _Ref61539363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24</w:t>
      </w:r>
      <w:r w:rsidR="00D74BAA" w:rsidRPr="003A7090">
        <w:fldChar w:fldCharType="end"/>
      </w:r>
      <w:r w:rsidR="00D8255B" w:rsidRPr="003A7090">
        <w:t>)</w:t>
      </w:r>
      <w:r w:rsidR="00632E37" w:rsidRPr="003A7090">
        <w:t>.</w:t>
      </w:r>
    </w:p>
    <w:p w14:paraId="3F666403" w14:textId="77777777" w:rsidR="0082049A" w:rsidRPr="003A7090" w:rsidRDefault="00D8255B" w:rsidP="0082049A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71A05E07" wp14:editId="75B8F255">
            <wp:extent cx="5429710" cy="1533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28" cy="15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83702" w14:textId="48ACB2C6" w:rsidR="002723EA" w:rsidRPr="003A7090" w:rsidRDefault="0082049A" w:rsidP="0082049A">
      <w:pPr>
        <w:pStyle w:val="aff4"/>
      </w:pPr>
      <w:bookmarkStart w:id="1161" w:name="_Ref61539363"/>
      <w:r w:rsidRPr="003A7090">
        <w:t xml:space="preserve">Рис. </w:t>
      </w:r>
      <w:fldSimple w:instr=" SEQ Рис. \* ARABIC ">
        <w:r w:rsidR="009249DD">
          <w:rPr>
            <w:noProof/>
          </w:rPr>
          <w:t>24</w:t>
        </w:r>
      </w:fldSimple>
      <w:bookmarkEnd w:id="1161"/>
    </w:p>
    <w:p w14:paraId="5A43811F" w14:textId="17747ADA" w:rsidR="00D8255B" w:rsidRPr="003A7090" w:rsidRDefault="00D8255B" w:rsidP="004654F2">
      <w:pPr>
        <w:pStyle w:val="a0"/>
      </w:pPr>
      <w:r w:rsidRPr="003A7090">
        <w:t xml:space="preserve">На панели управления находятся кнопки управления (Добавить </w:t>
      </w:r>
      <w:proofErr w:type="gramStart"/>
      <w:r w:rsidRPr="003A7090">
        <w:t>и Редактировать</w:t>
      </w:r>
      <w:proofErr w:type="gramEnd"/>
      <w:r w:rsidRPr="003A7090">
        <w:t>)</w:t>
      </w:r>
      <w:r w:rsidR="00BD72ED" w:rsidRPr="003A7090">
        <w:t>,</w:t>
      </w:r>
      <w:r w:rsidRPr="003A7090">
        <w:t xml:space="preserve"> с их помощью осуществляется управление учетными д</w:t>
      </w:r>
      <w:r w:rsidR="00F62572" w:rsidRPr="003A7090">
        <w:t>а</w:t>
      </w:r>
      <w:r w:rsidRPr="003A7090">
        <w:t>нными администратора.</w:t>
      </w:r>
    </w:p>
    <w:p w14:paraId="6ABD5D99" w14:textId="77777777" w:rsidR="00D8255B" w:rsidRPr="003A7090" w:rsidRDefault="00D8255B" w:rsidP="00EF79BF">
      <w:pPr>
        <w:pStyle w:val="3"/>
      </w:pPr>
      <w:bookmarkStart w:id="1162" w:name="_Ref53586959"/>
      <w:r w:rsidRPr="003A7090">
        <w:t>Создание нового администратора</w:t>
      </w:r>
      <w:bookmarkEnd w:id="1162"/>
    </w:p>
    <w:p w14:paraId="7DBCA087" w14:textId="4BDA80EE" w:rsidR="00D8255B" w:rsidRPr="003A7090" w:rsidRDefault="00D8255B" w:rsidP="004654F2">
      <w:pPr>
        <w:pStyle w:val="a0"/>
      </w:pPr>
      <w:r w:rsidRPr="003A7090">
        <w:t>Для создания нового администратора необходимо нажать кнопку «Добавить» (</w:t>
      </w:r>
      <w:r w:rsidR="00D74BAA" w:rsidRPr="003A7090">
        <w:fldChar w:fldCharType="begin"/>
      </w:r>
      <w:r w:rsidR="00D74BAA" w:rsidRPr="003A7090">
        <w:instrText xml:space="preserve"> REF _Ref61539369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25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600505B4" w14:textId="77777777" w:rsidR="0082049A" w:rsidRPr="003A7090" w:rsidRDefault="00D8255B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0C5FE5E7" wp14:editId="560391D4">
            <wp:extent cx="2286000" cy="4089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/>
                    <a:srcRect r="28247"/>
                    <a:stretch/>
                  </pic:blipFill>
                  <pic:spPr bwMode="auto">
                    <a:xfrm>
                      <a:off x="0" y="0"/>
                      <a:ext cx="2289265" cy="40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19ACD" w14:textId="6434ADB9" w:rsidR="002723EA" w:rsidRPr="003A7090" w:rsidRDefault="0082049A" w:rsidP="0082049A">
      <w:pPr>
        <w:pStyle w:val="aff4"/>
      </w:pPr>
      <w:bookmarkStart w:id="1163" w:name="_Ref61539369"/>
      <w:r w:rsidRPr="003A7090">
        <w:t xml:space="preserve">Рис. </w:t>
      </w:r>
      <w:fldSimple w:instr=" SEQ Рис. \* ARABIC ">
        <w:r w:rsidR="009249DD">
          <w:rPr>
            <w:noProof/>
          </w:rPr>
          <w:t>25</w:t>
        </w:r>
      </w:fldSimple>
      <w:bookmarkEnd w:id="1163"/>
    </w:p>
    <w:p w14:paraId="083CF519" w14:textId="0DE05557" w:rsidR="00D8255B" w:rsidRPr="003A7090" w:rsidRDefault="00D8255B" w:rsidP="004654F2">
      <w:pPr>
        <w:pStyle w:val="a0"/>
      </w:pPr>
      <w:r w:rsidRPr="003A7090">
        <w:t xml:space="preserve">После произведенных действий открывается форма создания </w:t>
      </w:r>
      <w:r w:rsidR="0050395D" w:rsidRPr="003A7090">
        <w:t>администратора</w:t>
      </w:r>
      <w:r w:rsidRPr="003A7090">
        <w:t xml:space="preserve"> (</w:t>
      </w:r>
      <w:r w:rsidR="00D74BAA" w:rsidRPr="003A7090">
        <w:fldChar w:fldCharType="begin"/>
      </w:r>
      <w:r w:rsidR="00D74BAA" w:rsidRPr="003A7090">
        <w:instrText xml:space="preserve"> REF _Ref61539375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26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3D0AAA37" w14:textId="77777777" w:rsidR="0082049A" w:rsidRPr="003A7090" w:rsidRDefault="00D8255B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1FE53B8" wp14:editId="2F8D60EE">
            <wp:extent cx="3271213" cy="17502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" b="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213" cy="175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CBFC" w14:textId="1EA7F741" w:rsidR="00387FF6" w:rsidRPr="003A7090" w:rsidRDefault="0082049A" w:rsidP="0082049A">
      <w:pPr>
        <w:pStyle w:val="aff4"/>
      </w:pPr>
      <w:bookmarkStart w:id="1164" w:name="_Ref61539375"/>
      <w:r w:rsidRPr="003A7090">
        <w:t xml:space="preserve">Рис. </w:t>
      </w:r>
      <w:fldSimple w:instr=" SEQ Рис. \* ARABIC ">
        <w:r w:rsidR="009249DD">
          <w:rPr>
            <w:noProof/>
          </w:rPr>
          <w:t>26</w:t>
        </w:r>
      </w:fldSimple>
      <w:bookmarkEnd w:id="1164"/>
    </w:p>
    <w:p w14:paraId="1DD04188" w14:textId="3FB8E6EB" w:rsidR="00D8255B" w:rsidRPr="003A7090" w:rsidRDefault="00D8255B" w:rsidP="00A430F5">
      <w:pPr>
        <w:pStyle w:val="a0"/>
      </w:pPr>
      <w:r w:rsidRPr="003A7090">
        <w:t xml:space="preserve">В открывшемся диалоговом окне необходимо заполнить обязательные поля: «Логин», «Пароль», </w:t>
      </w:r>
      <w:r w:rsidR="00F62572" w:rsidRPr="003A7090">
        <w:t xml:space="preserve">«Подтвердите пароль», </w:t>
      </w:r>
      <w:r w:rsidRPr="003A7090">
        <w:t>«</w:t>
      </w:r>
      <w:r w:rsidRPr="003A7090">
        <w:rPr>
          <w:lang w:val="en-US"/>
        </w:rPr>
        <w:t>Email</w:t>
      </w:r>
      <w:r w:rsidRPr="003A7090">
        <w:t>» и нажать на кнопку «Сохранить». После сохранения</w:t>
      </w:r>
      <w:r w:rsidR="00716BD5" w:rsidRPr="003A7090">
        <w:t xml:space="preserve"> данные нового администратора </w:t>
      </w:r>
      <w:r w:rsidR="006C5D67" w:rsidRPr="003A7090">
        <w:t>появ</w:t>
      </w:r>
      <w:r w:rsidR="00894947" w:rsidRPr="003A7090">
        <w:t>я</w:t>
      </w:r>
      <w:r w:rsidR="006C5D67" w:rsidRPr="003A7090">
        <w:t xml:space="preserve">тся </w:t>
      </w:r>
      <w:r w:rsidR="00894947" w:rsidRPr="003A7090">
        <w:t>в таблице</w:t>
      </w:r>
      <w:r w:rsidR="007A5C86" w:rsidRPr="003A7090">
        <w:t>.</w:t>
      </w:r>
    </w:p>
    <w:p w14:paraId="596EC73C" w14:textId="77777777" w:rsidR="00D8255B" w:rsidRPr="003A7090" w:rsidRDefault="00D8255B" w:rsidP="00EF79BF">
      <w:pPr>
        <w:pStyle w:val="3"/>
      </w:pPr>
      <w:r w:rsidRPr="003A7090">
        <w:t>Редактирование администратора</w:t>
      </w:r>
    </w:p>
    <w:p w14:paraId="09DE37EB" w14:textId="32B7B02F" w:rsidR="00D8255B" w:rsidRPr="003A7090" w:rsidRDefault="00D8255B" w:rsidP="004654F2">
      <w:pPr>
        <w:pStyle w:val="a0"/>
      </w:pPr>
      <w:r w:rsidRPr="003A7090">
        <w:t xml:space="preserve">При нажатии на кнопку «Редактировать» открывается окно изменения </w:t>
      </w:r>
      <w:r w:rsidR="00716BD5" w:rsidRPr="003A7090">
        <w:t>администратора</w:t>
      </w:r>
      <w:r w:rsidR="007F7D2F" w:rsidRPr="003A7090">
        <w:t xml:space="preserve"> </w:t>
      </w:r>
      <w:r w:rsidRPr="003A7090">
        <w:t>(</w:t>
      </w:r>
      <w:r w:rsidR="00D74BAA" w:rsidRPr="003A7090">
        <w:fldChar w:fldCharType="begin"/>
      </w:r>
      <w:r w:rsidR="00D74BAA" w:rsidRPr="003A7090">
        <w:instrText xml:space="preserve"> REF _Ref61539382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27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412B1208" w14:textId="77777777" w:rsidR="0082049A" w:rsidRPr="003A7090" w:rsidRDefault="00D8255B" w:rsidP="0082049A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1EC53958" wp14:editId="7FC6A085">
            <wp:extent cx="3493513" cy="18305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" b="2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513" cy="183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D2BED" w14:textId="44E05006" w:rsidR="001D366C" w:rsidRPr="003A7090" w:rsidRDefault="0082049A" w:rsidP="0082049A">
      <w:pPr>
        <w:pStyle w:val="aff4"/>
      </w:pPr>
      <w:bookmarkStart w:id="1165" w:name="_Ref61539382"/>
      <w:r w:rsidRPr="003A7090">
        <w:t xml:space="preserve">Рис. </w:t>
      </w:r>
      <w:fldSimple w:instr=" SEQ Рис. \* ARABIC ">
        <w:r w:rsidR="009249DD">
          <w:rPr>
            <w:noProof/>
          </w:rPr>
          <w:t>27</w:t>
        </w:r>
      </w:fldSimple>
      <w:bookmarkEnd w:id="1165"/>
    </w:p>
    <w:p w14:paraId="65D15C87" w14:textId="683FCB72" w:rsidR="009E3933" w:rsidRDefault="00380769" w:rsidP="0035560C">
      <w:pPr>
        <w:pStyle w:val="a0"/>
      </w:pPr>
      <w:r w:rsidRPr="003A7090">
        <w:t>В</w:t>
      </w:r>
      <w:r w:rsidR="00D8255B" w:rsidRPr="003A7090">
        <w:t xml:space="preserve"> форме редактирования администратора осуществля</w:t>
      </w:r>
      <w:r w:rsidR="00D526E9" w:rsidRPr="003A7090">
        <w:t>ется</w:t>
      </w:r>
      <w:r w:rsidR="00D8255B" w:rsidRPr="003A7090">
        <w:t xml:space="preserve"> изменение пароля и </w:t>
      </w:r>
      <w:r w:rsidR="00D8255B" w:rsidRPr="003A7090">
        <w:rPr>
          <w:lang w:val="en-US"/>
        </w:rPr>
        <w:t>Email</w:t>
      </w:r>
      <w:r w:rsidR="00D8255B" w:rsidRPr="003A7090">
        <w:t>, изменить логин администратора нельзя.</w:t>
      </w:r>
      <w:bookmarkStart w:id="1166" w:name="_Toc372537930"/>
    </w:p>
    <w:p w14:paraId="726CCADF" w14:textId="69204164" w:rsidR="00F5678C" w:rsidRPr="00F5678C" w:rsidRDefault="00F5678C" w:rsidP="0035560C">
      <w:pPr>
        <w:pStyle w:val="a0"/>
      </w:pPr>
      <w:r>
        <w:t>Чтобы изменить поле «</w:t>
      </w:r>
      <w:r>
        <w:rPr>
          <w:lang w:val="en-US"/>
        </w:rPr>
        <w:t>Email</w:t>
      </w:r>
      <w:r>
        <w:t>»</w:t>
      </w:r>
      <w:r w:rsidRPr="00F5678C">
        <w:t xml:space="preserve"> </w:t>
      </w:r>
      <w:r>
        <w:t>необходимо ввести новый пароль в поля «Пароль» и «Подтвердите пароль».</w:t>
      </w:r>
    </w:p>
    <w:p w14:paraId="5218DA48" w14:textId="25AF66DA" w:rsidR="00347C13" w:rsidRDefault="00F62572" w:rsidP="00347C13">
      <w:pPr>
        <w:pStyle w:val="a0"/>
      </w:pPr>
      <w:r w:rsidRPr="003A7090">
        <w:t>Примечание</w:t>
      </w:r>
      <w:r w:rsidR="00F54961" w:rsidRPr="003A7090">
        <w:t>:</w:t>
      </w:r>
      <w:r w:rsidRPr="003A7090">
        <w:t xml:space="preserve"> администратор имеет право </w:t>
      </w:r>
      <w:r w:rsidR="006C5D67" w:rsidRPr="003A7090">
        <w:t xml:space="preserve">редактировать </w:t>
      </w:r>
      <w:r w:rsidRPr="003A7090">
        <w:t>только сво</w:t>
      </w:r>
      <w:r w:rsidR="006C5D67" w:rsidRPr="003A7090">
        <w:t>и учетные данные</w:t>
      </w:r>
      <w:r w:rsidRPr="003A7090">
        <w:t>.</w:t>
      </w:r>
      <w:r w:rsidR="00BE4F36" w:rsidRPr="003A7090">
        <w:t xml:space="preserve"> Запрещено изменять другого администратора.</w:t>
      </w:r>
      <w:r w:rsidR="00F0425F" w:rsidRPr="003A7090">
        <w:t xml:space="preserve"> Чтобы удалить администратора Программы необходимо отправить запрос в БД Программы. Пример запроса указан </w:t>
      </w:r>
      <w:r w:rsidR="00347C13" w:rsidRPr="003A7090">
        <w:t>в п. 5.2 документа «Программное обеспечение «WebGard 2.0». Руководство администратора по развертыванию (подсистема администрирования). RU.14911225.58.29.29.000-01 91 01».</w:t>
      </w:r>
    </w:p>
    <w:p w14:paraId="55097C41" w14:textId="26E2EEBE" w:rsidR="000B4D47" w:rsidRPr="003A7090" w:rsidRDefault="000B4D47" w:rsidP="00347C13">
      <w:pPr>
        <w:pStyle w:val="a0"/>
      </w:pPr>
      <w:r>
        <w:t>Примечание: при редактировании поля «</w:t>
      </w:r>
      <w:r>
        <w:rPr>
          <w:lang w:val="en-US"/>
        </w:rPr>
        <w:t>Email</w:t>
      </w:r>
      <w:r>
        <w:t>» необходимо заполнить поля «Пароль» и «Подтвердите пароль».</w:t>
      </w:r>
    </w:p>
    <w:p w14:paraId="64A6EB64" w14:textId="27E3B632" w:rsidR="009478F6" w:rsidRPr="003A7090" w:rsidRDefault="00F753AE" w:rsidP="00380769">
      <w:pPr>
        <w:pStyle w:val="2"/>
      </w:pPr>
      <w:bookmarkStart w:id="1167" w:name="_Toc69902915"/>
      <w:bookmarkStart w:id="1168" w:name="_Toc70341092"/>
      <w:bookmarkStart w:id="1169" w:name="_Toc70417996"/>
      <w:bookmarkStart w:id="1170" w:name="_Ref53584955"/>
      <w:bookmarkStart w:id="1171" w:name="_Toc78731752"/>
      <w:bookmarkEnd w:id="1167"/>
      <w:bookmarkEnd w:id="1168"/>
      <w:bookmarkEnd w:id="1169"/>
      <w:r w:rsidRPr="003A7090">
        <w:t>Вкладка «Роли»</w:t>
      </w:r>
      <w:bookmarkEnd w:id="1166"/>
      <w:bookmarkEnd w:id="1170"/>
      <w:bookmarkEnd w:id="1171"/>
    </w:p>
    <w:p w14:paraId="64A6EB66" w14:textId="2287FC69" w:rsidR="00BE174D" w:rsidRPr="003A7090" w:rsidRDefault="004C5FF4" w:rsidP="00380769">
      <w:pPr>
        <w:pStyle w:val="a0"/>
      </w:pPr>
      <w:r w:rsidRPr="003A7090">
        <w:t>На вкладке «Роли» осуществляется создание новых ролей Программы их редактирование и удаление</w:t>
      </w:r>
      <w:r w:rsidR="008851ED" w:rsidRPr="003A7090">
        <w:t xml:space="preserve"> (</w:t>
      </w:r>
      <w:r w:rsidR="00D74BAA" w:rsidRPr="003A7090">
        <w:fldChar w:fldCharType="begin"/>
      </w:r>
      <w:r w:rsidR="00D74BAA" w:rsidRPr="003A7090">
        <w:instrText xml:space="preserve"> REF _Ref61539390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28</w:t>
      </w:r>
      <w:r w:rsidR="00D74BAA" w:rsidRPr="003A7090">
        <w:fldChar w:fldCharType="end"/>
      </w:r>
      <w:r w:rsidR="008851ED" w:rsidRPr="003A7090">
        <w:t>)</w:t>
      </w:r>
      <w:r w:rsidR="00632E37" w:rsidRPr="003A7090">
        <w:t>.</w:t>
      </w:r>
    </w:p>
    <w:p w14:paraId="1E799504" w14:textId="77777777" w:rsidR="0082049A" w:rsidRPr="003A7090" w:rsidRDefault="00D8255B" w:rsidP="0082049A">
      <w:pPr>
        <w:pStyle w:val="aff2"/>
      </w:pPr>
      <w:r w:rsidRPr="003A7090">
        <w:rPr>
          <w:rFonts w:eastAsiaTheme="minorHAnsi"/>
          <w:lang w:val="ru-RU" w:eastAsia="ru-RU"/>
        </w:rPr>
        <w:drawing>
          <wp:inline distT="0" distB="0" distL="0" distR="0" wp14:anchorId="29DB0519" wp14:editId="589731A7">
            <wp:extent cx="3779948" cy="24229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48" cy="242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A8B82" w14:textId="576D705D" w:rsidR="001D366C" w:rsidRPr="003A7090" w:rsidRDefault="0082049A" w:rsidP="0082049A">
      <w:pPr>
        <w:pStyle w:val="aff4"/>
      </w:pPr>
      <w:bookmarkStart w:id="1172" w:name="_Ref61539390"/>
      <w:r w:rsidRPr="003A7090">
        <w:t xml:space="preserve">Рис. </w:t>
      </w:r>
      <w:fldSimple w:instr=" SEQ Рис. \* ARABIC ">
        <w:r w:rsidR="009249DD">
          <w:rPr>
            <w:noProof/>
          </w:rPr>
          <w:t>28</w:t>
        </w:r>
      </w:fldSimple>
      <w:bookmarkEnd w:id="1172"/>
    </w:p>
    <w:p w14:paraId="64A6EB69" w14:textId="1824A4EF" w:rsidR="00380769" w:rsidRPr="003A7090" w:rsidRDefault="009E04D1" w:rsidP="00380769">
      <w:pPr>
        <w:pStyle w:val="a0"/>
      </w:pPr>
      <w:r>
        <w:lastRenderedPageBreak/>
        <w:t>Предназначение формы</w:t>
      </w:r>
      <w:r w:rsidR="009478F6" w:rsidRPr="003A7090">
        <w:t xml:space="preserve"> </w:t>
      </w:r>
      <w:r w:rsidR="0037770C" w:rsidRPr="003A7090">
        <w:t>–</w:t>
      </w:r>
      <w:r w:rsidR="009478F6" w:rsidRPr="003A7090">
        <w:t xml:space="preserve"> присвоение созданным пользователям определенной роли в </w:t>
      </w:r>
      <w:r w:rsidR="00516D20" w:rsidRPr="003A7090">
        <w:t>Программ</w:t>
      </w:r>
      <w:r w:rsidR="009478F6" w:rsidRPr="003A7090">
        <w:t>е, выдача прав на тот или иной функционал. На панели управления представлены</w:t>
      </w:r>
      <w:r w:rsidR="00E35DF0" w:rsidRPr="003A7090">
        <w:t xml:space="preserve"> кнопки управления (Добавить</w:t>
      </w:r>
      <w:proofErr w:type="gramStart"/>
      <w:r w:rsidR="00E35DF0" w:rsidRPr="003A7090">
        <w:t>,</w:t>
      </w:r>
      <w:r w:rsidR="00BF2F6E" w:rsidRPr="003A7090">
        <w:t xml:space="preserve"> </w:t>
      </w:r>
      <w:r w:rsidR="00E35DF0" w:rsidRPr="003A7090">
        <w:t>Редактировать</w:t>
      </w:r>
      <w:proofErr w:type="gramEnd"/>
      <w:r w:rsidR="00E35DF0" w:rsidRPr="003A7090">
        <w:t xml:space="preserve">, </w:t>
      </w:r>
      <w:r w:rsidR="009478F6" w:rsidRPr="003A7090">
        <w:t>Удалить) и список ролей. Для каждой роли отобража</w:t>
      </w:r>
      <w:bookmarkStart w:id="1173" w:name="_Toc372537931"/>
      <w:r w:rsidR="00380769" w:rsidRPr="003A7090">
        <w:t>ется её наименование.</w:t>
      </w:r>
    </w:p>
    <w:p w14:paraId="64A6EB6D" w14:textId="77777777" w:rsidR="009478F6" w:rsidRPr="003A7090" w:rsidRDefault="00F753AE" w:rsidP="00EF79BF">
      <w:pPr>
        <w:pStyle w:val="3"/>
      </w:pPr>
      <w:bookmarkStart w:id="1174" w:name="_Ref53584982"/>
      <w:r w:rsidRPr="003A7090">
        <w:t>Создание новой роли</w:t>
      </w:r>
      <w:bookmarkEnd w:id="1173"/>
      <w:bookmarkEnd w:id="1174"/>
    </w:p>
    <w:p w14:paraId="64A6EB6E" w14:textId="32F7921B" w:rsidR="009478F6" w:rsidRPr="003A7090" w:rsidRDefault="009478F6" w:rsidP="00380769">
      <w:pPr>
        <w:pStyle w:val="a0"/>
      </w:pPr>
      <w:r w:rsidRPr="003A7090">
        <w:t>Для создания новой роли необходимо нажать кнопку «Добавить» (</w:t>
      </w:r>
      <w:r w:rsidR="00D74BAA" w:rsidRPr="003A7090">
        <w:fldChar w:fldCharType="begin"/>
      </w:r>
      <w:r w:rsidR="00D74BAA" w:rsidRPr="003A7090">
        <w:instrText xml:space="preserve"> REF _Ref61539398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29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13C453FA" w14:textId="77777777" w:rsidR="0082049A" w:rsidRPr="003A7090" w:rsidRDefault="009478F6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C17" wp14:editId="64A6EC18">
            <wp:extent cx="3190476" cy="409524"/>
            <wp:effectExtent l="0" t="0" r="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671" w14:textId="721E430F" w:rsidR="00D36342" w:rsidRPr="003A7090" w:rsidRDefault="0082049A" w:rsidP="0082049A">
      <w:pPr>
        <w:pStyle w:val="aff4"/>
      </w:pPr>
      <w:bookmarkStart w:id="1175" w:name="_Ref61539398"/>
      <w:r w:rsidRPr="003A7090">
        <w:t xml:space="preserve">Рис. </w:t>
      </w:r>
      <w:fldSimple w:instr=" SEQ Рис. \* ARABIC ">
        <w:r w:rsidR="009249DD">
          <w:rPr>
            <w:noProof/>
          </w:rPr>
          <w:t>29</w:t>
        </w:r>
      </w:fldSimple>
      <w:bookmarkEnd w:id="1175"/>
    </w:p>
    <w:p w14:paraId="64A6EB72" w14:textId="2BC3015B" w:rsidR="009478F6" w:rsidRPr="003A7090" w:rsidRDefault="009478F6" w:rsidP="00380769">
      <w:pPr>
        <w:pStyle w:val="a0"/>
      </w:pPr>
      <w:r w:rsidRPr="003A7090">
        <w:t>После произведенных действий открывается форма создания роли (</w:t>
      </w:r>
      <w:r w:rsidR="00D74BAA" w:rsidRPr="003A7090">
        <w:fldChar w:fldCharType="begin"/>
      </w:r>
      <w:r w:rsidR="00D74BAA" w:rsidRPr="003A7090">
        <w:instrText xml:space="preserve"> REF _Ref61539418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30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2F7A54B6" w14:textId="77777777" w:rsidR="0082049A" w:rsidRPr="003A7090" w:rsidRDefault="009478F6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4A6EC19" wp14:editId="7E41A2E9">
            <wp:extent cx="5333334" cy="974100"/>
            <wp:effectExtent l="0" t="0" r="0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Рисунок 30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9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D9BA" w14:textId="6CEC790D" w:rsidR="00D36342" w:rsidRPr="003A7090" w:rsidRDefault="0082049A" w:rsidP="0082049A">
      <w:pPr>
        <w:pStyle w:val="aff4"/>
      </w:pPr>
      <w:bookmarkStart w:id="1176" w:name="_Ref61539418"/>
      <w:r w:rsidRPr="003A7090">
        <w:t xml:space="preserve">Рис. </w:t>
      </w:r>
      <w:fldSimple w:instr=" SEQ Рис. \* ARABIC ">
        <w:r w:rsidR="009249DD">
          <w:rPr>
            <w:noProof/>
          </w:rPr>
          <w:t>30</w:t>
        </w:r>
      </w:fldSimple>
      <w:bookmarkEnd w:id="1176"/>
    </w:p>
    <w:p w14:paraId="32631E73" w14:textId="730E9C8C" w:rsidR="007C0B11" w:rsidRPr="003A7090" w:rsidRDefault="009478F6" w:rsidP="00DC72DF">
      <w:pPr>
        <w:pStyle w:val="a0"/>
      </w:pPr>
      <w:r w:rsidRPr="003A7090">
        <w:t>В открывшемся окне необходимо заполнить пол</w:t>
      </w:r>
      <w:r w:rsidR="00F54961" w:rsidRPr="003A7090">
        <w:t>е</w:t>
      </w:r>
      <w:r w:rsidRPr="003A7090">
        <w:t>: «Наименование» и нажать на кнопку «Сохранить». После сохранения</w:t>
      </w:r>
      <w:r w:rsidR="005F7271" w:rsidRPr="003A7090">
        <w:t xml:space="preserve"> автоматически откр</w:t>
      </w:r>
      <w:r w:rsidR="005D0D27" w:rsidRPr="003A7090">
        <w:t xml:space="preserve">ывается </w:t>
      </w:r>
      <w:r w:rsidR="005F7271" w:rsidRPr="003A7090">
        <w:t>редактирование созданной роли</w:t>
      </w:r>
      <w:r w:rsidRPr="003A7090">
        <w:t>.</w:t>
      </w:r>
      <w:bookmarkStart w:id="1177" w:name="_Toc372537932"/>
    </w:p>
    <w:p w14:paraId="64A6EB77" w14:textId="075065EE" w:rsidR="009478F6" w:rsidRPr="003A7090" w:rsidRDefault="00F753AE" w:rsidP="00EF79BF">
      <w:pPr>
        <w:pStyle w:val="3"/>
      </w:pPr>
      <w:r w:rsidRPr="003A7090">
        <w:t>Редактирование существующей роли</w:t>
      </w:r>
      <w:bookmarkEnd w:id="1177"/>
    </w:p>
    <w:p w14:paraId="64A6EB78" w14:textId="74F25F84" w:rsidR="009478F6" w:rsidRPr="003A7090" w:rsidRDefault="009478F6" w:rsidP="00380769">
      <w:pPr>
        <w:pStyle w:val="a0"/>
      </w:pPr>
      <w:r w:rsidRPr="003A7090">
        <w:t xml:space="preserve">При нажатии на кнопку «Редактировать» открывается окно изменения </w:t>
      </w:r>
      <w:r w:rsidR="004C5FF4" w:rsidRPr="003A7090">
        <w:t xml:space="preserve">выбранной </w:t>
      </w:r>
      <w:r w:rsidRPr="003A7090">
        <w:t>роли (</w:t>
      </w:r>
      <w:r w:rsidR="00D74BAA" w:rsidRPr="003A7090">
        <w:fldChar w:fldCharType="begin"/>
      </w:r>
      <w:r w:rsidR="00D74BAA" w:rsidRPr="003A7090">
        <w:instrText xml:space="preserve"> REF _Ref61539425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31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0246E19C" w14:textId="77777777" w:rsidR="0082049A" w:rsidRPr="003A7090" w:rsidRDefault="007C0B11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20DE726" wp14:editId="47EE5B9E">
            <wp:extent cx="3091657" cy="21847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59" cy="219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53D4" w14:textId="615C7010" w:rsidR="00D36342" w:rsidRPr="003A7090" w:rsidRDefault="0082049A" w:rsidP="0082049A">
      <w:pPr>
        <w:pStyle w:val="aff4"/>
      </w:pPr>
      <w:bookmarkStart w:id="1178" w:name="_Ref61539425"/>
      <w:r w:rsidRPr="003A7090">
        <w:t xml:space="preserve">Рис. </w:t>
      </w:r>
      <w:fldSimple w:instr=" SEQ Рис. \* ARABIC ">
        <w:r w:rsidR="009249DD">
          <w:rPr>
            <w:noProof/>
          </w:rPr>
          <w:t>31</w:t>
        </w:r>
      </w:fldSimple>
      <w:bookmarkEnd w:id="1178"/>
    </w:p>
    <w:p w14:paraId="64A6EB7B" w14:textId="16BB1AA1" w:rsidR="00AA455F" w:rsidRPr="003A7090" w:rsidRDefault="007C0B11" w:rsidP="00380769">
      <w:pPr>
        <w:pStyle w:val="a0"/>
      </w:pPr>
      <w:r w:rsidRPr="003A7090">
        <w:lastRenderedPageBreak/>
        <w:t xml:space="preserve">Редактирование роли позволяет </w:t>
      </w:r>
      <w:r w:rsidR="005D0D27" w:rsidRPr="003A7090">
        <w:t xml:space="preserve">изменять </w:t>
      </w:r>
      <w:r w:rsidRPr="003A7090">
        <w:t>наименование роли, а также присв</w:t>
      </w:r>
      <w:r w:rsidR="005D0D27" w:rsidRPr="003A7090">
        <w:t>аивать</w:t>
      </w:r>
      <w:r w:rsidRPr="003A7090">
        <w:t xml:space="preserve"> пользователей</w:t>
      </w:r>
      <w:r w:rsidR="003B4D42" w:rsidRPr="003A7090">
        <w:t xml:space="preserve"> и</w:t>
      </w:r>
      <w:r w:rsidRPr="003A7090">
        <w:t xml:space="preserve"> функции к </w:t>
      </w:r>
      <w:r w:rsidR="004C5FF4" w:rsidRPr="003A7090">
        <w:t xml:space="preserve">выбранной </w:t>
      </w:r>
      <w:r w:rsidRPr="003A7090">
        <w:t>роли</w:t>
      </w:r>
      <w:r w:rsidR="00A55441" w:rsidRPr="003A7090">
        <w:t>.</w:t>
      </w:r>
    </w:p>
    <w:p w14:paraId="64A6EB7C" w14:textId="77777777" w:rsidR="009478F6" w:rsidRPr="003A7090" w:rsidRDefault="00F753AE" w:rsidP="00EF79BF">
      <w:pPr>
        <w:pStyle w:val="3"/>
      </w:pPr>
      <w:bookmarkStart w:id="1179" w:name="_Toc372537933"/>
      <w:bookmarkStart w:id="1180" w:name="_Ref53587781"/>
      <w:r w:rsidRPr="003A7090">
        <w:t>Назначение/удалени</w:t>
      </w:r>
      <w:r w:rsidR="005056BE" w:rsidRPr="003A7090">
        <w:t>е</w:t>
      </w:r>
      <w:r w:rsidRPr="003A7090">
        <w:t xml:space="preserve"> ролей пользователям</w:t>
      </w:r>
      <w:bookmarkEnd w:id="1179"/>
      <w:bookmarkEnd w:id="1180"/>
    </w:p>
    <w:p w14:paraId="1CA382D8" w14:textId="5157C6C7" w:rsidR="005631E2" w:rsidRPr="003A7090" w:rsidRDefault="004243D6" w:rsidP="00380769">
      <w:pPr>
        <w:pStyle w:val="a0"/>
      </w:pPr>
      <w:r w:rsidRPr="003A7090">
        <w:t>В</w:t>
      </w:r>
      <w:r w:rsidR="009478F6" w:rsidRPr="003A7090">
        <w:t xml:space="preserve"> форме редактирования роли отобража</w:t>
      </w:r>
      <w:r w:rsidR="00027781" w:rsidRPr="003A7090">
        <w:t>е</w:t>
      </w:r>
      <w:r w:rsidR="009478F6" w:rsidRPr="003A7090">
        <w:t>тся дополнительны</w:t>
      </w:r>
      <w:r w:rsidR="003D6CBF" w:rsidRPr="003A7090">
        <w:t>й</w:t>
      </w:r>
      <w:r w:rsidR="009478F6" w:rsidRPr="003A7090">
        <w:t xml:space="preserve"> функционал, осуществляющи</w:t>
      </w:r>
      <w:r w:rsidR="003D6CBF" w:rsidRPr="003A7090">
        <w:t>й</w:t>
      </w:r>
      <w:r w:rsidR="009478F6" w:rsidRPr="003A7090">
        <w:t xml:space="preserve"> </w:t>
      </w:r>
      <w:r w:rsidR="006856C1" w:rsidRPr="003A7090">
        <w:t>назначение и удаление</w:t>
      </w:r>
      <w:r w:rsidR="009478F6" w:rsidRPr="003A7090">
        <w:t xml:space="preserve"> пользователей</w:t>
      </w:r>
      <w:r w:rsidR="007C0B11" w:rsidRPr="003A7090">
        <w:t xml:space="preserve"> и</w:t>
      </w:r>
      <w:r w:rsidR="009478F6" w:rsidRPr="003A7090">
        <w:t xml:space="preserve"> функций </w:t>
      </w:r>
      <w:r w:rsidR="006856C1" w:rsidRPr="003A7090">
        <w:t>в выбранной</w:t>
      </w:r>
      <w:r w:rsidR="009478F6" w:rsidRPr="003A7090">
        <w:t xml:space="preserve"> роли. Описанные действия осуществляются с помощью вкладок «Пользователи» </w:t>
      </w:r>
      <w:r w:rsidR="00C20889" w:rsidRPr="003A7090">
        <w:t>и</w:t>
      </w:r>
      <w:r w:rsidR="009478F6" w:rsidRPr="003A7090">
        <w:t xml:space="preserve"> «Функции»</w:t>
      </w:r>
      <w:r w:rsidR="00C20889" w:rsidRPr="003A7090">
        <w:t>.</w:t>
      </w:r>
    </w:p>
    <w:p w14:paraId="64A6EB80" w14:textId="77770B23" w:rsidR="009478F6" w:rsidRPr="003A7090" w:rsidRDefault="009478F6" w:rsidP="00D84C80">
      <w:pPr>
        <w:pStyle w:val="a0"/>
      </w:pPr>
      <w:r w:rsidRPr="003A7090">
        <w:t>Вкладка «Пользоват</w:t>
      </w:r>
      <w:r w:rsidR="00174B48" w:rsidRPr="003A7090">
        <w:t xml:space="preserve">ели» разделена на две области: </w:t>
      </w:r>
      <w:r w:rsidRPr="003A7090">
        <w:t>в левой представлен список вс</w:t>
      </w:r>
      <w:r w:rsidR="00174B48" w:rsidRPr="003A7090">
        <w:t xml:space="preserve">ех существующих пользователей, </w:t>
      </w:r>
      <w:r w:rsidRPr="003A7090">
        <w:t xml:space="preserve">в правой – список пользователей, </w:t>
      </w:r>
      <w:r w:rsidR="006856C1" w:rsidRPr="003A7090">
        <w:t xml:space="preserve">назначенных </w:t>
      </w:r>
      <w:r w:rsidRPr="003A7090">
        <w:t xml:space="preserve">к редактируемой роли. </w:t>
      </w:r>
      <w:r w:rsidR="006856C1" w:rsidRPr="003A7090">
        <w:t>Назначение или удаление</w:t>
      </w:r>
      <w:r w:rsidRPr="003A7090">
        <w:t xml:space="preserve"> осуществляется нажатием на кнопк</w:t>
      </w:r>
      <w:r w:rsidR="005F7271" w:rsidRPr="003A7090">
        <w:t>и</w:t>
      </w:r>
      <w:r w:rsidRPr="003A7090">
        <w:t xml:space="preserve"> «&gt;» и</w:t>
      </w:r>
      <w:r w:rsidR="006856C1" w:rsidRPr="003A7090">
        <w:t>ли</w:t>
      </w:r>
      <w:r w:rsidRPr="003A7090">
        <w:t xml:space="preserve"> «&lt;», находящиеся между списками</w:t>
      </w:r>
      <w:r w:rsidR="00321398" w:rsidRPr="003A7090">
        <w:t xml:space="preserve">. Одновременно можно </w:t>
      </w:r>
      <w:r w:rsidR="006856C1" w:rsidRPr="003A7090">
        <w:t>назначать и удалять</w:t>
      </w:r>
      <w:r w:rsidR="00321398" w:rsidRPr="003A7090">
        <w:t xml:space="preserve"> несколько выделенных </w:t>
      </w:r>
      <w:r w:rsidR="006856C1" w:rsidRPr="003A7090">
        <w:t xml:space="preserve">пользователей </w:t>
      </w:r>
      <w:r w:rsidRPr="003A7090">
        <w:t>(</w:t>
      </w:r>
      <w:r w:rsidR="00D74BAA" w:rsidRPr="003A7090">
        <w:fldChar w:fldCharType="begin"/>
      </w:r>
      <w:r w:rsidR="00D74BAA" w:rsidRPr="003A7090">
        <w:instrText xml:space="preserve"> REF _Ref61539435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32</w:t>
      </w:r>
      <w:r w:rsidR="00D74BAA" w:rsidRPr="003A7090">
        <w:fldChar w:fldCharType="end"/>
      </w:r>
      <w:r w:rsidR="00E54F23" w:rsidRPr="003A7090">
        <w:t>)</w:t>
      </w:r>
      <w:r w:rsidR="00632E37" w:rsidRPr="003A7090">
        <w:t>.</w:t>
      </w:r>
    </w:p>
    <w:p w14:paraId="6CC61B65" w14:textId="77777777" w:rsidR="0082049A" w:rsidRPr="003A7090" w:rsidRDefault="0014083A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1827195E" wp14:editId="4BB649D2">
            <wp:extent cx="4565538" cy="31963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38" cy="319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B146F" w14:textId="6CBA1E5B" w:rsidR="00425634" w:rsidRPr="003A7090" w:rsidRDefault="0082049A" w:rsidP="0082049A">
      <w:pPr>
        <w:pStyle w:val="aff4"/>
      </w:pPr>
      <w:bookmarkStart w:id="1181" w:name="_Ref61539435"/>
      <w:r w:rsidRPr="003A7090">
        <w:t xml:space="preserve">Рис. </w:t>
      </w:r>
      <w:fldSimple w:instr=" SEQ Рис. \* ARABIC ">
        <w:r w:rsidR="009249DD">
          <w:rPr>
            <w:noProof/>
          </w:rPr>
          <w:t>32</w:t>
        </w:r>
      </w:fldSimple>
      <w:bookmarkEnd w:id="1181"/>
    </w:p>
    <w:p w14:paraId="1376BC34" w14:textId="0A168D1C" w:rsidR="00E21991" w:rsidRPr="003A7090" w:rsidRDefault="00E21991" w:rsidP="00E21991">
      <w:pPr>
        <w:pStyle w:val="a0"/>
      </w:pPr>
      <w:r w:rsidRPr="003A7090">
        <w:t xml:space="preserve">При </w:t>
      </w:r>
      <w:r w:rsidR="006856C1" w:rsidRPr="003A7090">
        <w:t xml:space="preserve">удалении последней роли </w:t>
      </w:r>
      <w:r w:rsidRPr="003A7090">
        <w:t xml:space="preserve">пользователя </w:t>
      </w:r>
      <w:r w:rsidR="006856C1" w:rsidRPr="003A7090">
        <w:t>во вкладке «Пользователи» в столбце «Тип доступа» записывается тип доступа по</w:t>
      </w:r>
      <w:r w:rsidRPr="003A7090">
        <w:t xml:space="preserve"> списку</w:t>
      </w:r>
      <w:r w:rsidR="009F4624" w:rsidRPr="003A7090">
        <w:t>, который выбран администратором Программы</w:t>
      </w:r>
      <w:r w:rsidRPr="003A7090">
        <w:t>.</w:t>
      </w:r>
    </w:p>
    <w:p w14:paraId="64A6EB84" w14:textId="636FCC16" w:rsidR="009478F6" w:rsidRPr="003A7090" w:rsidRDefault="00BE4F36" w:rsidP="00EF79BF">
      <w:pPr>
        <w:pStyle w:val="3"/>
      </w:pPr>
      <w:bookmarkStart w:id="1182" w:name="_Toc372537934"/>
      <w:bookmarkStart w:id="1183" w:name="_Ref53587782"/>
      <w:r w:rsidRPr="003A7090">
        <w:t xml:space="preserve">Назначение/удаление </w:t>
      </w:r>
      <w:r w:rsidR="008901FD" w:rsidRPr="003A7090">
        <w:t>ресурсов</w:t>
      </w:r>
      <w:r w:rsidR="00F753AE" w:rsidRPr="003A7090">
        <w:t xml:space="preserve"> роли</w:t>
      </w:r>
      <w:bookmarkEnd w:id="1182"/>
      <w:bookmarkEnd w:id="1183"/>
    </w:p>
    <w:p w14:paraId="64A6EB85" w14:textId="091163EA" w:rsidR="009478F6" w:rsidRPr="003A7090" w:rsidRDefault="00174B48" w:rsidP="00D84C80">
      <w:pPr>
        <w:pStyle w:val="a0"/>
      </w:pPr>
      <w:r w:rsidRPr="003A7090">
        <w:t xml:space="preserve">Вкладка «Функции» </w:t>
      </w:r>
      <w:r w:rsidR="006856C1" w:rsidRPr="003A7090">
        <w:t xml:space="preserve">аналогично </w:t>
      </w:r>
      <w:r w:rsidR="009478F6" w:rsidRPr="003A7090">
        <w:t xml:space="preserve">разделена на две области: в левой представлен список всех существующих функций, в правой – список функций, </w:t>
      </w:r>
      <w:r w:rsidR="006856C1" w:rsidRPr="003A7090">
        <w:t>назначенных</w:t>
      </w:r>
      <w:r w:rsidR="009478F6" w:rsidRPr="003A7090">
        <w:t xml:space="preserve"> к редактируемой роли (</w:t>
      </w:r>
      <w:r w:rsidR="00D74BAA" w:rsidRPr="003A7090">
        <w:fldChar w:fldCharType="begin"/>
      </w:r>
      <w:r w:rsidR="00D74BAA" w:rsidRPr="003A7090">
        <w:instrText xml:space="preserve"> REF _Ref61539449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33</w:t>
      </w:r>
      <w:r w:rsidR="00D74BAA" w:rsidRPr="003A7090">
        <w:fldChar w:fldCharType="end"/>
      </w:r>
      <w:r w:rsidR="00D74BAA" w:rsidRPr="003A7090">
        <w:t>).</w:t>
      </w:r>
    </w:p>
    <w:p w14:paraId="2BC8325E" w14:textId="77777777" w:rsidR="0082049A" w:rsidRPr="003A7090" w:rsidRDefault="007C0B11" w:rsidP="0082049A">
      <w:pPr>
        <w:pStyle w:val="aff2"/>
        <w:rPr>
          <w:lang w:val="ru-RU"/>
        </w:rPr>
      </w:pPr>
      <w:r w:rsidRPr="003A7090">
        <w:rPr>
          <w:lang w:val="ru-RU"/>
        </w:rPr>
        <w:lastRenderedPageBreak/>
        <w:t xml:space="preserve"> </w:t>
      </w:r>
      <w:r w:rsidRPr="003A7090">
        <w:rPr>
          <w:lang w:val="ru-RU" w:eastAsia="ru-RU"/>
        </w:rPr>
        <w:drawing>
          <wp:inline distT="0" distB="0" distL="0" distR="0" wp14:anchorId="7E6F8180" wp14:editId="3FBC3608">
            <wp:extent cx="3544140" cy="24044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140" cy="240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C2FD1" w14:textId="437E7ADE" w:rsidR="00CC3E56" w:rsidRPr="003A7090" w:rsidRDefault="0082049A" w:rsidP="0082049A">
      <w:pPr>
        <w:pStyle w:val="aff4"/>
      </w:pPr>
      <w:bookmarkStart w:id="1184" w:name="_Ref61539449"/>
      <w:r w:rsidRPr="003A7090">
        <w:t xml:space="preserve">Рис. </w:t>
      </w:r>
      <w:fldSimple w:instr=" SEQ Рис. \* ARABIC ">
        <w:r w:rsidR="009249DD">
          <w:rPr>
            <w:noProof/>
          </w:rPr>
          <w:t>33</w:t>
        </w:r>
      </w:fldSimple>
      <w:bookmarkEnd w:id="1184"/>
    </w:p>
    <w:p w14:paraId="2CEF26DE" w14:textId="64B3F131" w:rsidR="00D127D4" w:rsidRPr="003A7090" w:rsidRDefault="008901FD" w:rsidP="002C2C55">
      <w:pPr>
        <w:pStyle w:val="a0"/>
      </w:pPr>
      <w:r w:rsidRPr="003A7090">
        <w:t>Во</w:t>
      </w:r>
      <w:r w:rsidR="00D127D4" w:rsidRPr="003A7090">
        <w:t xml:space="preserve"> </w:t>
      </w:r>
      <w:r w:rsidR="006856C1" w:rsidRPr="003A7090">
        <w:t>таблице</w:t>
      </w:r>
      <w:r w:rsidR="00D127D4" w:rsidRPr="003A7090">
        <w:t xml:space="preserve"> «Функции» представлен список </w:t>
      </w:r>
      <w:r w:rsidR="006856C1" w:rsidRPr="003A7090">
        <w:t xml:space="preserve">существующих </w:t>
      </w:r>
      <w:r w:rsidR="00D127D4" w:rsidRPr="003A7090">
        <w:t xml:space="preserve">функций, </w:t>
      </w:r>
      <w:r w:rsidR="006856C1" w:rsidRPr="003A7090">
        <w:t>а в таблице «Функции роли» представлен список функций</w:t>
      </w:r>
      <w:r w:rsidR="0095566A" w:rsidRPr="003A7090">
        <w:t>,</w:t>
      </w:r>
      <w:r w:rsidR="00D127D4" w:rsidRPr="003A7090">
        <w:t xml:space="preserve"> </w:t>
      </w:r>
      <w:r w:rsidR="006856C1" w:rsidRPr="003A7090">
        <w:t>назначенных редактируемой р</w:t>
      </w:r>
      <w:r w:rsidR="00D127D4" w:rsidRPr="003A7090">
        <w:t xml:space="preserve">оли. Для каждой функции отображается её модуль и наименование. Присвоение </w:t>
      </w:r>
      <w:r w:rsidR="006856C1" w:rsidRPr="003A7090">
        <w:t>или удаление</w:t>
      </w:r>
      <w:r w:rsidR="00D127D4" w:rsidRPr="003A7090">
        <w:t xml:space="preserve"> функции</w:t>
      </w:r>
      <w:r w:rsidR="002C2C55" w:rsidRPr="003A7090">
        <w:t xml:space="preserve"> для роли</w:t>
      </w:r>
      <w:r w:rsidR="00D127D4" w:rsidRPr="003A7090">
        <w:t xml:space="preserve"> происходит при помощи «&lt;» и</w:t>
      </w:r>
      <w:r w:rsidR="006856C1" w:rsidRPr="003A7090">
        <w:t>ли</w:t>
      </w:r>
      <w:r w:rsidR="00D127D4" w:rsidRPr="003A7090">
        <w:t xml:space="preserve"> «&gt;» (</w:t>
      </w:r>
      <w:r w:rsidR="00D74BAA" w:rsidRPr="003A7090">
        <w:fldChar w:fldCharType="begin"/>
      </w:r>
      <w:r w:rsidR="00D74BAA" w:rsidRPr="003A7090">
        <w:instrText xml:space="preserve"> REF _Ref61539455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34</w:t>
      </w:r>
      <w:r w:rsidR="00D74BAA" w:rsidRPr="003A7090">
        <w:fldChar w:fldCharType="end"/>
      </w:r>
      <w:r w:rsidR="00D127D4" w:rsidRPr="003A7090">
        <w:t>)</w:t>
      </w:r>
      <w:r w:rsidR="00632E37" w:rsidRPr="003A7090">
        <w:t>.</w:t>
      </w:r>
    </w:p>
    <w:p w14:paraId="48DF5FA6" w14:textId="77777777" w:rsidR="0082049A" w:rsidRPr="003A7090" w:rsidRDefault="007C0B11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7878724" wp14:editId="0AC0A5A6">
            <wp:extent cx="4724858" cy="320748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858" cy="32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5DC8" w14:textId="41A61F2B" w:rsidR="00CC3E56" w:rsidRPr="003A7090" w:rsidRDefault="0082049A" w:rsidP="0082049A">
      <w:pPr>
        <w:pStyle w:val="aff4"/>
      </w:pPr>
      <w:bookmarkStart w:id="1185" w:name="_Ref61539455"/>
      <w:r w:rsidRPr="003A7090">
        <w:t xml:space="preserve">Рис. </w:t>
      </w:r>
      <w:fldSimple w:instr=" SEQ Рис. \* ARABIC ">
        <w:r w:rsidR="009249DD">
          <w:rPr>
            <w:noProof/>
          </w:rPr>
          <w:t>34</w:t>
        </w:r>
      </w:fldSimple>
      <w:bookmarkEnd w:id="1185"/>
    </w:p>
    <w:p w14:paraId="64A6EB8D" w14:textId="1DEFBDA2" w:rsidR="009478F6" w:rsidRPr="003A7090" w:rsidRDefault="00F753AE" w:rsidP="00EF79BF">
      <w:pPr>
        <w:pStyle w:val="3"/>
      </w:pPr>
      <w:bookmarkStart w:id="1186" w:name="_Toc372537935"/>
      <w:r w:rsidRPr="003A7090">
        <w:t>Удаление роли</w:t>
      </w:r>
      <w:bookmarkEnd w:id="1186"/>
    </w:p>
    <w:p w14:paraId="64A6EB8E" w14:textId="2B499BFE" w:rsidR="009478F6" w:rsidRPr="003A7090" w:rsidRDefault="009478F6" w:rsidP="007C7C4D">
      <w:pPr>
        <w:pStyle w:val="a0"/>
      </w:pPr>
      <w:r w:rsidRPr="003A7090">
        <w:t>Кнопка «Удалить»</w:t>
      </w:r>
      <w:r w:rsidR="00BB378C" w:rsidRPr="003A7090">
        <w:t xml:space="preserve"> </w:t>
      </w:r>
      <w:r w:rsidRPr="003A7090">
        <w:t xml:space="preserve">отвечает за удаление </w:t>
      </w:r>
      <w:r w:rsidR="006856C1" w:rsidRPr="003A7090">
        <w:t>выбранной</w:t>
      </w:r>
      <w:r w:rsidRPr="003A7090">
        <w:t xml:space="preserve"> роли. При её нажатии открывается окно подтверждения, где можно подтвердить или отменить операцию (</w:t>
      </w:r>
      <w:r w:rsidR="00D74BAA" w:rsidRPr="003A7090">
        <w:fldChar w:fldCharType="begin"/>
      </w:r>
      <w:r w:rsidR="00D74BAA" w:rsidRPr="003A7090">
        <w:instrText xml:space="preserve"> REF _Ref61539495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35</w:t>
      </w:r>
      <w:r w:rsidR="00D74BAA" w:rsidRPr="003A7090">
        <w:fldChar w:fldCharType="end"/>
      </w:r>
      <w:r w:rsidRPr="003A7090">
        <w:t>)</w:t>
      </w:r>
      <w:r w:rsidR="00632E37" w:rsidRPr="003A7090">
        <w:t>.</w:t>
      </w:r>
    </w:p>
    <w:p w14:paraId="12D49BDC" w14:textId="77777777" w:rsidR="0082049A" w:rsidRPr="003A7090" w:rsidRDefault="009478F6" w:rsidP="0082049A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64A6EC25" wp14:editId="64A6EC26">
            <wp:extent cx="5323810" cy="1504762"/>
            <wp:effectExtent l="0" t="0" r="0" b="635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18DF" w14:textId="6A38AA12" w:rsidR="00CC3E56" w:rsidRPr="003A7090" w:rsidRDefault="0082049A" w:rsidP="0082049A">
      <w:pPr>
        <w:pStyle w:val="aff4"/>
      </w:pPr>
      <w:bookmarkStart w:id="1187" w:name="_Ref61539495"/>
      <w:r w:rsidRPr="003A7090">
        <w:t xml:space="preserve">Рис. </w:t>
      </w:r>
      <w:fldSimple w:instr=" SEQ Рис. \* ARABIC ">
        <w:r w:rsidR="009249DD">
          <w:rPr>
            <w:noProof/>
          </w:rPr>
          <w:t>35</w:t>
        </w:r>
      </w:fldSimple>
      <w:bookmarkEnd w:id="1187"/>
    </w:p>
    <w:p w14:paraId="42C5301D" w14:textId="15381D07" w:rsidR="001440D7" w:rsidRPr="003A7090" w:rsidRDefault="00916A0C" w:rsidP="007C7C4D">
      <w:pPr>
        <w:pStyle w:val="2"/>
      </w:pPr>
      <w:bookmarkStart w:id="1188" w:name="_Ref53585169"/>
      <w:bookmarkStart w:id="1189" w:name="_Toc78731753"/>
      <w:bookmarkStart w:id="1190" w:name="_Toc372537937"/>
      <w:r w:rsidRPr="003A7090">
        <w:t>Вкладка «</w:t>
      </w:r>
      <w:r w:rsidR="001440D7" w:rsidRPr="003A7090">
        <w:t>Настройк</w:t>
      </w:r>
      <w:r w:rsidR="006301BA" w:rsidRPr="003A7090">
        <w:t>и</w:t>
      </w:r>
      <w:r w:rsidR="001440D7" w:rsidRPr="003A7090">
        <w:t xml:space="preserve"> безопасности</w:t>
      </w:r>
      <w:r w:rsidRPr="003A7090">
        <w:t>»</w:t>
      </w:r>
      <w:bookmarkEnd w:id="1188"/>
      <w:bookmarkEnd w:id="1189"/>
    </w:p>
    <w:p w14:paraId="3B9A355F" w14:textId="00920CBC" w:rsidR="00D127D4" w:rsidRPr="003A7090" w:rsidRDefault="006856C1" w:rsidP="00742DEC">
      <w:pPr>
        <w:pStyle w:val="a0"/>
      </w:pPr>
      <w:r w:rsidRPr="003A7090">
        <w:t>На вкладке «Настро</w:t>
      </w:r>
      <w:r w:rsidR="00E2494E" w:rsidRPr="003A7090">
        <w:t>йки безопасности</w:t>
      </w:r>
      <w:r w:rsidRPr="003A7090">
        <w:t xml:space="preserve">» осуществляется </w:t>
      </w:r>
      <w:r w:rsidR="00E2494E" w:rsidRPr="003A7090">
        <w:t xml:space="preserve">изменение настроек безопасности Программы </w:t>
      </w:r>
      <w:r w:rsidR="001440D7" w:rsidRPr="003A7090">
        <w:t>(</w:t>
      </w:r>
      <w:r w:rsidR="00D74BAA" w:rsidRPr="003A7090">
        <w:fldChar w:fldCharType="begin"/>
      </w:r>
      <w:r w:rsidR="00D74BAA" w:rsidRPr="003A7090">
        <w:instrText xml:space="preserve"> REF _Ref61539506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36</w:t>
      </w:r>
      <w:r w:rsidR="00D74BAA" w:rsidRPr="003A7090">
        <w:fldChar w:fldCharType="end"/>
      </w:r>
      <w:r w:rsidR="001440D7" w:rsidRPr="003A7090">
        <w:t>)</w:t>
      </w:r>
      <w:r w:rsidR="00632E37" w:rsidRPr="003A7090">
        <w:t>.</w:t>
      </w:r>
    </w:p>
    <w:p w14:paraId="77D56A9E" w14:textId="77777777" w:rsidR="0082049A" w:rsidRPr="003A7090" w:rsidRDefault="00682AF0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0C433B76" wp14:editId="1AB5AA73">
            <wp:extent cx="3270912" cy="40965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" b="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912" cy="409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9C69" w14:textId="14F86B2F" w:rsidR="0076340A" w:rsidRPr="003A7090" w:rsidRDefault="0082049A" w:rsidP="0082049A">
      <w:pPr>
        <w:pStyle w:val="aff4"/>
      </w:pPr>
      <w:bookmarkStart w:id="1191" w:name="_Ref61539506"/>
      <w:r w:rsidRPr="003A7090">
        <w:t xml:space="preserve">Рис. </w:t>
      </w:r>
      <w:fldSimple w:instr=" SEQ Рис. \* ARABIC ">
        <w:r w:rsidR="009249DD">
          <w:rPr>
            <w:noProof/>
          </w:rPr>
          <w:t>36</w:t>
        </w:r>
      </w:fldSimple>
      <w:bookmarkEnd w:id="1191"/>
    </w:p>
    <w:p w14:paraId="2591E30B" w14:textId="1E12F409" w:rsidR="0037770C" w:rsidRPr="003A7090" w:rsidRDefault="00F066EC" w:rsidP="00742DEC">
      <w:pPr>
        <w:pStyle w:val="a0"/>
      </w:pPr>
      <w:r>
        <w:t>Предназначение вкладки «Настройки безопасности»</w:t>
      </w:r>
      <w:r w:rsidR="001440D7" w:rsidRPr="003A7090">
        <w:t xml:space="preserve"> </w:t>
      </w:r>
      <w:r w:rsidR="007F33C5" w:rsidRPr="003A7090">
        <w:t>–</w:t>
      </w:r>
      <w:r w:rsidR="001440D7" w:rsidRPr="003A7090">
        <w:t xml:space="preserve"> </w:t>
      </w:r>
      <w:r w:rsidR="007F33C5" w:rsidRPr="003A7090">
        <w:t xml:space="preserve">изменение </w:t>
      </w:r>
      <w:r w:rsidR="0037770C" w:rsidRPr="003A7090">
        <w:t xml:space="preserve">глобальных </w:t>
      </w:r>
      <w:r w:rsidR="007F33C5" w:rsidRPr="003A7090">
        <w:t xml:space="preserve">настроек безопасности </w:t>
      </w:r>
      <w:r w:rsidR="00516D20" w:rsidRPr="003A7090">
        <w:t>Программы</w:t>
      </w:r>
      <w:r w:rsidR="007F33C5" w:rsidRPr="003A7090">
        <w:t>. В окне представлены</w:t>
      </w:r>
      <w:r w:rsidR="001440D7" w:rsidRPr="003A7090">
        <w:t xml:space="preserve"> </w:t>
      </w:r>
      <w:r w:rsidR="00E2494E" w:rsidRPr="003A7090">
        <w:t>существующие</w:t>
      </w:r>
      <w:r w:rsidR="001440D7" w:rsidRPr="003A7090">
        <w:t xml:space="preserve"> </w:t>
      </w:r>
      <w:r w:rsidR="007F33C5" w:rsidRPr="003A7090">
        <w:t>настрой</w:t>
      </w:r>
      <w:r w:rsidR="001440D7" w:rsidRPr="003A7090">
        <w:t xml:space="preserve">ки </w:t>
      </w:r>
      <w:r w:rsidR="00E2494E" w:rsidRPr="003A7090">
        <w:t>безопасности</w:t>
      </w:r>
      <w:r w:rsidR="0037770C" w:rsidRPr="003A7090">
        <w:t>:</w:t>
      </w:r>
    </w:p>
    <w:p w14:paraId="30C8EC6C" w14:textId="1990DDB6" w:rsidR="00981822" w:rsidRPr="003A7090" w:rsidRDefault="0026450D" w:rsidP="00CF51F1">
      <w:pPr>
        <w:pStyle w:val="-"/>
      </w:pPr>
      <w:r w:rsidRPr="003A7090">
        <w:t>п</w:t>
      </w:r>
      <w:r w:rsidR="007F33C5" w:rsidRPr="003A7090">
        <w:t>ериод действия пароля (в днях)</w:t>
      </w:r>
      <w:r w:rsidR="00EE6119" w:rsidRPr="003A7090">
        <w:t xml:space="preserve">. </w:t>
      </w:r>
      <w:proofErr w:type="gramStart"/>
      <w:r w:rsidR="00EE6119" w:rsidRPr="003A7090">
        <w:t>В случае изменения данного параметра,</w:t>
      </w:r>
      <w:proofErr w:type="gramEnd"/>
      <w:r w:rsidR="00EE6119" w:rsidRPr="003A7090">
        <w:t xml:space="preserve"> срок действия пароля у существующ</w:t>
      </w:r>
      <w:r w:rsidR="0028556C" w:rsidRPr="003A7090">
        <w:t>их</w:t>
      </w:r>
      <w:r w:rsidR="00EE6119" w:rsidRPr="003A7090">
        <w:t xml:space="preserve"> пользователей не изменится. </w:t>
      </w:r>
      <w:r w:rsidR="0028556C" w:rsidRPr="003A7090">
        <w:t xml:space="preserve">Измененная настройка будет относиться только к новым изменениям пароля </w:t>
      </w:r>
      <w:r w:rsidR="009E04D1">
        <w:t xml:space="preserve">пользователя </w:t>
      </w:r>
      <w:r w:rsidR="0028556C" w:rsidRPr="003A7090">
        <w:t>(</w:t>
      </w:r>
      <w:r w:rsidR="009E04D1">
        <w:t xml:space="preserve">самим </w:t>
      </w:r>
      <w:r w:rsidR="0028556C" w:rsidRPr="003A7090">
        <w:t>пользователем или администратором) и к созданию новых пользователей</w:t>
      </w:r>
      <w:r w:rsidR="005C25EE" w:rsidRPr="003A7090">
        <w:t>. Данное поле в ЗИС и в Программе должны иметь одинаковые значения;</w:t>
      </w:r>
    </w:p>
    <w:p w14:paraId="133EFCC5" w14:textId="242497EE" w:rsidR="007F3742" w:rsidRPr="003A7090" w:rsidRDefault="007F3742" w:rsidP="00CF51F1">
      <w:pPr>
        <w:pStyle w:val="-"/>
      </w:pPr>
      <w:r w:rsidRPr="003A7090">
        <w:lastRenderedPageBreak/>
        <w:t>срок</w:t>
      </w:r>
      <w:r w:rsidR="00F338B4" w:rsidRPr="003A7090">
        <w:t>,</w:t>
      </w:r>
      <w:r w:rsidR="00BB3991" w:rsidRPr="003A7090">
        <w:t xml:space="preserve"> </w:t>
      </w:r>
      <w:r w:rsidRPr="003A7090">
        <w:t xml:space="preserve">в </w:t>
      </w:r>
      <w:r w:rsidR="007A1AEB" w:rsidRPr="003A7090">
        <w:t xml:space="preserve">течение </w:t>
      </w:r>
      <w:r w:rsidRPr="003A7090">
        <w:t>которого возможно сменить пароль (в днях);</w:t>
      </w:r>
    </w:p>
    <w:p w14:paraId="40B8938A" w14:textId="5828B7DD" w:rsidR="00F87F4D" w:rsidRPr="003A7090" w:rsidRDefault="0026450D">
      <w:pPr>
        <w:pStyle w:val="-"/>
      </w:pPr>
      <w:r w:rsidRPr="003A7090">
        <w:t>в</w:t>
      </w:r>
      <w:r w:rsidR="007F33C5" w:rsidRPr="003A7090">
        <w:t>ремя неиспользован</w:t>
      </w:r>
      <w:r w:rsidR="00E6775A" w:rsidRPr="003A7090">
        <w:t>ия</w:t>
      </w:r>
      <w:r w:rsidR="007F33C5" w:rsidRPr="003A7090">
        <w:t xml:space="preserve"> логина (в днях</w:t>
      </w:r>
      <w:r w:rsidR="00BB3991" w:rsidRPr="003A7090">
        <w:t>)</w:t>
      </w:r>
      <w:r w:rsidR="009108EE" w:rsidRPr="003A7090">
        <w:t xml:space="preserve">. При установке данного параметра блокировка учитывается </w:t>
      </w:r>
      <w:r w:rsidR="005F1437" w:rsidRPr="003A7090">
        <w:t>целыми сутками. Например, при установке значения 1 в 12</w:t>
      </w:r>
      <w:r w:rsidR="00E57F07" w:rsidRPr="003A7090">
        <w:t>:00:00</w:t>
      </w:r>
      <w:r w:rsidR="005F1437" w:rsidRPr="003A7090">
        <w:t xml:space="preserve"> пользователь будет заблокирован только в </w:t>
      </w:r>
      <w:r w:rsidR="00E57F07" w:rsidRPr="003A7090">
        <w:t>23:59:59</w:t>
      </w:r>
      <w:r w:rsidR="005F1437" w:rsidRPr="003A7090">
        <w:t xml:space="preserve"> следующего дня</w:t>
      </w:r>
      <w:r w:rsidR="004C577E" w:rsidRPr="003A7090">
        <w:t xml:space="preserve">, в случае если он не будет проходить аутентификацию </w:t>
      </w:r>
      <w:proofErr w:type="gramStart"/>
      <w:r w:rsidR="004C577E" w:rsidRPr="003A7090">
        <w:t>в течении</w:t>
      </w:r>
      <w:proofErr w:type="gramEnd"/>
      <w:r w:rsidR="004C577E" w:rsidRPr="003A7090">
        <w:t xml:space="preserve"> всего времени бездействия</w:t>
      </w:r>
      <w:r w:rsidR="00F066EC" w:rsidRPr="00787AAD">
        <w:t>;</w:t>
      </w:r>
    </w:p>
    <w:p w14:paraId="07A94003" w14:textId="2334757F" w:rsidR="00B937D3" w:rsidRPr="003A7090" w:rsidRDefault="00B937D3">
      <w:pPr>
        <w:pStyle w:val="-"/>
      </w:pPr>
      <w:r w:rsidRPr="003A7090">
        <w:t>время запрета использования логина удаленного пользователя (в днях);</w:t>
      </w:r>
    </w:p>
    <w:p w14:paraId="25871DB2" w14:textId="0AB77003" w:rsidR="00B937D3" w:rsidRPr="003A7090" w:rsidRDefault="00B937D3">
      <w:pPr>
        <w:pStyle w:val="-"/>
      </w:pPr>
      <w:r w:rsidRPr="003A7090">
        <w:t>блокировка сессии после указанного времени бездействия (в секундах)</w:t>
      </w:r>
      <w:r w:rsidR="0028556C" w:rsidRPr="003A7090">
        <w:t xml:space="preserve">. </w:t>
      </w:r>
      <w:r w:rsidR="009506CA" w:rsidRPr="003A7090">
        <w:t>Данное поле в ЗИС и в Программе должны иметь одинаковые значения;</w:t>
      </w:r>
    </w:p>
    <w:p w14:paraId="48EADF09" w14:textId="7786F909" w:rsidR="00F87F4D" w:rsidRPr="003A7090" w:rsidRDefault="0026450D" w:rsidP="00481714">
      <w:pPr>
        <w:pStyle w:val="-"/>
      </w:pPr>
      <w:r w:rsidRPr="003A7090">
        <w:t>м</w:t>
      </w:r>
      <w:r w:rsidR="007F33C5" w:rsidRPr="003A7090">
        <w:t xml:space="preserve">аксимальное количество неуспешных попыток аутентификации </w:t>
      </w:r>
      <w:r w:rsidR="000769C0" w:rsidRPr="003A7090">
        <w:t>(0 – бесконечное количество);</w:t>
      </w:r>
    </w:p>
    <w:p w14:paraId="120B8B07" w14:textId="2D2274C6" w:rsidR="00F87F4D" w:rsidRPr="003A7090" w:rsidRDefault="0026450D" w:rsidP="00CF51F1">
      <w:pPr>
        <w:pStyle w:val="-"/>
      </w:pPr>
      <w:r w:rsidRPr="003A7090">
        <w:t>в</w:t>
      </w:r>
      <w:r w:rsidR="007F33C5" w:rsidRPr="003A7090">
        <w:t xml:space="preserve">ремя (в секундах), которое будет ожидать пользователь перед следующей попыткой </w:t>
      </w:r>
      <w:r w:rsidR="00E002D4" w:rsidRPr="003A7090">
        <w:t>аутентификации</w:t>
      </w:r>
      <w:r w:rsidR="007C5979">
        <w:t xml:space="preserve">. </w:t>
      </w:r>
      <w:proofErr w:type="gramStart"/>
      <w:r w:rsidR="007C5979">
        <w:t>При превышении максимального количества попыток аутентификации</w:t>
      </w:r>
      <w:r w:rsidR="0077346E">
        <w:t>,</w:t>
      </w:r>
      <w:proofErr w:type="gramEnd"/>
      <w:r w:rsidR="007C5979">
        <w:t xml:space="preserve"> </w:t>
      </w:r>
      <w:r w:rsidR="00A70A74">
        <w:t>учетная запись</w:t>
      </w:r>
      <w:r w:rsidR="00DA6349">
        <w:t xml:space="preserve"> пользователя</w:t>
      </w:r>
      <w:r w:rsidR="0077346E">
        <w:t xml:space="preserve"> будет </w:t>
      </w:r>
      <w:r w:rsidR="00DA6349">
        <w:t xml:space="preserve">автоматически временно заблокирована. Временная блокировка длится </w:t>
      </w:r>
      <w:proofErr w:type="gramStart"/>
      <w:r w:rsidR="00DA6349">
        <w:t>в течении</w:t>
      </w:r>
      <w:proofErr w:type="gramEnd"/>
      <w:r w:rsidR="00DA6349">
        <w:t xml:space="preserve"> времени, указанного </w:t>
      </w:r>
      <w:r w:rsidR="0077346E">
        <w:t>в параметре «</w:t>
      </w:r>
      <w:r w:rsidR="0077346E" w:rsidRPr="003A7090">
        <w:t>время (в секундах), которое будет ожидать пользователь перед следующей попыткой аутентификации</w:t>
      </w:r>
      <w:r w:rsidR="0077346E">
        <w:t>»</w:t>
      </w:r>
      <w:r w:rsidR="00A70A74">
        <w:t>. После истечении времени «</w:t>
      </w:r>
      <w:r w:rsidR="00A70A74" w:rsidRPr="003A7090">
        <w:t>время (в секундах), которое будет ожидать пользователь перед следующей попыткой аутентификации</w:t>
      </w:r>
      <w:r w:rsidR="00A70A74">
        <w:t>» учетная запись автоматически разблокируется и пользователю будет предоставлена еще одна попытка аутентификации</w:t>
      </w:r>
      <w:r w:rsidR="0077346E" w:rsidRPr="00787AAD">
        <w:t>;</w:t>
      </w:r>
    </w:p>
    <w:p w14:paraId="7F43BB4A" w14:textId="03EE6251" w:rsidR="007D031F" w:rsidRPr="003A7090" w:rsidRDefault="0026450D" w:rsidP="00CF51F1">
      <w:pPr>
        <w:pStyle w:val="-"/>
      </w:pPr>
      <w:r w:rsidRPr="003A7090">
        <w:t>в</w:t>
      </w:r>
      <w:r w:rsidR="00E002D4" w:rsidRPr="003A7090">
        <w:t>ремя (в секундах), по истечении которого сбрасывается счетчик неуспешных попыток аутентификации</w:t>
      </w:r>
      <w:r w:rsidR="000769C0" w:rsidRPr="003A7090">
        <w:t xml:space="preserve"> (0 – бесконечное время);</w:t>
      </w:r>
    </w:p>
    <w:p w14:paraId="62C7CB9F" w14:textId="78FD9CD7" w:rsidR="00F87F4D" w:rsidRPr="003A7090" w:rsidRDefault="007D031F" w:rsidP="00CF51F1">
      <w:pPr>
        <w:pStyle w:val="-"/>
      </w:pPr>
      <w:r w:rsidRPr="003A7090">
        <w:t xml:space="preserve">перевод </w:t>
      </w:r>
      <w:r w:rsidR="00000A7B" w:rsidRPr="003A7090">
        <w:t xml:space="preserve">режима </w:t>
      </w:r>
      <w:r w:rsidRPr="003A7090">
        <w:t>работы Программы с белого списка на черный</w:t>
      </w:r>
      <w:r w:rsidR="00DB6AA5" w:rsidRPr="003A7090">
        <w:t>;</w:t>
      </w:r>
    </w:p>
    <w:p w14:paraId="3476D2ED" w14:textId="7EF56B32" w:rsidR="00DB6AA5" w:rsidRPr="003A7090" w:rsidRDefault="00DB6AA5" w:rsidP="00CF51F1">
      <w:pPr>
        <w:pStyle w:val="-"/>
      </w:pPr>
      <w:r w:rsidRPr="003A7090">
        <w:t>разрешить вход пользователей с паролем, не соответствующим установленной политике.</w:t>
      </w:r>
    </w:p>
    <w:p w14:paraId="5E654D28" w14:textId="59C47D58" w:rsidR="005847D4" w:rsidRPr="003A7090" w:rsidRDefault="005847D4" w:rsidP="005847D4">
      <w:pPr>
        <w:pStyle w:val="a0"/>
      </w:pPr>
      <w:r w:rsidRPr="003A7090">
        <w:t>Принцип режима работы черного/белого списка:</w:t>
      </w:r>
    </w:p>
    <w:p w14:paraId="7F7DF510" w14:textId="4AF65223" w:rsidR="00DD7736" w:rsidRPr="003A7090" w:rsidRDefault="00DD7736" w:rsidP="00DD7736">
      <w:pPr>
        <w:pStyle w:val="-"/>
        <w:rPr>
          <w:rFonts w:eastAsia="Calibri"/>
        </w:rPr>
      </w:pPr>
      <w:r w:rsidRPr="003A7090">
        <w:rPr>
          <w:rFonts w:eastAsia="Calibri"/>
        </w:rPr>
        <w:t xml:space="preserve">белый список. В данном режиме работы в Программе по умолчанию запрещен доступ ко всем ресурсам ЗИС. Для разрешения доступа </w:t>
      </w:r>
      <w:r w:rsidR="004C5FAA" w:rsidRPr="003A7090">
        <w:rPr>
          <w:rFonts w:eastAsia="Calibri"/>
        </w:rPr>
        <w:t>пользователям, необходимо</w:t>
      </w:r>
      <w:r w:rsidRPr="003A7090">
        <w:rPr>
          <w:rFonts w:eastAsia="Calibri"/>
        </w:rPr>
        <w:t xml:space="preserve"> присвоить </w:t>
      </w:r>
      <w:r w:rsidR="004C5FAA" w:rsidRPr="003A7090">
        <w:rPr>
          <w:rFonts w:eastAsia="Calibri"/>
        </w:rPr>
        <w:t>права с разрешенными к доступу ресурсами</w:t>
      </w:r>
      <w:r w:rsidRPr="003A7090">
        <w:rPr>
          <w:rFonts w:eastAsia="Calibri"/>
        </w:rPr>
        <w:t>;</w:t>
      </w:r>
    </w:p>
    <w:p w14:paraId="1E2F5F00" w14:textId="057CE485" w:rsidR="00DD7736" w:rsidRPr="003A7090" w:rsidRDefault="00DD7736" w:rsidP="00DD7736">
      <w:pPr>
        <w:pStyle w:val="-"/>
      </w:pPr>
      <w:r w:rsidRPr="003A7090">
        <w:rPr>
          <w:rFonts w:eastAsia="Calibri"/>
        </w:rPr>
        <w:t xml:space="preserve">черный список. В данном режиме работы в Программе по умолчанию разрешен доступ ко всем ресурсам ЗИС. Для запрета доступа </w:t>
      </w:r>
      <w:r w:rsidR="004C5FAA" w:rsidRPr="003A7090">
        <w:rPr>
          <w:rFonts w:eastAsia="Calibri"/>
        </w:rPr>
        <w:t xml:space="preserve">пользователям, </w:t>
      </w:r>
      <w:r w:rsidRPr="003A7090">
        <w:rPr>
          <w:rFonts w:eastAsia="Calibri"/>
        </w:rPr>
        <w:t>необходимо</w:t>
      </w:r>
      <w:r w:rsidR="004C5FAA" w:rsidRPr="003A7090">
        <w:rPr>
          <w:rFonts w:eastAsia="Calibri"/>
        </w:rPr>
        <w:t xml:space="preserve"> присвоить права </w:t>
      </w:r>
      <w:r w:rsidRPr="003A7090">
        <w:rPr>
          <w:rFonts w:eastAsia="Calibri"/>
        </w:rPr>
        <w:t>с запрещенными к доступу ресурсами.</w:t>
      </w:r>
    </w:p>
    <w:p w14:paraId="416914A9" w14:textId="302C58B6" w:rsidR="00DB6AA5" w:rsidRPr="003A7090" w:rsidRDefault="00DB6AA5" w:rsidP="008166A1">
      <w:pPr>
        <w:pStyle w:val="a0"/>
      </w:pPr>
      <w:r w:rsidRPr="003A7090">
        <w:t xml:space="preserve">Разрешение входа пользователей с паролем, не соответствующей политике выключает </w:t>
      </w:r>
      <w:r w:rsidR="008166A1" w:rsidRPr="003A7090">
        <w:t xml:space="preserve">существующую </w:t>
      </w:r>
      <w:r w:rsidRPr="003A7090">
        <w:t>политик</w:t>
      </w:r>
      <w:r w:rsidR="008166A1" w:rsidRPr="003A7090">
        <w:t>у</w:t>
      </w:r>
      <w:r w:rsidRPr="003A7090">
        <w:t xml:space="preserve"> пароля</w:t>
      </w:r>
      <w:r w:rsidR="008166A1" w:rsidRPr="003A7090">
        <w:t xml:space="preserve"> Программы</w:t>
      </w:r>
      <w:r w:rsidR="009E04D1">
        <w:t xml:space="preserve"> только для подсистемы администрирования</w:t>
      </w:r>
      <w:r w:rsidRPr="003A7090">
        <w:t>.</w:t>
      </w:r>
    </w:p>
    <w:p w14:paraId="61F3120D" w14:textId="094A7CCE" w:rsidR="006301BA" w:rsidRPr="003A7090" w:rsidRDefault="00DB6AA5" w:rsidP="006301BA">
      <w:pPr>
        <w:pStyle w:val="a0"/>
      </w:pPr>
      <w:r w:rsidRPr="003A7090">
        <w:t>К</w:t>
      </w:r>
      <w:r w:rsidR="006301BA" w:rsidRPr="003A7090">
        <w:t xml:space="preserve">нопка «Сохранить» </w:t>
      </w:r>
      <w:r w:rsidR="000769C0" w:rsidRPr="003A7090">
        <w:t>сохраняет</w:t>
      </w:r>
      <w:r w:rsidR="006301BA" w:rsidRPr="003A7090">
        <w:t xml:space="preserve"> все изменени</w:t>
      </w:r>
      <w:r w:rsidR="000769C0" w:rsidRPr="003A7090">
        <w:t>я настроек безопасности</w:t>
      </w:r>
      <w:r w:rsidR="00C9021A" w:rsidRPr="003A7090">
        <w:t xml:space="preserve"> в базу данных Программы</w:t>
      </w:r>
      <w:r w:rsidR="006301BA" w:rsidRPr="003A7090">
        <w:t>.</w:t>
      </w:r>
    </w:p>
    <w:p w14:paraId="0A39CD1E" w14:textId="21DC1FD6" w:rsidR="004A1416" w:rsidRPr="003A7090" w:rsidRDefault="004A1416" w:rsidP="004A1416">
      <w:pPr>
        <w:pStyle w:val="3"/>
      </w:pPr>
      <w:r w:rsidRPr="003A7090">
        <w:t>Минимальные значения настроек</w:t>
      </w:r>
      <w:r w:rsidR="004C5FAA" w:rsidRPr="003A7090">
        <w:t xml:space="preserve"> безопасности</w:t>
      </w:r>
    </w:p>
    <w:p w14:paraId="48CDFE78" w14:textId="427FB9CB" w:rsidR="004A1416" w:rsidRPr="003A7090" w:rsidRDefault="004A1416" w:rsidP="004A1416">
      <w:pPr>
        <w:pStyle w:val="a0"/>
      </w:pPr>
      <w:r w:rsidRPr="003A7090">
        <w:t>Минимальные значения настроек безопасности представлены на рисунке (</w:t>
      </w:r>
      <w:r w:rsidR="00D74BAA" w:rsidRPr="003A7090">
        <w:fldChar w:fldCharType="begin"/>
      </w:r>
      <w:r w:rsidR="00D74BAA" w:rsidRPr="003A7090">
        <w:instrText xml:space="preserve"> REF _Ref61539519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37</w:t>
      </w:r>
      <w:r w:rsidR="00D74BAA" w:rsidRPr="003A7090">
        <w:fldChar w:fldCharType="end"/>
      </w:r>
      <w:r w:rsidR="00D74BAA" w:rsidRPr="003A7090">
        <w:t>).</w:t>
      </w:r>
    </w:p>
    <w:p w14:paraId="20DEF5BB" w14:textId="77777777" w:rsidR="0082049A" w:rsidRPr="003A7090" w:rsidRDefault="004A1416" w:rsidP="0082049A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50CCA020" wp14:editId="3CC012C0">
            <wp:extent cx="3753173" cy="40962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73" cy="409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48B" w14:textId="6B53FED2" w:rsidR="004A1416" w:rsidRPr="003A7090" w:rsidRDefault="0082049A" w:rsidP="0082049A">
      <w:pPr>
        <w:pStyle w:val="aff4"/>
      </w:pPr>
      <w:bookmarkStart w:id="1192" w:name="_Ref61539519"/>
      <w:r w:rsidRPr="003A7090">
        <w:t xml:space="preserve">Рис. </w:t>
      </w:r>
      <w:fldSimple w:instr=" SEQ Рис. \* ARABIC ">
        <w:r w:rsidR="009249DD">
          <w:rPr>
            <w:noProof/>
          </w:rPr>
          <w:t>37</w:t>
        </w:r>
      </w:fldSimple>
      <w:bookmarkEnd w:id="1192"/>
    </w:p>
    <w:p w14:paraId="381206D7" w14:textId="28B0B3E2" w:rsidR="00302058" w:rsidRPr="003A7090" w:rsidRDefault="00302058" w:rsidP="00302058">
      <w:pPr>
        <w:pStyle w:val="a0"/>
      </w:pPr>
      <w:r w:rsidRPr="003A7090">
        <w:t>Минимальные значения:</w:t>
      </w:r>
    </w:p>
    <w:p w14:paraId="3975CB26" w14:textId="66C89E7C" w:rsidR="00302058" w:rsidRPr="003A7090" w:rsidRDefault="00302058" w:rsidP="00302058">
      <w:pPr>
        <w:pStyle w:val="-"/>
      </w:pPr>
      <w:r w:rsidRPr="003A7090">
        <w:t>период действия пароля (в днях): 1 день;</w:t>
      </w:r>
    </w:p>
    <w:p w14:paraId="76FF4758" w14:textId="545DDB68" w:rsidR="00302058" w:rsidRPr="003A7090" w:rsidRDefault="00302058" w:rsidP="00302058">
      <w:pPr>
        <w:pStyle w:val="-"/>
      </w:pPr>
      <w:r w:rsidRPr="003A7090">
        <w:t>срок</w:t>
      </w:r>
      <w:r w:rsidR="00481714" w:rsidRPr="003A7090">
        <w:t>,</w:t>
      </w:r>
      <w:r w:rsidRPr="003A7090">
        <w:t xml:space="preserve"> в </w:t>
      </w:r>
      <w:r w:rsidR="007A1AEB" w:rsidRPr="003A7090">
        <w:t xml:space="preserve">течение </w:t>
      </w:r>
      <w:r w:rsidRPr="003A7090">
        <w:t>которого возможно сменить пароль (в днях): 1 день;</w:t>
      </w:r>
    </w:p>
    <w:p w14:paraId="3A60F34E" w14:textId="2FB71447" w:rsidR="00302058" w:rsidRPr="003A7090" w:rsidRDefault="00302058" w:rsidP="00302058">
      <w:pPr>
        <w:pStyle w:val="-"/>
      </w:pPr>
      <w:r w:rsidRPr="003A7090">
        <w:t>время неиспользования логина (в днях</w:t>
      </w:r>
      <w:r w:rsidR="00B937D3" w:rsidRPr="003A7090">
        <w:t>)</w:t>
      </w:r>
      <w:r w:rsidRPr="003A7090">
        <w:t>: 1 день;</w:t>
      </w:r>
    </w:p>
    <w:p w14:paraId="1527525C" w14:textId="77777777" w:rsidR="00276516" w:rsidRPr="003A7090" w:rsidRDefault="00276516" w:rsidP="00276516">
      <w:pPr>
        <w:pStyle w:val="-"/>
      </w:pPr>
      <w:r w:rsidRPr="003A7090">
        <w:t>время запрета использования логина удаленного пользователя (в днях): 0 дней;</w:t>
      </w:r>
    </w:p>
    <w:p w14:paraId="4C618FA4" w14:textId="1AECF9B1" w:rsidR="00302058" w:rsidRPr="003A7090" w:rsidRDefault="00276516">
      <w:pPr>
        <w:pStyle w:val="-"/>
      </w:pPr>
      <w:r w:rsidRPr="003A7090">
        <w:t>блокировка сессии после указанного времени бездействия (в секундах): 1 секунда;</w:t>
      </w:r>
    </w:p>
    <w:p w14:paraId="55D071F3" w14:textId="1033A93C" w:rsidR="00302058" w:rsidRPr="003A7090" w:rsidRDefault="00302058" w:rsidP="00302058">
      <w:pPr>
        <w:pStyle w:val="-"/>
      </w:pPr>
      <w:r w:rsidRPr="003A7090">
        <w:t>максимальное количество неуспешных попыток аутентификации (0 – бесконечное количество): 0 – бесконечность, минимальное значение – 1;</w:t>
      </w:r>
    </w:p>
    <w:p w14:paraId="38B05C48" w14:textId="5AEFFECE" w:rsidR="00302058" w:rsidRPr="003A7090" w:rsidRDefault="00302058" w:rsidP="00302058">
      <w:pPr>
        <w:pStyle w:val="-"/>
      </w:pPr>
      <w:r w:rsidRPr="003A7090">
        <w:t>время (в секундах), которое будет ожидать пользователь перед следующей попыткой аутентификации: 0 секун</w:t>
      </w:r>
      <w:r w:rsidR="00F34E67" w:rsidRPr="003A7090">
        <w:t>д</w:t>
      </w:r>
      <w:r w:rsidRPr="003A7090">
        <w:t>;</w:t>
      </w:r>
    </w:p>
    <w:p w14:paraId="60D10A4D" w14:textId="704DD0A4" w:rsidR="00302058" w:rsidRPr="003A7090" w:rsidRDefault="00302058" w:rsidP="00302058">
      <w:pPr>
        <w:pStyle w:val="-"/>
      </w:pPr>
      <w:r w:rsidRPr="003A7090">
        <w:t xml:space="preserve">время (в секундах), по истечении которого сбрасывается счетчик неуспешных попыток аутентификации (0 </w:t>
      </w:r>
      <w:r w:rsidR="00F34E67" w:rsidRPr="003A7090">
        <w:t>–</w:t>
      </w:r>
      <w:r w:rsidRPr="003A7090">
        <w:t xml:space="preserve"> бесконечное время): 0 – бесконечность, минимальное значение – 1.</w:t>
      </w:r>
    </w:p>
    <w:p w14:paraId="12E58704" w14:textId="4F6D9FBF" w:rsidR="006301BA" w:rsidRPr="003A7090" w:rsidRDefault="006301BA" w:rsidP="006301BA">
      <w:pPr>
        <w:pStyle w:val="3"/>
      </w:pPr>
      <w:bookmarkStart w:id="1193" w:name="_Ref74238002"/>
      <w:r w:rsidRPr="003A7090">
        <w:t>Безопасные значения настроек безопасности</w:t>
      </w:r>
      <w:bookmarkEnd w:id="1193"/>
    </w:p>
    <w:p w14:paraId="5FBB09EB" w14:textId="573DDCB6" w:rsidR="00D9574C" w:rsidRPr="003A7090" w:rsidRDefault="006301BA" w:rsidP="006301BA">
      <w:pPr>
        <w:pStyle w:val="a0"/>
      </w:pPr>
      <w:r w:rsidRPr="003A7090">
        <w:t xml:space="preserve">Безопасные значения настроек составлены согласно требованиям </w:t>
      </w:r>
      <w:r w:rsidR="00BD25AF" w:rsidRPr="003A7090">
        <w:t xml:space="preserve">приказа ФСТЭК </w:t>
      </w:r>
      <w:r w:rsidR="000C4E49" w:rsidRPr="003A7090">
        <w:t xml:space="preserve">России </w:t>
      </w:r>
      <w:r w:rsidR="00BD25AF" w:rsidRPr="003A7090">
        <w:t xml:space="preserve">от 11 февраля 2013 г. № </w:t>
      </w:r>
      <w:r w:rsidRPr="003A7090">
        <w:t>17</w:t>
      </w:r>
      <w:r w:rsidR="00D9574C" w:rsidRPr="003A7090">
        <w:t>:</w:t>
      </w:r>
    </w:p>
    <w:p w14:paraId="3B963F73" w14:textId="4EBE05F0" w:rsidR="006301BA" w:rsidRPr="003A7090" w:rsidRDefault="00BD25AF" w:rsidP="00D9574C">
      <w:pPr>
        <w:pStyle w:val="-"/>
      </w:pPr>
      <w:r w:rsidRPr="003A7090">
        <w:t>период действия пароля (в днях): не более 60 дней;</w:t>
      </w:r>
    </w:p>
    <w:p w14:paraId="6CAA0606" w14:textId="1F901637" w:rsidR="00D9574C" w:rsidRPr="003A7090" w:rsidRDefault="00BD25AF" w:rsidP="00D9574C">
      <w:pPr>
        <w:pStyle w:val="-"/>
      </w:pPr>
      <w:r w:rsidRPr="003A7090">
        <w:t>срок</w:t>
      </w:r>
      <w:r w:rsidR="00481714" w:rsidRPr="003A7090">
        <w:t>,</w:t>
      </w:r>
      <w:r w:rsidRPr="003A7090">
        <w:t xml:space="preserve"> в </w:t>
      </w:r>
      <w:r w:rsidR="007A1AEB" w:rsidRPr="003A7090">
        <w:t xml:space="preserve">течение </w:t>
      </w:r>
      <w:r w:rsidRPr="003A7090">
        <w:t>которого возможно сменить пароль (в днях): оператором должен быть определен срок в организационно-распорядительной документации;</w:t>
      </w:r>
    </w:p>
    <w:p w14:paraId="48FC9CB5" w14:textId="1B5E038D" w:rsidR="00B937D3" w:rsidRPr="003A7090" w:rsidRDefault="00B937D3" w:rsidP="00B937D3">
      <w:pPr>
        <w:pStyle w:val="-"/>
      </w:pPr>
      <w:r w:rsidRPr="003A7090">
        <w:t>время неиспользования логина (в днях): 45 день;</w:t>
      </w:r>
    </w:p>
    <w:p w14:paraId="1E14B794" w14:textId="77B67B08" w:rsidR="00B937D3" w:rsidRPr="003A7090" w:rsidRDefault="00B937D3" w:rsidP="00B937D3">
      <w:pPr>
        <w:pStyle w:val="-"/>
      </w:pPr>
      <w:r w:rsidRPr="003A7090">
        <w:lastRenderedPageBreak/>
        <w:t>время запрета использования логина удаленного пользователя (в днях): 1095 дней и более;</w:t>
      </w:r>
    </w:p>
    <w:p w14:paraId="1BD36ADB" w14:textId="2BC1F095" w:rsidR="00B937D3" w:rsidRPr="003A7090" w:rsidRDefault="00B937D3" w:rsidP="00B937D3">
      <w:pPr>
        <w:pStyle w:val="-"/>
      </w:pPr>
      <w:r w:rsidRPr="003A7090">
        <w:t xml:space="preserve">блокировка сессии после указанного времени бездействия (в секундах): </w:t>
      </w:r>
      <w:r w:rsidR="00F351A1" w:rsidRPr="003A7090">
        <w:t>300</w:t>
      </w:r>
      <w:r w:rsidRPr="003A7090">
        <w:t xml:space="preserve"> секунда;</w:t>
      </w:r>
    </w:p>
    <w:p w14:paraId="5EDF4B68" w14:textId="5B9C06E3" w:rsidR="00D9574C" w:rsidRPr="003A7090" w:rsidRDefault="00BD25AF" w:rsidP="00D9574C">
      <w:pPr>
        <w:pStyle w:val="-"/>
      </w:pPr>
      <w:r w:rsidRPr="003A7090">
        <w:t xml:space="preserve">максимальное количество неуспешных попыток аутентификации </w:t>
      </w:r>
      <w:r w:rsidR="00302058" w:rsidRPr="003A7090">
        <w:t>(0 – бесконечное количество)</w:t>
      </w:r>
      <w:r w:rsidRPr="003A7090">
        <w:t>: не более 4 попыток;</w:t>
      </w:r>
    </w:p>
    <w:p w14:paraId="43197C8A" w14:textId="44DAABF4" w:rsidR="00D9574C" w:rsidRPr="003A7090" w:rsidRDefault="00BD25AF" w:rsidP="00D9574C">
      <w:pPr>
        <w:pStyle w:val="-"/>
      </w:pPr>
      <w:r w:rsidRPr="003A7090">
        <w:t>время (в секундах), которое будет ожидать пользователь перед следующей попыткой аутентификации: оператором должен быть определен срок в организационно-распорядительной документации;</w:t>
      </w:r>
    </w:p>
    <w:p w14:paraId="0AF0E5A7" w14:textId="0BC1296B" w:rsidR="00916A0C" w:rsidRPr="003A7090" w:rsidRDefault="00BD25AF" w:rsidP="00896F21">
      <w:pPr>
        <w:pStyle w:val="-"/>
      </w:pPr>
      <w:r w:rsidRPr="003A7090">
        <w:t xml:space="preserve">время (в секундах), по истечении которого сбрасывается счетчик неуспешных попыток аутентификации (0 </w:t>
      </w:r>
      <w:r w:rsidR="00F34E67" w:rsidRPr="003A7090">
        <w:t xml:space="preserve">– </w:t>
      </w:r>
      <w:r w:rsidRPr="003A7090">
        <w:t>бесконечное время): от 900 секунд до 2400 секунд.</w:t>
      </w:r>
    </w:p>
    <w:p w14:paraId="53559565" w14:textId="1FA37D05" w:rsidR="00E002D4" w:rsidRPr="003A7090" w:rsidRDefault="00E002D4" w:rsidP="007F3742">
      <w:pPr>
        <w:pStyle w:val="2"/>
      </w:pPr>
      <w:bookmarkStart w:id="1194" w:name="_Toc78731754"/>
      <w:r w:rsidRPr="003A7090">
        <w:t>Вкладка «Аудит»</w:t>
      </w:r>
      <w:bookmarkEnd w:id="1194"/>
    </w:p>
    <w:p w14:paraId="3C345519" w14:textId="7060CDDE" w:rsidR="00E002D4" w:rsidRPr="003A7090" w:rsidRDefault="00E002D4" w:rsidP="000C4BB2">
      <w:pPr>
        <w:pStyle w:val="a0"/>
      </w:pPr>
      <w:r w:rsidRPr="003A7090">
        <w:t xml:space="preserve">Вкладка «Аудит» состоит </w:t>
      </w:r>
      <w:r w:rsidR="00EE6FA8" w:rsidRPr="003A7090">
        <w:t xml:space="preserve">из </w:t>
      </w:r>
      <w:r w:rsidRPr="003A7090">
        <w:t xml:space="preserve">двух подпунктов: «Логи безопасности» и </w:t>
      </w:r>
      <w:r w:rsidR="000C4BB2" w:rsidRPr="003A7090">
        <w:t>«</w:t>
      </w:r>
      <w:r w:rsidRPr="003A7090">
        <w:t>Аудит администрирования безопасности</w:t>
      </w:r>
      <w:r w:rsidR="000C4BB2" w:rsidRPr="003A7090">
        <w:t>»</w:t>
      </w:r>
      <w:r w:rsidRPr="003A7090">
        <w:t xml:space="preserve"> (</w:t>
      </w:r>
      <w:r w:rsidR="00D74BAA" w:rsidRPr="003A7090">
        <w:fldChar w:fldCharType="begin"/>
      </w:r>
      <w:r w:rsidR="00D74BAA" w:rsidRPr="003A7090">
        <w:instrText xml:space="preserve"> REF _Ref61539528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38</w:t>
      </w:r>
      <w:r w:rsidR="00D74BAA" w:rsidRPr="003A7090">
        <w:fldChar w:fldCharType="end"/>
      </w:r>
      <w:r w:rsidRPr="003A7090">
        <w:t>)</w:t>
      </w:r>
      <w:r w:rsidR="00EE6FA8" w:rsidRPr="003A7090">
        <w:t>.</w:t>
      </w:r>
    </w:p>
    <w:p w14:paraId="0411444A" w14:textId="77777777" w:rsidR="0082049A" w:rsidRPr="003A7090" w:rsidRDefault="00E002D4" w:rsidP="0082049A">
      <w:pPr>
        <w:pStyle w:val="aff4"/>
        <w:keepNext/>
      </w:pPr>
      <w:r w:rsidRPr="003A7090">
        <w:rPr>
          <w:noProof/>
          <w:lang w:eastAsia="ru-RU"/>
        </w:rPr>
        <w:drawing>
          <wp:inline distT="0" distB="0" distL="0" distR="0" wp14:anchorId="24447221" wp14:editId="2F6D77F1">
            <wp:extent cx="2695074" cy="1066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8803" t="6513" r="45804" b="82238"/>
                    <a:stretch/>
                  </pic:blipFill>
                  <pic:spPr bwMode="auto">
                    <a:xfrm>
                      <a:off x="0" y="0"/>
                      <a:ext cx="2700657" cy="1069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90F3C" w14:textId="1D70C950" w:rsidR="0026450D" w:rsidRPr="003A7090" w:rsidRDefault="0082049A" w:rsidP="0082049A">
      <w:pPr>
        <w:pStyle w:val="aff4"/>
      </w:pPr>
      <w:bookmarkStart w:id="1195" w:name="_Ref61539528"/>
      <w:r w:rsidRPr="003A7090">
        <w:t xml:space="preserve">Рис. </w:t>
      </w:r>
      <w:fldSimple w:instr=" SEQ Рис. \* ARABIC ">
        <w:r w:rsidR="009249DD">
          <w:rPr>
            <w:noProof/>
          </w:rPr>
          <w:t>38</w:t>
        </w:r>
      </w:fldSimple>
      <w:bookmarkEnd w:id="1195"/>
    </w:p>
    <w:p w14:paraId="78EFB7BB" w14:textId="7C494A26" w:rsidR="00E002D4" w:rsidRPr="003A7090" w:rsidRDefault="004C5FAA" w:rsidP="000C4BB2">
      <w:pPr>
        <w:pStyle w:val="a0"/>
      </w:pPr>
      <w:r w:rsidRPr="003A7090">
        <w:t>П</w:t>
      </w:r>
      <w:r w:rsidR="00E002D4" w:rsidRPr="003A7090">
        <w:t xml:space="preserve">одпункт «Логи безопасности» состоит из </w:t>
      </w:r>
      <w:r w:rsidR="00DF42F5" w:rsidRPr="003A7090">
        <w:t>двух</w:t>
      </w:r>
      <w:r w:rsidR="00E002D4" w:rsidRPr="003A7090">
        <w:t xml:space="preserve"> подпунктов: «Настройки логов безопасности»</w:t>
      </w:r>
      <w:r w:rsidR="00DF42F5" w:rsidRPr="003A7090">
        <w:t xml:space="preserve"> и</w:t>
      </w:r>
      <w:r w:rsidR="00E002D4" w:rsidRPr="003A7090">
        <w:t xml:space="preserve"> «Аудит </w:t>
      </w:r>
      <w:r w:rsidR="00663271" w:rsidRPr="003A7090">
        <w:rPr>
          <w:lang w:val="en-US"/>
        </w:rPr>
        <w:t>HTTP</w:t>
      </w:r>
      <w:r w:rsidR="00663271" w:rsidRPr="003A7090">
        <w:t>-запросов</w:t>
      </w:r>
      <w:r w:rsidR="00E002D4" w:rsidRPr="003A7090">
        <w:t xml:space="preserve">» </w:t>
      </w:r>
      <w:r w:rsidR="00B7355A" w:rsidRPr="003A7090">
        <w:t>(</w:t>
      </w:r>
      <w:r w:rsidR="00D74BAA" w:rsidRPr="003A7090">
        <w:fldChar w:fldCharType="begin"/>
      </w:r>
      <w:r w:rsidR="00D74BAA" w:rsidRPr="003A7090">
        <w:instrText xml:space="preserve"> REF _Ref61539535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39</w:t>
      </w:r>
      <w:r w:rsidR="00D74BAA" w:rsidRPr="003A7090">
        <w:fldChar w:fldCharType="end"/>
      </w:r>
      <w:r w:rsidR="00B7355A" w:rsidRPr="003A7090">
        <w:t>)</w:t>
      </w:r>
      <w:r w:rsidR="00EE6FA8" w:rsidRPr="003A7090">
        <w:t>.</w:t>
      </w:r>
    </w:p>
    <w:p w14:paraId="6F065955" w14:textId="0CACF68D" w:rsidR="0082049A" w:rsidRPr="003A7090" w:rsidRDefault="00270CA2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3005BBA6" wp14:editId="07A940C0">
            <wp:extent cx="4286708" cy="907705"/>
            <wp:effectExtent l="0" t="0" r="0" b="0"/>
            <wp:docPr id="75" name="Рисунок 75" descr="C:\Users\a.zakirov\Desktop\Screenshot_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zakirov\Desktop\Screenshot_6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12" cy="9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4497" w14:textId="1BEB8604" w:rsidR="0026450D" w:rsidRPr="003A7090" w:rsidRDefault="0082049A" w:rsidP="0082049A">
      <w:pPr>
        <w:pStyle w:val="aff4"/>
      </w:pPr>
      <w:bookmarkStart w:id="1196" w:name="_Ref61539535"/>
      <w:r w:rsidRPr="003A7090">
        <w:t xml:space="preserve">Рис. </w:t>
      </w:r>
      <w:fldSimple w:instr=" SEQ Рис. \* ARABIC ">
        <w:r w:rsidR="009249DD">
          <w:rPr>
            <w:noProof/>
          </w:rPr>
          <w:t>39</w:t>
        </w:r>
      </w:fldSimple>
      <w:bookmarkEnd w:id="1196"/>
    </w:p>
    <w:p w14:paraId="0910C2B8" w14:textId="6E411EDE" w:rsidR="00B7355A" w:rsidRPr="003A7090" w:rsidRDefault="00B7355A" w:rsidP="000C4BB2">
      <w:pPr>
        <w:pStyle w:val="2"/>
      </w:pPr>
      <w:bookmarkStart w:id="1197" w:name="_Toc78731755"/>
      <w:r w:rsidRPr="003A7090">
        <w:t>Вкладка «Настройки логов безопасности»</w:t>
      </w:r>
      <w:bookmarkEnd w:id="1197"/>
    </w:p>
    <w:p w14:paraId="534A132C" w14:textId="1FDDF220" w:rsidR="00171CE0" w:rsidRPr="003A7090" w:rsidRDefault="005F7271" w:rsidP="000C4BB2">
      <w:pPr>
        <w:pStyle w:val="a0"/>
      </w:pPr>
      <w:r w:rsidRPr="003A7090">
        <w:t>Во в</w:t>
      </w:r>
      <w:r w:rsidR="00171CE0" w:rsidRPr="003A7090">
        <w:t>кладк</w:t>
      </w:r>
      <w:r w:rsidRPr="003A7090">
        <w:t>е</w:t>
      </w:r>
      <w:r w:rsidR="00171CE0" w:rsidRPr="003A7090">
        <w:t xml:space="preserve"> «Настройк</w:t>
      </w:r>
      <w:r w:rsidR="004B214A" w:rsidRPr="003A7090">
        <w:t>и</w:t>
      </w:r>
      <w:r w:rsidR="00171CE0" w:rsidRPr="003A7090">
        <w:t xml:space="preserve"> логов безопасности»</w:t>
      </w:r>
      <w:r w:rsidRPr="003A7090">
        <w:t xml:space="preserve"> происходит </w:t>
      </w:r>
      <w:r w:rsidR="004B214A" w:rsidRPr="003A7090">
        <w:t>настройка подключения аудита к базе данных Программы</w:t>
      </w:r>
      <w:r w:rsidR="00C06AF1" w:rsidRPr="003A7090">
        <w:t xml:space="preserve"> (</w:t>
      </w:r>
      <w:r w:rsidR="00D74BAA" w:rsidRPr="003A7090">
        <w:fldChar w:fldCharType="begin"/>
      </w:r>
      <w:r w:rsidR="00D74BAA" w:rsidRPr="003A7090">
        <w:instrText xml:space="preserve"> REF _Ref61539549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40</w:t>
      </w:r>
      <w:r w:rsidR="00D74BAA" w:rsidRPr="003A7090">
        <w:fldChar w:fldCharType="end"/>
      </w:r>
      <w:r w:rsidR="00C06AF1" w:rsidRPr="003A7090">
        <w:t>)</w:t>
      </w:r>
      <w:r w:rsidR="00EE6FA8" w:rsidRPr="003A7090">
        <w:t>.</w:t>
      </w:r>
    </w:p>
    <w:p w14:paraId="3D744E17" w14:textId="77777777" w:rsidR="0082049A" w:rsidRPr="003A7090" w:rsidRDefault="00EC2D01" w:rsidP="0082049A">
      <w:pPr>
        <w:pStyle w:val="aff4"/>
        <w:keepNext/>
      </w:pPr>
      <w:r w:rsidRPr="003A7090">
        <w:rPr>
          <w:noProof/>
          <w:lang w:eastAsia="ru-RU"/>
        </w:rPr>
        <w:lastRenderedPageBreak/>
        <w:drawing>
          <wp:inline distT="0" distB="0" distL="0" distR="0" wp14:anchorId="53AC5859" wp14:editId="53395D2B">
            <wp:extent cx="3790950" cy="2359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" r="1216"/>
                    <a:stretch/>
                  </pic:blipFill>
                  <pic:spPr bwMode="auto">
                    <a:xfrm>
                      <a:off x="0" y="0"/>
                      <a:ext cx="3791227" cy="235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88AC" w14:textId="2A1E5A80" w:rsidR="0026450D" w:rsidRPr="003A7090" w:rsidRDefault="0082049A" w:rsidP="0082049A">
      <w:pPr>
        <w:pStyle w:val="aff4"/>
      </w:pPr>
      <w:bookmarkStart w:id="1198" w:name="_Ref61539549"/>
      <w:r w:rsidRPr="003A7090">
        <w:t xml:space="preserve">Рис. </w:t>
      </w:r>
      <w:fldSimple w:instr=" SEQ Рис. \* ARABIC ">
        <w:r w:rsidR="009249DD">
          <w:rPr>
            <w:noProof/>
          </w:rPr>
          <w:t>40</w:t>
        </w:r>
      </w:fldSimple>
      <w:bookmarkEnd w:id="1198"/>
    </w:p>
    <w:p w14:paraId="44B2E846" w14:textId="21FEE1AC" w:rsidR="00981822" w:rsidRPr="003A7090" w:rsidRDefault="00981822" w:rsidP="00377C16">
      <w:pPr>
        <w:pStyle w:val="a0"/>
      </w:pPr>
      <w:r w:rsidRPr="003A7090">
        <w:t>В окне «Настройк</w:t>
      </w:r>
      <w:r w:rsidR="00931245" w:rsidRPr="003A7090">
        <w:t>и</w:t>
      </w:r>
      <w:r w:rsidRPr="003A7090">
        <w:t xml:space="preserve"> соединения к БД логов» представлены настройки </w:t>
      </w:r>
      <w:r w:rsidR="00DD471B">
        <w:t>чтения</w:t>
      </w:r>
      <w:r w:rsidR="00977464">
        <w:t xml:space="preserve"> таблицы</w:t>
      </w:r>
      <w:r w:rsidR="00DD471B">
        <w:t xml:space="preserve"> аудита для вкладки «Аудит </w:t>
      </w:r>
      <w:r w:rsidR="00DD471B">
        <w:rPr>
          <w:lang w:val="en-US"/>
        </w:rPr>
        <w:t>HTTP</w:t>
      </w:r>
      <w:r w:rsidR="00DD471B" w:rsidRPr="00DD471B">
        <w:t>-</w:t>
      </w:r>
      <w:r w:rsidR="00DD471B">
        <w:t>запросов»</w:t>
      </w:r>
      <w:r w:rsidRPr="003A7090">
        <w:t>:</w:t>
      </w:r>
    </w:p>
    <w:p w14:paraId="781001C1" w14:textId="4C3E011E" w:rsidR="00C97EBB" w:rsidRPr="003A7090" w:rsidRDefault="00C97EBB" w:rsidP="00CF51F1">
      <w:pPr>
        <w:pStyle w:val="-"/>
      </w:pPr>
      <w:r w:rsidRPr="003A7090">
        <w:t>JDBC URL – путь к базе данных</w:t>
      </w:r>
      <w:r w:rsidR="00C06AF1" w:rsidRPr="003A7090">
        <w:t>;</w:t>
      </w:r>
    </w:p>
    <w:p w14:paraId="087E84D7" w14:textId="17518240" w:rsidR="00C97EBB" w:rsidRPr="003A7090" w:rsidRDefault="00340C0D" w:rsidP="00CF51F1">
      <w:pPr>
        <w:pStyle w:val="-"/>
      </w:pPr>
      <w:r w:rsidRPr="003A7090">
        <w:t>к</w:t>
      </w:r>
      <w:r w:rsidR="00C97EBB" w:rsidRPr="003A7090">
        <w:t>ласс JDBC драйвера – класс драйвера для подключения к базе данных</w:t>
      </w:r>
      <w:r w:rsidR="00C06AF1" w:rsidRPr="003A7090">
        <w:t>;</w:t>
      </w:r>
    </w:p>
    <w:p w14:paraId="2A97C571" w14:textId="7D6FB10E" w:rsidR="00C97EBB" w:rsidRPr="003A7090" w:rsidRDefault="00340C0D" w:rsidP="00CF51F1">
      <w:pPr>
        <w:pStyle w:val="-"/>
      </w:pPr>
      <w:r w:rsidRPr="003A7090">
        <w:t>п</w:t>
      </w:r>
      <w:r w:rsidR="00C97EBB" w:rsidRPr="003A7090">
        <w:t>ользователь – логин пользователя базы данных</w:t>
      </w:r>
      <w:r w:rsidR="00931245" w:rsidRPr="003A7090">
        <w:t xml:space="preserve"> Программы</w:t>
      </w:r>
      <w:r w:rsidR="00C06AF1" w:rsidRPr="003A7090">
        <w:t>;</w:t>
      </w:r>
    </w:p>
    <w:p w14:paraId="62E4216C" w14:textId="3866CA55" w:rsidR="00C97EBB" w:rsidRPr="003A7090" w:rsidRDefault="00340C0D" w:rsidP="00CF51F1">
      <w:pPr>
        <w:pStyle w:val="-"/>
      </w:pPr>
      <w:r w:rsidRPr="003A7090">
        <w:t>п</w:t>
      </w:r>
      <w:r w:rsidR="00C97EBB" w:rsidRPr="003A7090">
        <w:t>ароль – пароль пользователя базы данных</w:t>
      </w:r>
      <w:r w:rsidR="00931245" w:rsidRPr="003A7090">
        <w:t xml:space="preserve"> Программы</w:t>
      </w:r>
      <w:r w:rsidR="00C06AF1" w:rsidRPr="003A7090">
        <w:t>.</w:t>
      </w:r>
    </w:p>
    <w:p w14:paraId="699EEB46" w14:textId="6664D8D1" w:rsidR="00B7355A" w:rsidRPr="003A7090" w:rsidRDefault="00B7355A" w:rsidP="00377C16">
      <w:pPr>
        <w:pStyle w:val="2"/>
      </w:pPr>
      <w:bookmarkStart w:id="1199" w:name="_Toc78731756"/>
      <w:r w:rsidRPr="003A7090">
        <w:t xml:space="preserve">Вкладка «Аудит </w:t>
      </w:r>
      <w:r w:rsidR="00663271" w:rsidRPr="003A7090">
        <w:rPr>
          <w:lang w:val="en-US"/>
        </w:rPr>
        <w:t>HTTP-запросов</w:t>
      </w:r>
      <w:r w:rsidRPr="003A7090">
        <w:t>»</w:t>
      </w:r>
      <w:bookmarkEnd w:id="1199"/>
    </w:p>
    <w:p w14:paraId="099C311B" w14:textId="7C464D2B" w:rsidR="00DE21E2" w:rsidRPr="003A7090" w:rsidRDefault="004243D6" w:rsidP="00377C16">
      <w:pPr>
        <w:pStyle w:val="a0"/>
      </w:pPr>
      <w:r w:rsidRPr="003A7090">
        <w:t>В</w:t>
      </w:r>
      <w:r w:rsidR="00B7355A" w:rsidRPr="003A7090">
        <w:t xml:space="preserve"> форме «Аудит </w:t>
      </w:r>
      <w:r w:rsidR="00663271" w:rsidRPr="003A7090">
        <w:rPr>
          <w:lang w:val="en-US"/>
        </w:rPr>
        <w:t>HTTP</w:t>
      </w:r>
      <w:r w:rsidR="00663271" w:rsidRPr="003A7090">
        <w:t>-запросов</w:t>
      </w:r>
      <w:r w:rsidR="00B7355A" w:rsidRPr="003A7090">
        <w:t xml:space="preserve">» представлен список </w:t>
      </w:r>
      <w:r w:rsidR="00E2494E" w:rsidRPr="003A7090">
        <w:rPr>
          <w:lang w:val="en-US"/>
        </w:rPr>
        <w:t>http</w:t>
      </w:r>
      <w:r w:rsidR="00E2494E" w:rsidRPr="003A7090">
        <w:t>-запросов</w:t>
      </w:r>
      <w:r w:rsidR="00B7355A" w:rsidRPr="003A7090">
        <w:t>, выполняемых пользователями. Для каждо</w:t>
      </w:r>
      <w:r w:rsidR="00E2494E" w:rsidRPr="003A7090">
        <w:t>го запроса</w:t>
      </w:r>
      <w:r w:rsidR="00B7355A" w:rsidRPr="003A7090">
        <w:t xml:space="preserve"> отображаются следующие данные (</w:t>
      </w:r>
      <w:r w:rsidR="00D74BAA" w:rsidRPr="003A7090">
        <w:fldChar w:fldCharType="begin"/>
      </w:r>
      <w:r w:rsidR="00D74BAA" w:rsidRPr="003A7090">
        <w:instrText xml:space="preserve"> REF _Ref61539556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41</w:t>
      </w:r>
      <w:r w:rsidR="00D74BAA" w:rsidRPr="003A7090">
        <w:fldChar w:fldCharType="end"/>
      </w:r>
      <w:r w:rsidR="00B7355A" w:rsidRPr="003A7090">
        <w:t>):</w:t>
      </w:r>
    </w:p>
    <w:p w14:paraId="6740EC63" w14:textId="77777777" w:rsidR="0082049A" w:rsidRPr="003A7090" w:rsidRDefault="00DE21E2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2DA05419" wp14:editId="7425E29A">
            <wp:extent cx="6150070" cy="270483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r="290"/>
                    <a:stretch/>
                  </pic:blipFill>
                  <pic:spPr bwMode="auto">
                    <a:xfrm>
                      <a:off x="0" y="0"/>
                      <a:ext cx="6150669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8A07" w14:textId="2477C841" w:rsidR="0026450D" w:rsidRPr="003A7090" w:rsidRDefault="0082049A" w:rsidP="0082049A">
      <w:pPr>
        <w:pStyle w:val="aff4"/>
      </w:pPr>
      <w:bookmarkStart w:id="1200" w:name="_Ref61539556"/>
      <w:r w:rsidRPr="003A7090">
        <w:t xml:space="preserve">Рис. </w:t>
      </w:r>
      <w:fldSimple w:instr=" SEQ Рис. \* ARABIC ">
        <w:r w:rsidR="009249DD">
          <w:rPr>
            <w:noProof/>
          </w:rPr>
          <w:t>41</w:t>
        </w:r>
      </w:fldSimple>
      <w:bookmarkEnd w:id="1200"/>
    </w:p>
    <w:p w14:paraId="5BF1D0AB" w14:textId="79460243" w:rsidR="00B7355A" w:rsidRPr="003A7090" w:rsidRDefault="00B7355A" w:rsidP="00CF51F1">
      <w:pPr>
        <w:pStyle w:val="-"/>
      </w:pPr>
      <w:r w:rsidRPr="003A7090">
        <w:t xml:space="preserve">дата и время </w:t>
      </w:r>
      <w:r w:rsidR="00EE6FA8" w:rsidRPr="003A7090">
        <w:t>–</w:t>
      </w:r>
      <w:r w:rsidRPr="003A7090">
        <w:t xml:space="preserve"> дата и время выполнения функции;</w:t>
      </w:r>
    </w:p>
    <w:p w14:paraId="3CF9A108" w14:textId="2C2567C4" w:rsidR="00B7355A" w:rsidRPr="003A7090" w:rsidRDefault="00B7355A" w:rsidP="00CF51F1">
      <w:pPr>
        <w:pStyle w:val="-"/>
      </w:pPr>
      <w:r w:rsidRPr="003A7090">
        <w:t>хост – ip клиентской машины, с которой выполнялась функция;</w:t>
      </w:r>
    </w:p>
    <w:p w14:paraId="320A83F9" w14:textId="459D3BE6" w:rsidR="00B6075D" w:rsidRPr="003A7090" w:rsidRDefault="00B6075D" w:rsidP="00CF51F1">
      <w:pPr>
        <w:pStyle w:val="-"/>
      </w:pPr>
      <w:r w:rsidRPr="003A7090">
        <w:rPr>
          <w:lang w:val="en-US"/>
        </w:rPr>
        <w:lastRenderedPageBreak/>
        <w:t xml:space="preserve">sid </w:t>
      </w:r>
      <w:r w:rsidRPr="003A7090">
        <w:t xml:space="preserve">клиента – идентификатор </w:t>
      </w:r>
      <w:proofErr w:type="gramStart"/>
      <w:r w:rsidRPr="003A7090">
        <w:t>сессии;</w:t>
      </w:r>
      <w:proofErr w:type="gramEnd"/>
    </w:p>
    <w:p w14:paraId="39E6A036" w14:textId="297BD648" w:rsidR="00B7355A" w:rsidRPr="003A7090" w:rsidRDefault="00B7355A" w:rsidP="00CF51F1">
      <w:pPr>
        <w:pStyle w:val="-"/>
      </w:pPr>
      <w:r w:rsidRPr="003A7090">
        <w:t xml:space="preserve">пользователь </w:t>
      </w:r>
      <w:r w:rsidR="007D031F" w:rsidRPr="003A7090">
        <w:t>–</w:t>
      </w:r>
      <w:r w:rsidRPr="003A7090">
        <w:t xml:space="preserve"> логин пользователя, выполнявшего функцию;</w:t>
      </w:r>
    </w:p>
    <w:p w14:paraId="4A9A69D6" w14:textId="3A726A53" w:rsidR="00253F4F" w:rsidRPr="003A7090" w:rsidRDefault="00C66917" w:rsidP="00CF51F1">
      <w:pPr>
        <w:pStyle w:val="-"/>
      </w:pPr>
      <w:r w:rsidRPr="003A7090">
        <w:t>м</w:t>
      </w:r>
      <w:r w:rsidR="00253F4F" w:rsidRPr="003A7090">
        <w:t>етод</w:t>
      </w:r>
      <w:r w:rsidR="00417AFC" w:rsidRPr="003A7090">
        <w:t xml:space="preserve"> – </w:t>
      </w:r>
      <w:r w:rsidR="00C97EBB" w:rsidRPr="003A7090">
        <w:t>метод запроса</w:t>
      </w:r>
      <w:r w:rsidR="00417AFC" w:rsidRPr="003A7090">
        <w:t>;</w:t>
      </w:r>
    </w:p>
    <w:p w14:paraId="6A9A69BF" w14:textId="23E0AA6D" w:rsidR="00B7355A" w:rsidRPr="003A7090" w:rsidRDefault="00B7355A" w:rsidP="00CF51F1">
      <w:pPr>
        <w:pStyle w:val="-"/>
      </w:pPr>
      <w:r w:rsidRPr="003A7090">
        <w:rPr>
          <w:lang w:val="en-US"/>
        </w:rPr>
        <w:t>URI</w:t>
      </w:r>
      <w:r w:rsidRPr="003A7090">
        <w:t xml:space="preserve"> (Запрошенный </w:t>
      </w:r>
      <w:r w:rsidRPr="003A7090">
        <w:rPr>
          <w:lang w:val="en-US"/>
        </w:rPr>
        <w:t>URI</w:t>
      </w:r>
      <w:r w:rsidRPr="003A7090">
        <w:t xml:space="preserve">) </w:t>
      </w:r>
      <w:r w:rsidR="00C97EBB" w:rsidRPr="003A7090">
        <w:t>–</w:t>
      </w:r>
      <w:r w:rsidRPr="003A7090">
        <w:t xml:space="preserve"> </w:t>
      </w:r>
      <w:r w:rsidRPr="003A7090">
        <w:rPr>
          <w:lang w:val="en-US"/>
        </w:rPr>
        <w:t>URI</w:t>
      </w:r>
      <w:r w:rsidR="00C97EBB" w:rsidRPr="003A7090">
        <w:t xml:space="preserve">, запрошенный </w:t>
      </w:r>
      <w:proofErr w:type="gramStart"/>
      <w:r w:rsidR="00C97EBB" w:rsidRPr="003A7090">
        <w:t>пользователем</w:t>
      </w:r>
      <w:r w:rsidRPr="003A7090">
        <w:t>;</w:t>
      </w:r>
      <w:proofErr w:type="gramEnd"/>
    </w:p>
    <w:p w14:paraId="30722CF7" w14:textId="5F88FD9D" w:rsidR="00253F4F" w:rsidRPr="003A7090" w:rsidRDefault="00253F4F" w:rsidP="00CF51F1">
      <w:pPr>
        <w:pStyle w:val="-"/>
      </w:pPr>
      <w:r w:rsidRPr="003A7090">
        <w:t>функция (Наименование правила)</w:t>
      </w:r>
      <w:r w:rsidR="007D031F" w:rsidRPr="003A7090">
        <w:t xml:space="preserve"> –</w:t>
      </w:r>
      <w:r w:rsidRPr="003A7090">
        <w:t xml:space="preserve"> наименование функции, выполняемой пользователем;</w:t>
      </w:r>
    </w:p>
    <w:p w14:paraId="2DF1854F" w14:textId="473EEEBE" w:rsidR="00B7355A" w:rsidRPr="003A7090" w:rsidRDefault="00253F4F" w:rsidP="00CF51F1">
      <w:pPr>
        <w:pStyle w:val="-"/>
      </w:pPr>
      <w:r w:rsidRPr="003A7090">
        <w:t>статус</w:t>
      </w:r>
      <w:r w:rsidR="00417AFC" w:rsidRPr="003A7090">
        <w:t xml:space="preserve"> – </w:t>
      </w:r>
      <w:r w:rsidR="00C97EBB" w:rsidRPr="003A7090">
        <w:t>статус запроса</w:t>
      </w:r>
      <w:r w:rsidRPr="003A7090">
        <w:t>;</w:t>
      </w:r>
    </w:p>
    <w:p w14:paraId="2593F075" w14:textId="26495E46" w:rsidR="00B7355A" w:rsidRDefault="00253F4F" w:rsidP="00CF51F1">
      <w:pPr>
        <w:pStyle w:val="-"/>
      </w:pPr>
      <w:r w:rsidRPr="003A7090">
        <w:t>имя сервера</w:t>
      </w:r>
      <w:r w:rsidR="000F2416" w:rsidRPr="003A7090">
        <w:t xml:space="preserve"> – </w:t>
      </w:r>
      <w:r w:rsidR="00A63DE9" w:rsidRPr="003A7090">
        <w:t xml:space="preserve">имя сервера, на котором </w:t>
      </w:r>
      <w:r w:rsidR="004B214A" w:rsidRPr="003A7090">
        <w:t>установлена</w:t>
      </w:r>
      <w:r w:rsidR="00A63DE9" w:rsidRPr="003A7090">
        <w:t xml:space="preserve"> подсистема фильтрации</w:t>
      </w:r>
      <w:r w:rsidR="009E04D1">
        <w:t>;</w:t>
      </w:r>
    </w:p>
    <w:p w14:paraId="67B2704E" w14:textId="61306D94" w:rsidR="009E04D1" w:rsidRDefault="009E04D1" w:rsidP="00CF51F1">
      <w:pPr>
        <w:pStyle w:val="-"/>
      </w:pPr>
      <w:bookmarkStart w:id="1201" w:name="_Hlk74919570"/>
      <w:r>
        <w:t xml:space="preserve">запрос – параметры </w:t>
      </w:r>
      <w:r w:rsidR="001408C6">
        <w:t>запрошенного</w:t>
      </w:r>
      <w:r>
        <w:t xml:space="preserve"> </w:t>
      </w:r>
      <w:r>
        <w:rPr>
          <w:lang w:val="en-US"/>
        </w:rPr>
        <w:t>UR</w:t>
      </w:r>
      <w:r w:rsidR="001408C6">
        <w:rPr>
          <w:lang w:val="en-US"/>
        </w:rPr>
        <w:t>I</w:t>
      </w:r>
      <w:r>
        <w:rPr>
          <w:lang w:val="en-US"/>
        </w:rPr>
        <w:t>;</w:t>
      </w:r>
    </w:p>
    <w:p w14:paraId="41D4491F" w14:textId="379606FB" w:rsidR="009E04D1" w:rsidRPr="003A7090" w:rsidRDefault="009E04D1" w:rsidP="00CF51F1">
      <w:pPr>
        <w:pStyle w:val="-"/>
      </w:pPr>
      <w:r>
        <w:t>тело – параметры из тела запроса.</w:t>
      </w:r>
    </w:p>
    <w:p w14:paraId="245647AD" w14:textId="41D89141" w:rsidR="004B718D" w:rsidRDefault="009E360E" w:rsidP="009E360E">
      <w:pPr>
        <w:pStyle w:val="a0"/>
      </w:pPr>
      <w:bookmarkStart w:id="1202" w:name="_Hlk74919651"/>
      <w:bookmarkStart w:id="1203" w:name="_Hlk74919628"/>
      <w:bookmarkEnd w:id="1201"/>
      <w:r w:rsidRPr="003A7090">
        <w:t>Также на панели управления представлена кнопка «Подробнее», при нажатии на которую открывается форма отображения информации о</w:t>
      </w:r>
      <w:r>
        <w:t xml:space="preserve"> </w:t>
      </w:r>
      <w:r w:rsidR="00247242">
        <w:t xml:space="preserve">выбранном </w:t>
      </w:r>
      <w:r>
        <w:t>совершившемся событии</w:t>
      </w:r>
      <w:r w:rsidR="00247242">
        <w:t xml:space="preserve"> безопасности</w:t>
      </w:r>
      <w:r w:rsidRPr="003A7090">
        <w:t xml:space="preserve"> </w:t>
      </w:r>
      <w:bookmarkEnd w:id="1202"/>
      <w:r>
        <w:t>(</w:t>
      </w:r>
      <w:r>
        <w:fldChar w:fldCharType="begin"/>
      </w:r>
      <w:r>
        <w:instrText xml:space="preserve"> REF _Ref72851196 \h </w:instrText>
      </w:r>
      <w:r>
        <w:fldChar w:fldCharType="separate"/>
      </w:r>
      <w:r w:rsidR="009249DD">
        <w:t xml:space="preserve">Рис. </w:t>
      </w:r>
      <w:r w:rsidR="009249DD">
        <w:rPr>
          <w:noProof/>
        </w:rPr>
        <w:t>42</w:t>
      </w:r>
      <w:r>
        <w:fldChar w:fldCharType="end"/>
      </w:r>
      <w:r>
        <w:t>).</w:t>
      </w:r>
    </w:p>
    <w:p w14:paraId="0F3AB93B" w14:textId="77777777" w:rsidR="009E360E" w:rsidRDefault="009E360E" w:rsidP="009E360E">
      <w:pPr>
        <w:pStyle w:val="aff2"/>
      </w:pPr>
      <w:r>
        <w:rPr>
          <w:lang w:val="ru-RU" w:eastAsia="ru-RU"/>
        </w:rPr>
        <w:drawing>
          <wp:inline distT="0" distB="0" distL="0" distR="0" wp14:anchorId="2DD57BB3" wp14:editId="7C2A9562">
            <wp:extent cx="5503653" cy="419043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2100" cy="41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1881" w14:textId="03CB2CBC" w:rsidR="009E360E" w:rsidRDefault="009E360E" w:rsidP="009E360E">
      <w:pPr>
        <w:pStyle w:val="aff4"/>
        <w:rPr>
          <w:noProof/>
        </w:rPr>
      </w:pPr>
      <w:bookmarkStart w:id="1204" w:name="_Ref72851196"/>
      <w:r>
        <w:t xml:space="preserve">Рис. </w:t>
      </w:r>
      <w:fldSimple w:instr=" SEQ Рис. \* ARABIC ">
        <w:r w:rsidR="009249DD">
          <w:rPr>
            <w:noProof/>
          </w:rPr>
          <w:t>42</w:t>
        </w:r>
      </w:fldSimple>
      <w:bookmarkEnd w:id="1204"/>
    </w:p>
    <w:p w14:paraId="29A2D1BD" w14:textId="6221FC67" w:rsidR="00977464" w:rsidRPr="000B654B" w:rsidRDefault="00977464" w:rsidP="000B654B">
      <w:pPr>
        <w:pStyle w:val="a0"/>
      </w:pPr>
      <w:bookmarkStart w:id="1205" w:name="_Hlk74919699"/>
      <w:r>
        <w:t>Анализ записей регистрации событий безопасности http</w:t>
      </w:r>
      <w:r w:rsidRPr="000B654B">
        <w:t>-</w:t>
      </w:r>
      <w:r>
        <w:t>запросов пользователей должен выполняться администратором не менее одного раза в сутки.</w:t>
      </w:r>
    </w:p>
    <w:bookmarkEnd w:id="1203"/>
    <w:bookmarkEnd w:id="1205"/>
    <w:p w14:paraId="62047E79" w14:textId="7741C510" w:rsidR="00CB0DB7" w:rsidRPr="003A7090" w:rsidRDefault="00CB0DB7" w:rsidP="00EF79BF">
      <w:pPr>
        <w:pStyle w:val="3"/>
      </w:pPr>
      <w:r w:rsidRPr="003A7090">
        <w:t>Выгрузка аудита</w:t>
      </w:r>
      <w:r w:rsidR="003E1EE9" w:rsidRPr="003A7090">
        <w:t xml:space="preserve"> </w:t>
      </w:r>
      <w:r w:rsidR="00D04FFA" w:rsidRPr="003A7090">
        <w:rPr>
          <w:lang w:val="en-US"/>
        </w:rPr>
        <w:t>http</w:t>
      </w:r>
      <w:r w:rsidR="00663271" w:rsidRPr="003A7090">
        <w:t>-запросов</w:t>
      </w:r>
      <w:r w:rsidRPr="003A7090">
        <w:t xml:space="preserve"> в файл</w:t>
      </w:r>
    </w:p>
    <w:p w14:paraId="5BCCAE42" w14:textId="410552B6" w:rsidR="00CB0DB7" w:rsidRPr="003A7090" w:rsidRDefault="00CB0DB7" w:rsidP="00CB0DB7">
      <w:pPr>
        <w:pStyle w:val="a0"/>
      </w:pPr>
      <w:r w:rsidRPr="003A7090">
        <w:t>При нажатии кнопки «Выгрузить в файл» открывается окно «Выгрузка аудита в файл» (</w:t>
      </w:r>
      <w:r w:rsidR="00D74BAA" w:rsidRPr="003A7090">
        <w:fldChar w:fldCharType="begin"/>
      </w:r>
      <w:r w:rsidR="00D74BAA" w:rsidRPr="003A7090">
        <w:instrText xml:space="preserve"> REF _Ref61539565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43</w:t>
      </w:r>
      <w:r w:rsidR="00D74BAA" w:rsidRPr="003A7090">
        <w:fldChar w:fldCharType="end"/>
      </w:r>
      <w:r w:rsidRPr="003A7090">
        <w:t>).</w:t>
      </w:r>
    </w:p>
    <w:p w14:paraId="44CE194A" w14:textId="77777777" w:rsidR="0082049A" w:rsidRPr="003A7090" w:rsidRDefault="00CB0DB7" w:rsidP="0082049A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2EBDA0E2" wp14:editId="2EEB81A2">
            <wp:extent cx="4753054" cy="2265394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Рисунок 27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054" cy="226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2A98" w14:textId="39138950" w:rsidR="00CB0DB7" w:rsidRPr="003A7090" w:rsidRDefault="0082049A" w:rsidP="0082049A">
      <w:pPr>
        <w:pStyle w:val="aff4"/>
      </w:pPr>
      <w:bookmarkStart w:id="1206" w:name="_Ref61539565"/>
      <w:r w:rsidRPr="003A7090">
        <w:t xml:space="preserve">Рис. </w:t>
      </w:r>
      <w:fldSimple w:instr=" SEQ Рис. \* ARABIC ">
        <w:r w:rsidR="009249DD">
          <w:rPr>
            <w:noProof/>
          </w:rPr>
          <w:t>43</w:t>
        </w:r>
      </w:fldSimple>
      <w:bookmarkEnd w:id="1206"/>
    </w:p>
    <w:p w14:paraId="4D580EC5" w14:textId="0DDA34FD" w:rsidR="00CB0DB7" w:rsidRPr="003A7090" w:rsidRDefault="00CB0DB7" w:rsidP="00CB0DB7">
      <w:pPr>
        <w:pStyle w:val="a0"/>
      </w:pPr>
      <w:r w:rsidRPr="003A7090">
        <w:t>В данном окне необходимо заполнить название файла аудита, с какой даты</w:t>
      </w:r>
      <w:r w:rsidR="006677E7" w:rsidRPr="003A7090">
        <w:t>,</w:t>
      </w:r>
      <w:r w:rsidRPr="003A7090">
        <w:t xml:space="preserve"> за какой промежуток времени будет производиться выгрузка данных аудита </w:t>
      </w:r>
      <w:r w:rsidR="00D04FFA" w:rsidRPr="003A7090">
        <w:rPr>
          <w:lang w:val="en-US"/>
        </w:rPr>
        <w:t>http</w:t>
      </w:r>
      <w:r w:rsidR="00663271" w:rsidRPr="003A7090">
        <w:t>-запросов</w:t>
      </w:r>
      <w:r w:rsidRPr="003A7090">
        <w:t>. Если нажать на кнопку «Сохранить»</w:t>
      </w:r>
      <w:r w:rsidR="006677E7" w:rsidRPr="003A7090">
        <w:t>,</w:t>
      </w:r>
      <w:r w:rsidRPr="003A7090">
        <w:t xml:space="preserve"> будет произведено сохранение файла на носитель. При нажатии кнопки «Отмена» выгрузка аудита не будет произведена.</w:t>
      </w:r>
    </w:p>
    <w:p w14:paraId="3EAD13F5" w14:textId="1B772262" w:rsidR="00A750BA" w:rsidRPr="003A7090" w:rsidRDefault="00A750BA" w:rsidP="00EF79BF">
      <w:pPr>
        <w:pStyle w:val="3"/>
      </w:pPr>
      <w:r w:rsidRPr="003A7090">
        <w:t xml:space="preserve">Поиск </w:t>
      </w:r>
      <w:r w:rsidR="00D04FFA" w:rsidRPr="003A7090">
        <w:rPr>
          <w:lang w:val="en-US"/>
        </w:rPr>
        <w:t>http</w:t>
      </w:r>
      <w:r w:rsidR="00663271" w:rsidRPr="003A7090">
        <w:t>-запросов</w:t>
      </w:r>
      <w:r w:rsidRPr="003A7090">
        <w:t xml:space="preserve"> </w:t>
      </w:r>
      <w:r w:rsidR="00122279" w:rsidRPr="003A7090">
        <w:t>с использованием</w:t>
      </w:r>
      <w:r w:rsidR="005D0D27" w:rsidRPr="003A7090">
        <w:t xml:space="preserve"> формы</w:t>
      </w:r>
      <w:r w:rsidRPr="003A7090">
        <w:t xml:space="preserve"> «Фильтр»</w:t>
      </w:r>
    </w:p>
    <w:p w14:paraId="10E37C0B" w14:textId="17DF391E" w:rsidR="00A750BA" w:rsidRPr="003A7090" w:rsidRDefault="00EE6FA8" w:rsidP="00A750BA">
      <w:pPr>
        <w:pStyle w:val="a0"/>
      </w:pPr>
      <w:r w:rsidRPr="003A7090">
        <w:t xml:space="preserve">При нажатии кнопки «Открыть фильтр» появляется </w:t>
      </w:r>
      <w:r w:rsidR="00CB0DB7" w:rsidRPr="003A7090">
        <w:t>форма</w:t>
      </w:r>
      <w:r w:rsidR="00A750BA" w:rsidRPr="003A7090">
        <w:t xml:space="preserve"> «Фильтр»</w:t>
      </w:r>
      <w:r w:rsidR="00586112" w:rsidRPr="003A7090">
        <w:t>, котор</w:t>
      </w:r>
      <w:r w:rsidR="004C5FAA" w:rsidRPr="003A7090">
        <w:t>ая</w:t>
      </w:r>
      <w:r w:rsidR="00A750BA" w:rsidRPr="003A7090">
        <w:t xml:space="preserve"> производит поиск </w:t>
      </w:r>
      <w:r w:rsidR="00D04FFA" w:rsidRPr="003A7090">
        <w:rPr>
          <w:lang w:val="en-US"/>
        </w:rPr>
        <w:t>http</w:t>
      </w:r>
      <w:r w:rsidR="00663271" w:rsidRPr="003A7090">
        <w:t>-запросов</w:t>
      </w:r>
      <w:r w:rsidR="00A750BA" w:rsidRPr="003A7090">
        <w:t xml:space="preserve"> по заданным параметрам</w:t>
      </w:r>
      <w:r w:rsidR="002462B4" w:rsidRPr="003A7090">
        <w:t xml:space="preserve"> (</w:t>
      </w:r>
      <w:r w:rsidR="00D74BAA" w:rsidRPr="003A7090">
        <w:fldChar w:fldCharType="begin"/>
      </w:r>
      <w:r w:rsidR="00D74BAA" w:rsidRPr="003A7090">
        <w:instrText xml:space="preserve"> REF _Ref61539572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44</w:t>
      </w:r>
      <w:r w:rsidR="00D74BAA" w:rsidRPr="003A7090">
        <w:fldChar w:fldCharType="end"/>
      </w:r>
      <w:r w:rsidR="002462B4" w:rsidRPr="003A7090">
        <w:t>)</w:t>
      </w:r>
      <w:r w:rsidR="00E819BC" w:rsidRPr="003A7090">
        <w:t>.</w:t>
      </w:r>
    </w:p>
    <w:p w14:paraId="6D623A09" w14:textId="77777777" w:rsidR="0082049A" w:rsidRPr="003A7090" w:rsidRDefault="002462B4" w:rsidP="0082049A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2A2B2F36" wp14:editId="6D3BCFF9">
            <wp:extent cx="1167745" cy="31707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745" cy="317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46A" w14:textId="56BA2182" w:rsidR="002462B4" w:rsidRPr="003A7090" w:rsidRDefault="0082049A" w:rsidP="0082049A">
      <w:pPr>
        <w:pStyle w:val="aff4"/>
      </w:pPr>
      <w:bookmarkStart w:id="1207" w:name="_Ref61539572"/>
      <w:r w:rsidRPr="003A7090">
        <w:t xml:space="preserve">Рис. </w:t>
      </w:r>
      <w:fldSimple w:instr=" SEQ Рис. \* ARABIC ">
        <w:r w:rsidR="009249DD">
          <w:rPr>
            <w:noProof/>
          </w:rPr>
          <w:t>44</w:t>
        </w:r>
      </w:fldSimple>
      <w:bookmarkEnd w:id="1207"/>
    </w:p>
    <w:p w14:paraId="2968722C" w14:textId="71935891" w:rsidR="00051B1E" w:rsidRPr="003A7090" w:rsidRDefault="004C5FAA" w:rsidP="00A750BA">
      <w:pPr>
        <w:pStyle w:val="-"/>
      </w:pPr>
      <w:r w:rsidRPr="003A7090">
        <w:t>с</w:t>
      </w:r>
      <w:r w:rsidR="00051B1E" w:rsidRPr="003A7090">
        <w:t xml:space="preserve"> – производит поиск по столбцу «Дата и время» и выводит строки аудита, в которых дата выполнения больше или равно введенным значениям;</w:t>
      </w:r>
    </w:p>
    <w:p w14:paraId="49774758" w14:textId="3741BF41" w:rsidR="00A750BA" w:rsidRPr="003A7090" w:rsidRDefault="004C5FAA" w:rsidP="00A750BA">
      <w:pPr>
        <w:pStyle w:val="-"/>
      </w:pPr>
      <w:r w:rsidRPr="003A7090">
        <w:lastRenderedPageBreak/>
        <w:t>п</w:t>
      </w:r>
      <w:r w:rsidR="00A750BA" w:rsidRPr="003A7090">
        <w:t>о</w:t>
      </w:r>
      <w:r w:rsidR="00051B1E" w:rsidRPr="003A7090">
        <w:t xml:space="preserve"> – производит поиск по столбцу «Дата и время» и выводит строки аудита, в которых дата выполнения меньше или равно введенным значениям</w:t>
      </w:r>
      <w:r w:rsidR="00A750BA" w:rsidRPr="003A7090">
        <w:t>;</w:t>
      </w:r>
    </w:p>
    <w:p w14:paraId="7FF8DE2C" w14:textId="36F24D42" w:rsidR="00A750BA" w:rsidRPr="003A7090" w:rsidRDefault="004C5FAA" w:rsidP="00A750BA">
      <w:pPr>
        <w:pStyle w:val="-"/>
      </w:pPr>
      <w:r w:rsidRPr="003A7090">
        <w:t>х</w:t>
      </w:r>
      <w:r w:rsidR="00A750BA" w:rsidRPr="003A7090">
        <w:t>ост</w:t>
      </w:r>
      <w:r w:rsidR="00051B1E" w:rsidRPr="003A7090">
        <w:t xml:space="preserve"> – производит поиск по столбцу «Хост» и выводит </w:t>
      </w:r>
      <w:r w:rsidR="00E60E78" w:rsidRPr="003A7090">
        <w:t>строки,</w:t>
      </w:r>
      <w:r w:rsidR="00051B1E" w:rsidRPr="003A7090">
        <w:t xml:space="preserve"> </w:t>
      </w:r>
      <w:r w:rsidR="00D53E43" w:rsidRPr="003A7090">
        <w:t>в которых введенная фраза неточно совпадает со значением в столбце «Хост»;</w:t>
      </w:r>
    </w:p>
    <w:p w14:paraId="63532705" w14:textId="2B13A3BD" w:rsidR="00A750BA" w:rsidRPr="003A7090" w:rsidRDefault="00A750BA" w:rsidP="00A750BA">
      <w:pPr>
        <w:pStyle w:val="-"/>
      </w:pPr>
      <w:r w:rsidRPr="003A7090">
        <w:rPr>
          <w:lang w:val="en-US"/>
        </w:rPr>
        <w:t>sid</w:t>
      </w:r>
      <w:r w:rsidRPr="003A7090">
        <w:t xml:space="preserve"> клиента</w:t>
      </w:r>
      <w:r w:rsidR="00E60E78" w:rsidRPr="003A7090">
        <w:t xml:space="preserve"> – производит поиск по столбцу «</w:t>
      </w:r>
      <w:r w:rsidR="00E60E78" w:rsidRPr="003A7090">
        <w:rPr>
          <w:lang w:val="en-US"/>
        </w:rPr>
        <w:t>sid</w:t>
      </w:r>
      <w:r w:rsidR="00E60E78" w:rsidRPr="003A7090">
        <w:t xml:space="preserve"> клиента» и выводит строки, в которых введенное значение совпадает со значением в столбце «</w:t>
      </w:r>
      <w:r w:rsidR="00E60E78" w:rsidRPr="003A7090">
        <w:rPr>
          <w:lang w:val="en-US"/>
        </w:rPr>
        <w:t>sid</w:t>
      </w:r>
      <w:r w:rsidR="00E60E78" w:rsidRPr="003A7090">
        <w:t xml:space="preserve"> клиента</w:t>
      </w:r>
      <w:proofErr w:type="gramStart"/>
      <w:r w:rsidR="00E60E78" w:rsidRPr="003A7090">
        <w:t>»</w:t>
      </w:r>
      <w:r w:rsidRPr="003A7090">
        <w:t>;</w:t>
      </w:r>
      <w:proofErr w:type="gramEnd"/>
    </w:p>
    <w:p w14:paraId="62EAFB77" w14:textId="4B2A11E4" w:rsidR="00A750BA" w:rsidRPr="003A7090" w:rsidRDefault="004C5FAA" w:rsidP="00A750BA">
      <w:pPr>
        <w:pStyle w:val="-"/>
      </w:pPr>
      <w:r w:rsidRPr="003A7090">
        <w:t>п</w:t>
      </w:r>
      <w:r w:rsidR="00A750BA" w:rsidRPr="003A7090">
        <w:t xml:space="preserve">ользователь </w:t>
      </w:r>
      <w:r w:rsidR="00E60E78" w:rsidRPr="003A7090">
        <w:t xml:space="preserve">– производит поиск по столбцу «Пользователь» и выводит строки, в которых </w:t>
      </w:r>
      <w:r w:rsidR="00D53E43" w:rsidRPr="003A7090">
        <w:t xml:space="preserve">введенная фраза неточно совпадает со значением в столбце </w:t>
      </w:r>
      <w:r w:rsidR="00E60E78" w:rsidRPr="003A7090">
        <w:t>«Пользователь». Можно</w:t>
      </w:r>
      <w:r w:rsidR="00D53E43" w:rsidRPr="003A7090">
        <w:t xml:space="preserve"> выбрать</w:t>
      </w:r>
      <w:r w:rsidR="00E60E78" w:rsidRPr="003A7090">
        <w:t xml:space="preserve"> точно</w:t>
      </w:r>
      <w:r w:rsidR="00D53E43" w:rsidRPr="003A7090">
        <w:t>е</w:t>
      </w:r>
      <w:r w:rsidR="00E60E78" w:rsidRPr="003A7090">
        <w:t xml:space="preserve"> совпадение, тогда выведутся только однозначное совпадение с введенными данными</w:t>
      </w:r>
      <w:r w:rsidR="00A750BA" w:rsidRPr="003A7090">
        <w:t>;</w:t>
      </w:r>
    </w:p>
    <w:p w14:paraId="42CCF3EC" w14:textId="3A699C22" w:rsidR="00A750BA" w:rsidRPr="003A7090" w:rsidRDefault="004C5FAA" w:rsidP="00A750BA">
      <w:pPr>
        <w:pStyle w:val="-"/>
      </w:pPr>
      <w:r w:rsidRPr="003A7090">
        <w:t>м</w:t>
      </w:r>
      <w:r w:rsidR="00A750BA" w:rsidRPr="003A7090">
        <w:t>етод</w:t>
      </w:r>
      <w:r w:rsidR="00E60E78" w:rsidRPr="003A7090">
        <w:t xml:space="preserve"> – производит поиск по столбцу «Метод» и выводит строки, в которых выбранное значение совпадает со значением в столбце «Метод»</w:t>
      </w:r>
      <w:r w:rsidR="00A750BA" w:rsidRPr="003A7090">
        <w:t>;</w:t>
      </w:r>
    </w:p>
    <w:p w14:paraId="6C1E91FE" w14:textId="08ABF560" w:rsidR="00A750BA" w:rsidRPr="003A7090" w:rsidRDefault="00A750BA" w:rsidP="00A750BA">
      <w:pPr>
        <w:pStyle w:val="-"/>
      </w:pPr>
      <w:r w:rsidRPr="003A7090">
        <w:rPr>
          <w:lang w:val="en-US"/>
        </w:rPr>
        <w:t>URI</w:t>
      </w:r>
      <w:r w:rsidR="00E60E78" w:rsidRPr="003A7090">
        <w:t xml:space="preserve"> – производит поиск по столбцу «</w:t>
      </w:r>
      <w:r w:rsidR="00E60E78" w:rsidRPr="003A7090">
        <w:rPr>
          <w:lang w:val="en-US"/>
        </w:rPr>
        <w:t>URI</w:t>
      </w:r>
      <w:r w:rsidR="00E60E78" w:rsidRPr="003A7090">
        <w:t>» и выводит строки, в которых введенное значение совпадает со значением в столбце «</w:t>
      </w:r>
      <w:r w:rsidR="00E60E78" w:rsidRPr="003A7090">
        <w:rPr>
          <w:lang w:val="en-US"/>
        </w:rPr>
        <w:t>URI</w:t>
      </w:r>
      <w:proofErr w:type="gramStart"/>
      <w:r w:rsidR="00E60E78" w:rsidRPr="003A7090">
        <w:t>»</w:t>
      </w:r>
      <w:r w:rsidRPr="003A7090">
        <w:t>;</w:t>
      </w:r>
      <w:proofErr w:type="gramEnd"/>
    </w:p>
    <w:p w14:paraId="5CA19D6A" w14:textId="54C1C248" w:rsidR="00A750BA" w:rsidRPr="003A7090" w:rsidRDefault="004C5FAA" w:rsidP="00A750BA">
      <w:pPr>
        <w:pStyle w:val="-"/>
      </w:pPr>
      <w:r w:rsidRPr="003A7090">
        <w:t>ф</w:t>
      </w:r>
      <w:r w:rsidR="00A750BA" w:rsidRPr="003A7090">
        <w:t>ункция</w:t>
      </w:r>
      <w:r w:rsidR="00E60E78" w:rsidRPr="003A7090">
        <w:t xml:space="preserve"> – производит поиск по столбцу «Функция» и выводит строки, в которых </w:t>
      </w:r>
      <w:r w:rsidR="00D53E43" w:rsidRPr="003A7090">
        <w:t xml:space="preserve">введенная фраза неточно совпадает со значением в столбце </w:t>
      </w:r>
      <w:r w:rsidR="00E60E78" w:rsidRPr="003A7090">
        <w:t>«Функция»</w:t>
      </w:r>
      <w:r w:rsidR="00A750BA" w:rsidRPr="003A7090">
        <w:t>;</w:t>
      </w:r>
    </w:p>
    <w:p w14:paraId="5BF96A52" w14:textId="79075618" w:rsidR="00A750BA" w:rsidRPr="003A7090" w:rsidRDefault="004C5FAA" w:rsidP="00A750BA">
      <w:pPr>
        <w:pStyle w:val="-"/>
      </w:pPr>
      <w:r w:rsidRPr="003A7090">
        <w:t>с</w:t>
      </w:r>
      <w:r w:rsidR="00A750BA" w:rsidRPr="003A7090">
        <w:t>татус</w:t>
      </w:r>
      <w:r w:rsidR="00E60E78" w:rsidRPr="003A7090">
        <w:t xml:space="preserve"> – производит поиск в столбце «Статус» и выводит строки, в которых выбранное значение совпадает со значением в столбце «Статус»</w:t>
      </w:r>
      <w:r w:rsidR="00A750BA" w:rsidRPr="003A7090">
        <w:t>;</w:t>
      </w:r>
    </w:p>
    <w:p w14:paraId="24261C48" w14:textId="0010E40B" w:rsidR="00A750BA" w:rsidRPr="003A7090" w:rsidRDefault="004C5FAA" w:rsidP="002462B4">
      <w:pPr>
        <w:pStyle w:val="-"/>
      </w:pPr>
      <w:r w:rsidRPr="003A7090">
        <w:t>и</w:t>
      </w:r>
      <w:r w:rsidR="00A750BA" w:rsidRPr="003A7090">
        <w:t>мя сервера</w:t>
      </w:r>
      <w:r w:rsidR="00E60E78" w:rsidRPr="003A7090">
        <w:t xml:space="preserve"> – производит поиск в столбце «</w:t>
      </w:r>
      <w:r w:rsidR="002462B4" w:rsidRPr="003A7090">
        <w:t>Имя сервера</w:t>
      </w:r>
      <w:r w:rsidR="00E60E78" w:rsidRPr="003A7090">
        <w:t>» и выводит строки, в которых выбранное значение совпадает со значением в столбце «</w:t>
      </w:r>
      <w:r w:rsidR="002462B4" w:rsidRPr="003A7090">
        <w:t>Имя сервера</w:t>
      </w:r>
      <w:r w:rsidR="00E60E78" w:rsidRPr="003A7090">
        <w:t>».</w:t>
      </w:r>
    </w:p>
    <w:p w14:paraId="3295A32F" w14:textId="62E0AADB" w:rsidR="00A750BA" w:rsidRPr="003A7090" w:rsidRDefault="00A750BA" w:rsidP="00A750BA">
      <w:pPr>
        <w:pStyle w:val="a0"/>
      </w:pPr>
      <w:r w:rsidRPr="003A7090">
        <w:t xml:space="preserve">Кнопка «Применить» производит поиск пользователей по заданным параметрам, а кнопка «Очистить» возвращает все строки с данными </w:t>
      </w:r>
      <w:r w:rsidR="00531C5F" w:rsidRPr="003A7090">
        <w:t>аудита</w:t>
      </w:r>
      <w:r w:rsidRPr="003A7090">
        <w:t xml:space="preserve"> к исходному виду.</w:t>
      </w:r>
    </w:p>
    <w:p w14:paraId="0747097C" w14:textId="0F9805A1" w:rsidR="00BB6619" w:rsidRPr="003A7090" w:rsidRDefault="00AF4477" w:rsidP="00A750BA">
      <w:pPr>
        <w:pStyle w:val="a0"/>
      </w:pPr>
      <w:bookmarkStart w:id="1208" w:name="_Hlk74919880"/>
      <w:r w:rsidRPr="003A7090">
        <w:t>О</w:t>
      </w:r>
      <w:r w:rsidR="00BB6619" w:rsidRPr="003A7090">
        <w:t>писание статусов аудита HTTP-запросов приведено в таблице</w:t>
      </w:r>
      <w:r w:rsidR="00206CF7" w:rsidRPr="003A7090">
        <w:t xml:space="preserve"> </w:t>
      </w:r>
      <w:r w:rsidR="00BB6619" w:rsidRPr="003A7090">
        <w:t>(</w:t>
      </w:r>
      <w:r w:rsidR="00206CF7" w:rsidRPr="003A7090">
        <w:fldChar w:fldCharType="begin"/>
      </w:r>
      <w:r w:rsidR="00206CF7" w:rsidRPr="003A7090">
        <w:instrText xml:space="preserve"> REF _Ref70689890 \h </w:instrText>
      </w:r>
      <w:r w:rsidR="003A7090">
        <w:instrText xml:space="preserve"> \* MERGEFORMAT </w:instrText>
      </w:r>
      <w:r w:rsidR="00206CF7" w:rsidRPr="003A7090">
        <w:fldChar w:fldCharType="separate"/>
      </w:r>
      <w:r w:rsidR="009249DD" w:rsidRPr="003A7090">
        <w:t xml:space="preserve">Таблица </w:t>
      </w:r>
      <w:r w:rsidR="009249DD">
        <w:rPr>
          <w:noProof/>
        </w:rPr>
        <w:t>2</w:t>
      </w:r>
      <w:r w:rsidR="00206CF7" w:rsidRPr="003A7090">
        <w:fldChar w:fldCharType="end"/>
      </w:r>
      <w:r w:rsidR="00BB6619" w:rsidRPr="003A7090">
        <w:t>).</w:t>
      </w:r>
    </w:p>
    <w:p w14:paraId="1AE2F6E8" w14:textId="13D41861" w:rsidR="00BB6619" w:rsidRPr="003A7090" w:rsidRDefault="00BB6619" w:rsidP="003A7090">
      <w:pPr>
        <w:pStyle w:val="TablName"/>
      </w:pPr>
      <w:bookmarkStart w:id="1209" w:name="_Ref70689890"/>
      <w:r w:rsidRPr="003A7090">
        <w:t xml:space="preserve">Таблица </w:t>
      </w:r>
      <w:fldSimple w:instr=" SEQ Таблица \* ARABIC ">
        <w:r w:rsidR="009249DD">
          <w:rPr>
            <w:noProof/>
          </w:rPr>
          <w:t>2</w:t>
        </w:r>
      </w:fldSimple>
      <w:bookmarkEnd w:id="1209"/>
      <w:r w:rsidRPr="003A7090">
        <w:t xml:space="preserve"> </w:t>
      </w:r>
      <w:r w:rsidR="00E635C6" w:rsidRPr="003A7090">
        <w:t>–</w:t>
      </w:r>
      <w:r w:rsidRPr="003A7090">
        <w:t xml:space="preserve"> Описание статусов аудита HTTP-запросов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BB6619" w:rsidRPr="003A7090" w14:paraId="59EE0C46" w14:textId="77777777" w:rsidTr="00DB6573">
        <w:trPr>
          <w:tblHeader/>
        </w:trPr>
        <w:tc>
          <w:tcPr>
            <w:tcW w:w="5097" w:type="dxa"/>
          </w:tcPr>
          <w:p w14:paraId="6D939A1A" w14:textId="77777777" w:rsidR="00BB6619" w:rsidRPr="003A7090" w:rsidRDefault="00BB6619" w:rsidP="003A7090">
            <w:pPr>
              <w:pStyle w:val="TableGraf12M"/>
              <w:rPr>
                <w:b/>
              </w:rPr>
            </w:pPr>
            <w:r w:rsidRPr="003A7090">
              <w:rPr>
                <w:b/>
              </w:rPr>
              <w:t>Статус</w:t>
            </w:r>
          </w:p>
        </w:tc>
        <w:tc>
          <w:tcPr>
            <w:tcW w:w="5098" w:type="dxa"/>
          </w:tcPr>
          <w:p w14:paraId="528BD819" w14:textId="77777777" w:rsidR="00BB6619" w:rsidRPr="003A7090" w:rsidRDefault="00BB6619" w:rsidP="003A7090">
            <w:pPr>
              <w:pStyle w:val="TableGraf12M"/>
              <w:rPr>
                <w:b/>
              </w:rPr>
            </w:pPr>
            <w:r w:rsidRPr="003A7090">
              <w:rPr>
                <w:b/>
              </w:rPr>
              <w:t>Описание</w:t>
            </w:r>
          </w:p>
        </w:tc>
      </w:tr>
      <w:tr w:rsidR="00BB6619" w:rsidRPr="003A7090" w14:paraId="4B1483A3" w14:textId="77777777" w:rsidTr="00DB6573">
        <w:tc>
          <w:tcPr>
            <w:tcW w:w="5097" w:type="dxa"/>
          </w:tcPr>
          <w:p w14:paraId="1C59C76D" w14:textId="77777777" w:rsidR="00BB6619" w:rsidRPr="003A7090" w:rsidRDefault="00BB6619" w:rsidP="003A7090">
            <w:pPr>
              <w:pStyle w:val="TableGraf12L"/>
            </w:pPr>
            <w:r w:rsidRPr="003A7090">
              <w:t>AUTH_ERROR</w:t>
            </w:r>
          </w:p>
        </w:tc>
        <w:tc>
          <w:tcPr>
            <w:tcW w:w="5098" w:type="dxa"/>
          </w:tcPr>
          <w:p w14:paraId="3B446CF3" w14:textId="452AACE7" w:rsidR="00BB6619" w:rsidRPr="003A7090" w:rsidRDefault="00E635C6" w:rsidP="003A7090">
            <w:pPr>
              <w:pStyle w:val="TableGraf12L"/>
            </w:pPr>
            <w:r w:rsidRPr="003A7090">
              <w:t>Произошл</w:t>
            </w:r>
            <w:r w:rsidR="00BB6619" w:rsidRPr="003A7090">
              <w:t>а непредвиденная ошибка</w:t>
            </w:r>
          </w:p>
        </w:tc>
      </w:tr>
      <w:tr w:rsidR="00BB6619" w:rsidRPr="003A7090" w14:paraId="6D67E5B7" w14:textId="77777777" w:rsidTr="00DB6573">
        <w:tc>
          <w:tcPr>
            <w:tcW w:w="5097" w:type="dxa"/>
          </w:tcPr>
          <w:p w14:paraId="6D0AEA7D" w14:textId="77777777" w:rsidR="00BB6619" w:rsidRPr="003A7090" w:rsidRDefault="00BB6619" w:rsidP="003A7090">
            <w:pPr>
              <w:pStyle w:val="TableGraf12L"/>
            </w:pPr>
            <w:r w:rsidRPr="003A7090">
              <w:t>AUTH_FAIL</w:t>
            </w:r>
          </w:p>
        </w:tc>
        <w:tc>
          <w:tcPr>
            <w:tcW w:w="5098" w:type="dxa"/>
          </w:tcPr>
          <w:p w14:paraId="56D2BB4A" w14:textId="2D5DCAD2" w:rsidR="00BB6619" w:rsidRPr="003A7090" w:rsidRDefault="00D0104F" w:rsidP="003A7090">
            <w:pPr>
              <w:pStyle w:val="TableGraf12L"/>
            </w:pPr>
            <w:r w:rsidRPr="003A7090">
              <w:t>Пользователь не прошел аутентификацию по паролю</w:t>
            </w:r>
          </w:p>
        </w:tc>
      </w:tr>
      <w:tr w:rsidR="00BB6619" w:rsidRPr="003A7090" w14:paraId="3956F22D" w14:textId="77777777" w:rsidTr="00DB6573">
        <w:tc>
          <w:tcPr>
            <w:tcW w:w="5097" w:type="dxa"/>
          </w:tcPr>
          <w:p w14:paraId="45E48388" w14:textId="77777777" w:rsidR="00BB6619" w:rsidRPr="003A7090" w:rsidRDefault="00BB6619" w:rsidP="003A7090">
            <w:pPr>
              <w:pStyle w:val="TableGraf12L"/>
            </w:pPr>
            <w:r w:rsidRPr="003A7090">
              <w:t>AUTH_SUCCESS</w:t>
            </w:r>
          </w:p>
        </w:tc>
        <w:tc>
          <w:tcPr>
            <w:tcW w:w="5098" w:type="dxa"/>
          </w:tcPr>
          <w:p w14:paraId="6A96E187" w14:textId="023A92DD" w:rsidR="00BB6619" w:rsidRPr="003A7090" w:rsidRDefault="00D0104F" w:rsidP="003A7090">
            <w:pPr>
              <w:pStyle w:val="TableGraf12L"/>
            </w:pPr>
            <w:r w:rsidRPr="003A7090">
              <w:t>Пользователь успешно прошел аутентификацию по паролю</w:t>
            </w:r>
          </w:p>
        </w:tc>
      </w:tr>
      <w:tr w:rsidR="00BB6619" w:rsidRPr="003A7090" w14:paraId="6B98EC67" w14:textId="77777777" w:rsidTr="00DB6573">
        <w:tc>
          <w:tcPr>
            <w:tcW w:w="5097" w:type="dxa"/>
          </w:tcPr>
          <w:p w14:paraId="57958508" w14:textId="77777777" w:rsidR="00BB6619" w:rsidRPr="003A7090" w:rsidRDefault="00BB6619" w:rsidP="003A7090">
            <w:pPr>
              <w:pStyle w:val="TableGraf12L"/>
            </w:pPr>
            <w:r w:rsidRPr="003A7090">
              <w:t>AUTH_DENIED</w:t>
            </w:r>
          </w:p>
        </w:tc>
        <w:tc>
          <w:tcPr>
            <w:tcW w:w="5098" w:type="dxa"/>
          </w:tcPr>
          <w:p w14:paraId="1E1D7833" w14:textId="08E48539" w:rsidR="00BB6619" w:rsidRPr="003A7090" w:rsidRDefault="00DC0C6A" w:rsidP="003A7090">
            <w:pPr>
              <w:pStyle w:val="TableGraf12L"/>
            </w:pPr>
            <w:r w:rsidRPr="003A7090">
              <w:t>Пользователь не прошел авторизацию</w:t>
            </w:r>
          </w:p>
        </w:tc>
      </w:tr>
      <w:tr w:rsidR="00BB6619" w:rsidRPr="003A7090" w14:paraId="2A3469A1" w14:textId="77777777" w:rsidTr="00DB6573">
        <w:tc>
          <w:tcPr>
            <w:tcW w:w="5097" w:type="dxa"/>
          </w:tcPr>
          <w:p w14:paraId="64B22E3E" w14:textId="77777777" w:rsidR="00BB6619" w:rsidRPr="003A7090" w:rsidRDefault="00BB6619" w:rsidP="003A7090">
            <w:pPr>
              <w:pStyle w:val="TableGraf12L"/>
            </w:pPr>
            <w:r w:rsidRPr="003A7090">
              <w:t>AUTH_GRANTED</w:t>
            </w:r>
          </w:p>
        </w:tc>
        <w:tc>
          <w:tcPr>
            <w:tcW w:w="5098" w:type="dxa"/>
          </w:tcPr>
          <w:p w14:paraId="22A4E00F" w14:textId="067FE588" w:rsidR="00BB6619" w:rsidRPr="003A7090" w:rsidRDefault="00DC0C6A" w:rsidP="003A7090">
            <w:pPr>
              <w:pStyle w:val="TableGraf12L"/>
            </w:pPr>
            <w:r w:rsidRPr="003A7090">
              <w:t xml:space="preserve">Пользователь </w:t>
            </w:r>
            <w:r w:rsidR="00D0104F" w:rsidRPr="003A7090">
              <w:t xml:space="preserve">успешно </w:t>
            </w:r>
            <w:r w:rsidRPr="003A7090">
              <w:t>авторизован</w:t>
            </w:r>
          </w:p>
        </w:tc>
      </w:tr>
      <w:tr w:rsidR="00BB6619" w:rsidRPr="003A7090" w14:paraId="66A5EFAA" w14:textId="77777777" w:rsidTr="00DB6573">
        <w:tc>
          <w:tcPr>
            <w:tcW w:w="5097" w:type="dxa"/>
          </w:tcPr>
          <w:p w14:paraId="37C51896" w14:textId="77777777" w:rsidR="00BB6619" w:rsidRPr="003A7090" w:rsidRDefault="00BB6619" w:rsidP="003A7090">
            <w:pPr>
              <w:pStyle w:val="TableGraf12L"/>
            </w:pPr>
            <w:r w:rsidRPr="003A7090">
              <w:t>AUTH_CLIENT_NOT_IDENTIFIED</w:t>
            </w:r>
          </w:p>
        </w:tc>
        <w:tc>
          <w:tcPr>
            <w:tcW w:w="5098" w:type="dxa"/>
          </w:tcPr>
          <w:p w14:paraId="1F4CF6D4" w14:textId="73955923" w:rsidR="00BB6619" w:rsidRPr="003A7090" w:rsidRDefault="00DC0C6A" w:rsidP="003A7090">
            <w:pPr>
              <w:pStyle w:val="TableGraf12L"/>
            </w:pPr>
            <w:r w:rsidRPr="003A7090">
              <w:t xml:space="preserve">Клиент </w:t>
            </w:r>
            <w:r w:rsidR="00D0104F" w:rsidRPr="003A7090">
              <w:t>пользователя не идентифицирован</w:t>
            </w:r>
          </w:p>
        </w:tc>
      </w:tr>
      <w:tr w:rsidR="00BB6619" w:rsidRPr="003A7090" w14:paraId="6D002030" w14:textId="77777777" w:rsidTr="00DB6573">
        <w:tc>
          <w:tcPr>
            <w:tcW w:w="5097" w:type="dxa"/>
          </w:tcPr>
          <w:p w14:paraId="06E845FF" w14:textId="77777777" w:rsidR="00BB6619" w:rsidRPr="003A7090" w:rsidRDefault="00BB6619" w:rsidP="003A7090">
            <w:pPr>
              <w:pStyle w:val="TableGraf12L"/>
            </w:pPr>
            <w:r w:rsidRPr="003A7090">
              <w:t>AUTH_USER_NOT_IDENTIFIED</w:t>
            </w:r>
          </w:p>
        </w:tc>
        <w:tc>
          <w:tcPr>
            <w:tcW w:w="5098" w:type="dxa"/>
          </w:tcPr>
          <w:p w14:paraId="17D1F712" w14:textId="43897F89" w:rsidR="00BB6619" w:rsidRPr="003A7090" w:rsidRDefault="00BB6619" w:rsidP="003A7090">
            <w:pPr>
              <w:pStyle w:val="TableGraf12L"/>
            </w:pPr>
            <w:r w:rsidRPr="003A7090">
              <w:t xml:space="preserve">Пользователь не </w:t>
            </w:r>
            <w:r w:rsidR="00D0104F" w:rsidRPr="003A7090">
              <w:t>идентифицирован</w:t>
            </w:r>
          </w:p>
        </w:tc>
      </w:tr>
      <w:tr w:rsidR="00BB6619" w:rsidRPr="003A7090" w14:paraId="53006E51" w14:textId="77777777" w:rsidTr="00DB6573">
        <w:tc>
          <w:tcPr>
            <w:tcW w:w="5097" w:type="dxa"/>
          </w:tcPr>
          <w:p w14:paraId="38DFC98C" w14:textId="77777777" w:rsidR="00BB6619" w:rsidRPr="003A7090" w:rsidRDefault="00BB6619" w:rsidP="003A7090">
            <w:pPr>
              <w:pStyle w:val="TableGraf12L"/>
            </w:pPr>
            <w:r w:rsidRPr="003A7090">
              <w:t>AUTH_TEMPORARILY_BLOCKED</w:t>
            </w:r>
          </w:p>
        </w:tc>
        <w:tc>
          <w:tcPr>
            <w:tcW w:w="5098" w:type="dxa"/>
          </w:tcPr>
          <w:p w14:paraId="7C43E04A" w14:textId="77777777" w:rsidR="00BB6619" w:rsidRPr="003A7090" w:rsidRDefault="00BB6619" w:rsidP="003A7090">
            <w:pPr>
              <w:pStyle w:val="TableGraf12L"/>
            </w:pPr>
            <w:r w:rsidRPr="003A7090">
              <w:t>Пользователь временно заблокирован</w:t>
            </w:r>
          </w:p>
        </w:tc>
      </w:tr>
      <w:tr w:rsidR="00BB6619" w:rsidRPr="003A7090" w14:paraId="5C06EB16" w14:textId="77777777" w:rsidTr="00DB6573">
        <w:tc>
          <w:tcPr>
            <w:tcW w:w="5097" w:type="dxa"/>
          </w:tcPr>
          <w:p w14:paraId="529507F2" w14:textId="77777777" w:rsidR="00BB6619" w:rsidRPr="003A7090" w:rsidRDefault="00BB6619" w:rsidP="003A7090">
            <w:pPr>
              <w:pStyle w:val="TableGraf12L"/>
            </w:pPr>
            <w:r w:rsidRPr="003A7090">
              <w:t>AUTH_AUTHENTICATION_FAILED</w:t>
            </w:r>
          </w:p>
        </w:tc>
        <w:tc>
          <w:tcPr>
            <w:tcW w:w="5098" w:type="dxa"/>
          </w:tcPr>
          <w:p w14:paraId="3A5EA5AF" w14:textId="37958CFF" w:rsidR="00BB6619" w:rsidRPr="003A7090" w:rsidRDefault="00BB6619" w:rsidP="003A7090">
            <w:pPr>
              <w:pStyle w:val="TableGraf12L"/>
            </w:pPr>
            <w:r w:rsidRPr="003A7090">
              <w:t>Попытка аутентификации не</w:t>
            </w:r>
            <w:r w:rsidR="00045D87" w:rsidRPr="003A7090">
              <w:t>успешна</w:t>
            </w:r>
          </w:p>
        </w:tc>
      </w:tr>
      <w:tr w:rsidR="00BB6619" w:rsidRPr="003A7090" w14:paraId="5E5F3D22" w14:textId="77777777" w:rsidTr="00DB6573">
        <w:tc>
          <w:tcPr>
            <w:tcW w:w="5097" w:type="dxa"/>
          </w:tcPr>
          <w:p w14:paraId="107593E5" w14:textId="77777777" w:rsidR="00BB6619" w:rsidRPr="003A7090" w:rsidRDefault="00BB6619" w:rsidP="003A7090">
            <w:pPr>
              <w:pStyle w:val="TableGraf12L"/>
            </w:pPr>
            <w:r w:rsidRPr="003A7090">
              <w:t>AUTH_PERMANENTLY_BLOCKED</w:t>
            </w:r>
          </w:p>
        </w:tc>
        <w:tc>
          <w:tcPr>
            <w:tcW w:w="5098" w:type="dxa"/>
          </w:tcPr>
          <w:p w14:paraId="09B7770F" w14:textId="77777777" w:rsidR="00BB6619" w:rsidRPr="003A7090" w:rsidRDefault="00BB6619" w:rsidP="003A7090">
            <w:pPr>
              <w:pStyle w:val="TableGraf12L"/>
            </w:pPr>
            <w:r w:rsidRPr="003A7090">
              <w:t>Пользователь заблокирован на постоянной основе</w:t>
            </w:r>
          </w:p>
        </w:tc>
      </w:tr>
      <w:tr w:rsidR="00BB6619" w:rsidRPr="003A7090" w14:paraId="1DC4E265" w14:textId="77777777" w:rsidTr="00DB6573">
        <w:tc>
          <w:tcPr>
            <w:tcW w:w="5097" w:type="dxa"/>
          </w:tcPr>
          <w:p w14:paraId="06B93485" w14:textId="77777777" w:rsidR="00BB6619" w:rsidRPr="003A7090" w:rsidRDefault="00BB6619" w:rsidP="003A7090">
            <w:pPr>
              <w:pStyle w:val="TableGraf12L"/>
            </w:pPr>
            <w:r w:rsidRPr="003A7090">
              <w:t>AUTH_PASS_EXPIRED</w:t>
            </w:r>
          </w:p>
        </w:tc>
        <w:tc>
          <w:tcPr>
            <w:tcW w:w="5098" w:type="dxa"/>
          </w:tcPr>
          <w:p w14:paraId="0A208CC4" w14:textId="77777777" w:rsidR="00BB6619" w:rsidRPr="003A7090" w:rsidRDefault="00BB6619" w:rsidP="003A7090">
            <w:pPr>
              <w:pStyle w:val="TableGraf12L"/>
            </w:pPr>
            <w:r w:rsidRPr="003A7090">
              <w:t>Срок действия пароля пользователя истек</w:t>
            </w:r>
          </w:p>
        </w:tc>
      </w:tr>
      <w:tr w:rsidR="00BB6619" w:rsidRPr="003A7090" w14:paraId="0A0473C0" w14:textId="77777777" w:rsidTr="00DB6573">
        <w:tc>
          <w:tcPr>
            <w:tcW w:w="5097" w:type="dxa"/>
          </w:tcPr>
          <w:p w14:paraId="252DF018" w14:textId="77777777" w:rsidR="00BB6619" w:rsidRPr="003A7090" w:rsidRDefault="00BB6619" w:rsidP="003A7090">
            <w:pPr>
              <w:pStyle w:val="TableGraf12L"/>
            </w:pPr>
            <w:r w:rsidRPr="003A7090">
              <w:t>AUTH_PASS_NOTIFY_CHANGE</w:t>
            </w:r>
          </w:p>
        </w:tc>
        <w:tc>
          <w:tcPr>
            <w:tcW w:w="5098" w:type="dxa"/>
          </w:tcPr>
          <w:p w14:paraId="6E60936B" w14:textId="2BE28317" w:rsidR="00BB6619" w:rsidRPr="003A7090" w:rsidRDefault="00D0104F" w:rsidP="003A7090">
            <w:pPr>
              <w:pStyle w:val="TableGraf12L"/>
            </w:pPr>
            <w:r w:rsidRPr="003A7090">
              <w:t>Пользователь успешно прошел аутентификацию по паролю, будет выведено сообщение о необходимости сменить пароль</w:t>
            </w:r>
          </w:p>
        </w:tc>
      </w:tr>
      <w:tr w:rsidR="00BB6619" w:rsidRPr="003A7090" w14:paraId="65169DE8" w14:textId="77777777" w:rsidTr="00DB6573">
        <w:tc>
          <w:tcPr>
            <w:tcW w:w="5097" w:type="dxa"/>
          </w:tcPr>
          <w:p w14:paraId="67D9343C" w14:textId="77777777" w:rsidR="00BB6619" w:rsidRPr="003A7090" w:rsidRDefault="00BB6619" w:rsidP="003A7090">
            <w:pPr>
              <w:pStyle w:val="TableGraf12L"/>
            </w:pPr>
            <w:r w:rsidRPr="003A7090">
              <w:t>AUTH_TOO_MANY_SESSIONS</w:t>
            </w:r>
          </w:p>
        </w:tc>
        <w:tc>
          <w:tcPr>
            <w:tcW w:w="5098" w:type="dxa"/>
          </w:tcPr>
          <w:p w14:paraId="12B5D770" w14:textId="2BCBD9C1" w:rsidR="00BB6619" w:rsidRPr="003A7090" w:rsidRDefault="00BB6619" w:rsidP="003A7090">
            <w:pPr>
              <w:pStyle w:val="TableGraf12L"/>
            </w:pPr>
            <w:r w:rsidRPr="003A7090">
              <w:t xml:space="preserve">Превышен лимит </w:t>
            </w:r>
            <w:r w:rsidR="00E635C6" w:rsidRPr="003A7090">
              <w:t>параллельных</w:t>
            </w:r>
            <w:r w:rsidRPr="003A7090">
              <w:t xml:space="preserve"> сессий пользователя</w:t>
            </w:r>
          </w:p>
        </w:tc>
      </w:tr>
      <w:tr w:rsidR="00BB6619" w:rsidRPr="003A7090" w14:paraId="2E2931AC" w14:textId="77777777" w:rsidTr="00DB6573">
        <w:tc>
          <w:tcPr>
            <w:tcW w:w="5097" w:type="dxa"/>
          </w:tcPr>
          <w:p w14:paraId="2FB4AC4B" w14:textId="77777777" w:rsidR="00BB6619" w:rsidRPr="003A7090" w:rsidRDefault="00BB6619" w:rsidP="003A7090">
            <w:pPr>
              <w:pStyle w:val="TableGraf12L"/>
            </w:pPr>
            <w:r w:rsidRPr="003A7090">
              <w:lastRenderedPageBreak/>
              <w:t>AUTH_LOGGED_IN</w:t>
            </w:r>
          </w:p>
        </w:tc>
        <w:tc>
          <w:tcPr>
            <w:tcW w:w="5098" w:type="dxa"/>
          </w:tcPr>
          <w:p w14:paraId="41427903" w14:textId="466D9722" w:rsidR="00BB6619" w:rsidRPr="003A7090" w:rsidRDefault="00E635C6" w:rsidP="003A7090">
            <w:pPr>
              <w:pStyle w:val="TableGraf12L"/>
            </w:pPr>
            <w:r w:rsidRPr="003A7090">
              <w:t>Выполнена</w:t>
            </w:r>
            <w:r w:rsidR="00D0104F" w:rsidRPr="003A7090">
              <w:t xml:space="preserve"> успешная</w:t>
            </w:r>
            <w:r w:rsidRPr="003A7090">
              <w:t xml:space="preserve"> а</w:t>
            </w:r>
            <w:r w:rsidR="00BB6619" w:rsidRPr="003A7090">
              <w:t>вторизация пользователя</w:t>
            </w:r>
          </w:p>
        </w:tc>
      </w:tr>
      <w:tr w:rsidR="00BB6619" w:rsidRPr="003A7090" w14:paraId="2BF77940" w14:textId="77777777" w:rsidTr="00DB6573">
        <w:tc>
          <w:tcPr>
            <w:tcW w:w="5097" w:type="dxa"/>
          </w:tcPr>
          <w:p w14:paraId="7D635531" w14:textId="77777777" w:rsidR="00BB6619" w:rsidRPr="003A7090" w:rsidRDefault="00BB6619" w:rsidP="003A7090">
            <w:pPr>
              <w:pStyle w:val="TableGraf12L"/>
            </w:pPr>
            <w:r w:rsidRPr="003A7090">
              <w:t>AUTH_LOGGED_OUT</w:t>
            </w:r>
          </w:p>
        </w:tc>
        <w:tc>
          <w:tcPr>
            <w:tcW w:w="5098" w:type="dxa"/>
          </w:tcPr>
          <w:p w14:paraId="66C84477" w14:textId="754BBAE8" w:rsidR="00BB6619" w:rsidRPr="003A7090" w:rsidRDefault="00E635C6" w:rsidP="003A7090">
            <w:pPr>
              <w:pStyle w:val="TableGraf12L"/>
            </w:pPr>
            <w:r w:rsidRPr="003A7090">
              <w:t xml:space="preserve">Выполнено </w:t>
            </w:r>
            <w:r w:rsidR="00D0104F" w:rsidRPr="003A7090">
              <w:t xml:space="preserve">успешное </w:t>
            </w:r>
            <w:r w:rsidRPr="003A7090">
              <w:t>з</w:t>
            </w:r>
            <w:r w:rsidR="00BB6619" w:rsidRPr="003A7090">
              <w:t>акрытие сессии пользователя</w:t>
            </w:r>
          </w:p>
        </w:tc>
      </w:tr>
      <w:tr w:rsidR="00DC0C6A" w:rsidRPr="003A7090" w14:paraId="2CBCD430" w14:textId="77777777" w:rsidTr="00DB6573">
        <w:tc>
          <w:tcPr>
            <w:tcW w:w="5097" w:type="dxa"/>
          </w:tcPr>
          <w:p w14:paraId="2E6F189A" w14:textId="628678CC" w:rsidR="00DC0C6A" w:rsidRPr="003A7090" w:rsidRDefault="00DC0C6A">
            <w:pPr>
              <w:pStyle w:val="TableGraf12L"/>
            </w:pPr>
            <w:r w:rsidRPr="003A7090">
              <w:t>AUTH_PASS_MUST_CHANGE</w:t>
            </w:r>
          </w:p>
        </w:tc>
        <w:tc>
          <w:tcPr>
            <w:tcW w:w="5098" w:type="dxa"/>
          </w:tcPr>
          <w:p w14:paraId="770F9B11" w14:textId="1B6DDA4F" w:rsidR="00DC0C6A" w:rsidRPr="003A7090" w:rsidRDefault="00DC0C6A">
            <w:pPr>
              <w:pStyle w:val="TableGraf12L"/>
            </w:pPr>
            <w:r w:rsidRPr="003A7090">
              <w:t>Пароль пользователя должен быть заменен</w:t>
            </w:r>
          </w:p>
        </w:tc>
      </w:tr>
    </w:tbl>
    <w:p w14:paraId="6847A1AE" w14:textId="2DB366F8" w:rsidR="00095004" w:rsidRPr="003A7090" w:rsidRDefault="00095004" w:rsidP="00377C16">
      <w:pPr>
        <w:pStyle w:val="2"/>
      </w:pPr>
      <w:bookmarkStart w:id="1210" w:name="_Toc72333551"/>
      <w:bookmarkStart w:id="1211" w:name="_Toc69286963"/>
      <w:bookmarkStart w:id="1212" w:name="_Toc69287977"/>
      <w:bookmarkStart w:id="1213" w:name="_Toc69902921"/>
      <w:bookmarkStart w:id="1214" w:name="_Toc70341098"/>
      <w:bookmarkStart w:id="1215" w:name="_Toc70418002"/>
      <w:bookmarkStart w:id="1216" w:name="_Toc69286964"/>
      <w:bookmarkStart w:id="1217" w:name="_Toc69287978"/>
      <w:bookmarkStart w:id="1218" w:name="_Toc69902922"/>
      <w:bookmarkStart w:id="1219" w:name="_Toc70341099"/>
      <w:bookmarkStart w:id="1220" w:name="_Toc70418003"/>
      <w:bookmarkStart w:id="1221" w:name="_Toc69286965"/>
      <w:bookmarkStart w:id="1222" w:name="_Toc69287979"/>
      <w:bookmarkStart w:id="1223" w:name="_Toc69902923"/>
      <w:bookmarkStart w:id="1224" w:name="_Toc70341100"/>
      <w:bookmarkStart w:id="1225" w:name="_Toc70418004"/>
      <w:bookmarkStart w:id="1226" w:name="_Toc69286966"/>
      <w:bookmarkStart w:id="1227" w:name="_Toc69287980"/>
      <w:bookmarkStart w:id="1228" w:name="_Toc69902924"/>
      <w:bookmarkStart w:id="1229" w:name="_Toc70341101"/>
      <w:bookmarkStart w:id="1230" w:name="_Toc70418005"/>
      <w:bookmarkStart w:id="1231" w:name="_Toc69286967"/>
      <w:bookmarkStart w:id="1232" w:name="_Toc69287981"/>
      <w:bookmarkStart w:id="1233" w:name="_Toc69902925"/>
      <w:bookmarkStart w:id="1234" w:name="_Toc70341102"/>
      <w:bookmarkStart w:id="1235" w:name="_Toc70418006"/>
      <w:bookmarkStart w:id="1236" w:name="_Toc69286968"/>
      <w:bookmarkStart w:id="1237" w:name="_Toc69287982"/>
      <w:bookmarkStart w:id="1238" w:name="_Toc69902926"/>
      <w:bookmarkStart w:id="1239" w:name="_Toc70341103"/>
      <w:bookmarkStart w:id="1240" w:name="_Toc70418007"/>
      <w:bookmarkStart w:id="1241" w:name="_Toc69286969"/>
      <w:bookmarkStart w:id="1242" w:name="_Toc69287983"/>
      <w:bookmarkStart w:id="1243" w:name="_Toc69902927"/>
      <w:bookmarkStart w:id="1244" w:name="_Toc70341104"/>
      <w:bookmarkStart w:id="1245" w:name="_Toc70418008"/>
      <w:bookmarkStart w:id="1246" w:name="_Toc69286970"/>
      <w:bookmarkStart w:id="1247" w:name="_Toc69287984"/>
      <w:bookmarkStart w:id="1248" w:name="_Toc69902928"/>
      <w:bookmarkStart w:id="1249" w:name="_Toc70341105"/>
      <w:bookmarkStart w:id="1250" w:name="_Toc70418009"/>
      <w:bookmarkStart w:id="1251" w:name="_Toc69286971"/>
      <w:bookmarkStart w:id="1252" w:name="_Toc69287985"/>
      <w:bookmarkStart w:id="1253" w:name="_Toc69902929"/>
      <w:bookmarkStart w:id="1254" w:name="_Toc70341106"/>
      <w:bookmarkStart w:id="1255" w:name="_Toc70418010"/>
      <w:bookmarkStart w:id="1256" w:name="_Toc69286972"/>
      <w:bookmarkStart w:id="1257" w:name="_Toc69287986"/>
      <w:bookmarkStart w:id="1258" w:name="_Toc69902930"/>
      <w:bookmarkStart w:id="1259" w:name="_Toc70341107"/>
      <w:bookmarkStart w:id="1260" w:name="_Toc70418011"/>
      <w:bookmarkStart w:id="1261" w:name="_Toc69286973"/>
      <w:bookmarkStart w:id="1262" w:name="_Toc69287987"/>
      <w:bookmarkStart w:id="1263" w:name="_Toc69902931"/>
      <w:bookmarkStart w:id="1264" w:name="_Toc70341108"/>
      <w:bookmarkStart w:id="1265" w:name="_Toc70418012"/>
      <w:bookmarkStart w:id="1266" w:name="_Toc69286974"/>
      <w:bookmarkStart w:id="1267" w:name="_Toc69287988"/>
      <w:bookmarkStart w:id="1268" w:name="_Toc69902932"/>
      <w:bookmarkStart w:id="1269" w:name="_Toc70341109"/>
      <w:bookmarkStart w:id="1270" w:name="_Toc70418013"/>
      <w:bookmarkStart w:id="1271" w:name="_Toc69286975"/>
      <w:bookmarkStart w:id="1272" w:name="_Toc69287989"/>
      <w:bookmarkStart w:id="1273" w:name="_Toc69902933"/>
      <w:bookmarkStart w:id="1274" w:name="_Toc70341110"/>
      <w:bookmarkStart w:id="1275" w:name="_Toc70418014"/>
      <w:bookmarkStart w:id="1276" w:name="_Toc69286976"/>
      <w:bookmarkStart w:id="1277" w:name="_Toc69287990"/>
      <w:bookmarkStart w:id="1278" w:name="_Toc69902934"/>
      <w:bookmarkStart w:id="1279" w:name="_Toc70341111"/>
      <w:bookmarkStart w:id="1280" w:name="_Toc70418015"/>
      <w:bookmarkStart w:id="1281" w:name="_Toc69286977"/>
      <w:bookmarkStart w:id="1282" w:name="_Toc69287991"/>
      <w:bookmarkStart w:id="1283" w:name="_Toc69902935"/>
      <w:bookmarkStart w:id="1284" w:name="_Toc70341112"/>
      <w:bookmarkStart w:id="1285" w:name="_Toc70418016"/>
      <w:bookmarkStart w:id="1286" w:name="_Toc69286978"/>
      <w:bookmarkStart w:id="1287" w:name="_Toc69287992"/>
      <w:bookmarkStart w:id="1288" w:name="_Toc69902936"/>
      <w:bookmarkStart w:id="1289" w:name="_Toc70341113"/>
      <w:bookmarkStart w:id="1290" w:name="_Toc70418017"/>
      <w:bookmarkStart w:id="1291" w:name="_Toc69286979"/>
      <w:bookmarkStart w:id="1292" w:name="_Toc69287993"/>
      <w:bookmarkStart w:id="1293" w:name="_Toc69902937"/>
      <w:bookmarkStart w:id="1294" w:name="_Toc70341114"/>
      <w:bookmarkStart w:id="1295" w:name="_Toc70418018"/>
      <w:bookmarkStart w:id="1296" w:name="_Toc69286980"/>
      <w:bookmarkStart w:id="1297" w:name="_Toc69287994"/>
      <w:bookmarkStart w:id="1298" w:name="_Toc69902938"/>
      <w:bookmarkStart w:id="1299" w:name="_Toc70341115"/>
      <w:bookmarkStart w:id="1300" w:name="_Toc70418019"/>
      <w:bookmarkStart w:id="1301" w:name="_Toc69286981"/>
      <w:bookmarkStart w:id="1302" w:name="_Toc69287995"/>
      <w:bookmarkStart w:id="1303" w:name="_Toc69902939"/>
      <w:bookmarkStart w:id="1304" w:name="_Toc70341116"/>
      <w:bookmarkStart w:id="1305" w:name="_Toc70418020"/>
      <w:bookmarkStart w:id="1306" w:name="_Toc69286982"/>
      <w:bookmarkStart w:id="1307" w:name="_Toc69287996"/>
      <w:bookmarkStart w:id="1308" w:name="_Toc69902940"/>
      <w:bookmarkStart w:id="1309" w:name="_Toc70341117"/>
      <w:bookmarkStart w:id="1310" w:name="_Toc70418021"/>
      <w:bookmarkStart w:id="1311" w:name="_Toc69286983"/>
      <w:bookmarkStart w:id="1312" w:name="_Toc69287997"/>
      <w:bookmarkStart w:id="1313" w:name="_Toc69902941"/>
      <w:bookmarkStart w:id="1314" w:name="_Toc70341118"/>
      <w:bookmarkStart w:id="1315" w:name="_Toc70418022"/>
      <w:bookmarkStart w:id="1316" w:name="_Toc69286984"/>
      <w:bookmarkStart w:id="1317" w:name="_Toc69287998"/>
      <w:bookmarkStart w:id="1318" w:name="_Toc69902942"/>
      <w:bookmarkStart w:id="1319" w:name="_Toc70341119"/>
      <w:bookmarkStart w:id="1320" w:name="_Toc70418023"/>
      <w:bookmarkStart w:id="1321" w:name="_Toc69286985"/>
      <w:bookmarkStart w:id="1322" w:name="_Toc69287999"/>
      <w:bookmarkStart w:id="1323" w:name="_Toc69902943"/>
      <w:bookmarkStart w:id="1324" w:name="_Toc70341120"/>
      <w:bookmarkStart w:id="1325" w:name="_Toc70418024"/>
      <w:bookmarkStart w:id="1326" w:name="_Toc69286986"/>
      <w:bookmarkStart w:id="1327" w:name="_Toc69288000"/>
      <w:bookmarkStart w:id="1328" w:name="_Toc69902944"/>
      <w:bookmarkStart w:id="1329" w:name="_Toc70341121"/>
      <w:bookmarkStart w:id="1330" w:name="_Toc70418025"/>
      <w:bookmarkStart w:id="1331" w:name="_Toc69286987"/>
      <w:bookmarkStart w:id="1332" w:name="_Toc69288001"/>
      <w:bookmarkStart w:id="1333" w:name="_Toc69902945"/>
      <w:bookmarkStart w:id="1334" w:name="_Toc70341122"/>
      <w:bookmarkStart w:id="1335" w:name="_Toc70418026"/>
      <w:bookmarkStart w:id="1336" w:name="_Toc69286988"/>
      <w:bookmarkStart w:id="1337" w:name="_Toc69288002"/>
      <w:bookmarkStart w:id="1338" w:name="_Toc69902946"/>
      <w:bookmarkStart w:id="1339" w:name="_Toc70341123"/>
      <w:bookmarkStart w:id="1340" w:name="_Toc70418027"/>
      <w:bookmarkStart w:id="1341" w:name="_Toc69286989"/>
      <w:bookmarkStart w:id="1342" w:name="_Toc69288003"/>
      <w:bookmarkStart w:id="1343" w:name="_Toc69902947"/>
      <w:bookmarkStart w:id="1344" w:name="_Toc70341124"/>
      <w:bookmarkStart w:id="1345" w:name="_Toc70418028"/>
      <w:bookmarkStart w:id="1346" w:name="_Toc69286990"/>
      <w:bookmarkStart w:id="1347" w:name="_Toc69288004"/>
      <w:bookmarkStart w:id="1348" w:name="_Toc69902948"/>
      <w:bookmarkStart w:id="1349" w:name="_Toc70341125"/>
      <w:bookmarkStart w:id="1350" w:name="_Toc70418029"/>
      <w:bookmarkStart w:id="1351" w:name="_Toc69286991"/>
      <w:bookmarkStart w:id="1352" w:name="_Toc69288005"/>
      <w:bookmarkStart w:id="1353" w:name="_Toc69902949"/>
      <w:bookmarkStart w:id="1354" w:name="_Toc70341126"/>
      <w:bookmarkStart w:id="1355" w:name="_Toc70418030"/>
      <w:bookmarkStart w:id="1356" w:name="_Toc69286992"/>
      <w:bookmarkStart w:id="1357" w:name="_Toc69288006"/>
      <w:bookmarkStart w:id="1358" w:name="_Toc69902950"/>
      <w:bookmarkStart w:id="1359" w:name="_Toc70341127"/>
      <w:bookmarkStart w:id="1360" w:name="_Toc70418031"/>
      <w:bookmarkStart w:id="1361" w:name="_Toc69286993"/>
      <w:bookmarkStart w:id="1362" w:name="_Toc69288007"/>
      <w:bookmarkStart w:id="1363" w:name="_Toc69902951"/>
      <w:bookmarkStart w:id="1364" w:name="_Toc70341128"/>
      <w:bookmarkStart w:id="1365" w:name="_Toc70418032"/>
      <w:bookmarkStart w:id="1366" w:name="_Toc69286994"/>
      <w:bookmarkStart w:id="1367" w:name="_Toc69288008"/>
      <w:bookmarkStart w:id="1368" w:name="_Toc69902952"/>
      <w:bookmarkStart w:id="1369" w:name="_Toc70341129"/>
      <w:bookmarkStart w:id="1370" w:name="_Toc70418033"/>
      <w:bookmarkStart w:id="1371" w:name="_Toc69286995"/>
      <w:bookmarkStart w:id="1372" w:name="_Toc69288009"/>
      <w:bookmarkStart w:id="1373" w:name="_Toc69902953"/>
      <w:bookmarkStart w:id="1374" w:name="_Toc70341130"/>
      <w:bookmarkStart w:id="1375" w:name="_Toc70418034"/>
      <w:bookmarkStart w:id="1376" w:name="_Toc69286996"/>
      <w:bookmarkStart w:id="1377" w:name="_Toc69288010"/>
      <w:bookmarkStart w:id="1378" w:name="_Toc69902954"/>
      <w:bookmarkStart w:id="1379" w:name="_Toc70341131"/>
      <w:bookmarkStart w:id="1380" w:name="_Toc70418035"/>
      <w:bookmarkStart w:id="1381" w:name="_Toc69286997"/>
      <w:bookmarkStart w:id="1382" w:name="_Toc69288011"/>
      <w:bookmarkStart w:id="1383" w:name="_Toc69902955"/>
      <w:bookmarkStart w:id="1384" w:name="_Toc70341132"/>
      <w:bookmarkStart w:id="1385" w:name="_Toc70418036"/>
      <w:bookmarkStart w:id="1386" w:name="_Toc69286998"/>
      <w:bookmarkStart w:id="1387" w:name="_Toc69288012"/>
      <w:bookmarkStart w:id="1388" w:name="_Toc69902956"/>
      <w:bookmarkStart w:id="1389" w:name="_Toc70341133"/>
      <w:bookmarkStart w:id="1390" w:name="_Toc70418037"/>
      <w:bookmarkStart w:id="1391" w:name="_Toc69286999"/>
      <w:bookmarkStart w:id="1392" w:name="_Toc69288013"/>
      <w:bookmarkStart w:id="1393" w:name="_Toc69902957"/>
      <w:bookmarkStart w:id="1394" w:name="_Toc70341134"/>
      <w:bookmarkStart w:id="1395" w:name="_Toc70418038"/>
      <w:bookmarkStart w:id="1396" w:name="_Toc69287000"/>
      <w:bookmarkStart w:id="1397" w:name="_Toc69288014"/>
      <w:bookmarkStart w:id="1398" w:name="_Toc69902958"/>
      <w:bookmarkStart w:id="1399" w:name="_Toc70341135"/>
      <w:bookmarkStart w:id="1400" w:name="_Toc70418039"/>
      <w:bookmarkStart w:id="1401" w:name="_Toc78731757"/>
      <w:bookmarkEnd w:id="1208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r w:rsidRPr="003A7090">
        <w:t>Вкладка «Аудит администрировани</w:t>
      </w:r>
      <w:r w:rsidR="008C5230" w:rsidRPr="003A7090">
        <w:t>я</w:t>
      </w:r>
      <w:r w:rsidRPr="003A7090">
        <w:t xml:space="preserve"> безопасности»</w:t>
      </w:r>
      <w:bookmarkEnd w:id="1401"/>
    </w:p>
    <w:p w14:paraId="1F128CD2" w14:textId="2E9F49BB" w:rsidR="00095004" w:rsidRPr="003A7090" w:rsidRDefault="00CF3637" w:rsidP="00377C16">
      <w:pPr>
        <w:pStyle w:val="a0"/>
      </w:pPr>
      <w:r w:rsidRPr="003A7090">
        <w:t>В</w:t>
      </w:r>
      <w:r w:rsidR="00095004" w:rsidRPr="003A7090">
        <w:t xml:space="preserve"> форме вкладки </w:t>
      </w:r>
      <w:r w:rsidR="00E2494E" w:rsidRPr="003A7090">
        <w:t>«Аудит администрирования безопасности»</w:t>
      </w:r>
      <w:r w:rsidR="00095004" w:rsidRPr="003A7090">
        <w:t xml:space="preserve"> представлен список операций, выполняемых </w:t>
      </w:r>
      <w:r w:rsidR="00516D20" w:rsidRPr="003A7090">
        <w:t>администраторами в подсистеме администрирования</w:t>
      </w:r>
      <w:r w:rsidR="00095004" w:rsidRPr="003A7090">
        <w:t>. Для каждой операции отображаются следующие данные</w:t>
      </w:r>
      <w:r w:rsidR="00EB6BF0" w:rsidRPr="003A7090">
        <w:t xml:space="preserve"> (</w:t>
      </w:r>
      <w:r w:rsidR="00D74BAA" w:rsidRPr="003A7090">
        <w:fldChar w:fldCharType="begin"/>
      </w:r>
      <w:r w:rsidR="00D74BAA" w:rsidRPr="003A7090">
        <w:instrText xml:space="preserve"> REF _Ref61539666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45</w:t>
      </w:r>
      <w:r w:rsidR="00D74BAA" w:rsidRPr="003A7090">
        <w:fldChar w:fldCharType="end"/>
      </w:r>
      <w:r w:rsidR="00095004" w:rsidRPr="003A7090">
        <w:t>):</w:t>
      </w:r>
    </w:p>
    <w:p w14:paraId="25B10A64" w14:textId="56BC0EAC" w:rsidR="00095004" w:rsidRPr="003A7090" w:rsidRDefault="00095004" w:rsidP="00CF51F1">
      <w:pPr>
        <w:pStyle w:val="-"/>
      </w:pPr>
      <w:r w:rsidRPr="003A7090">
        <w:t xml:space="preserve">субъект </w:t>
      </w:r>
      <w:r w:rsidR="007D031F" w:rsidRPr="003A7090">
        <w:t>–</w:t>
      </w:r>
      <w:r w:rsidRPr="003A7090">
        <w:t xml:space="preserve"> логин пользователя, </w:t>
      </w:r>
      <w:r w:rsidR="004B214A" w:rsidRPr="003A7090">
        <w:t>производивший</w:t>
      </w:r>
      <w:r w:rsidRPr="003A7090">
        <w:t xml:space="preserve"> операцию;</w:t>
      </w:r>
    </w:p>
    <w:p w14:paraId="13E8575A" w14:textId="77777777" w:rsidR="00095004" w:rsidRPr="003A7090" w:rsidRDefault="00095004" w:rsidP="00CF51F1">
      <w:pPr>
        <w:pStyle w:val="-"/>
      </w:pPr>
      <w:r w:rsidRPr="003A7090">
        <w:t>хост – ip клиентской машины, с которой выполнялась операция;</w:t>
      </w:r>
    </w:p>
    <w:p w14:paraId="536BD3F0" w14:textId="776D47B4" w:rsidR="00095004" w:rsidRPr="003A7090" w:rsidRDefault="00095004" w:rsidP="00CF51F1">
      <w:pPr>
        <w:pStyle w:val="-"/>
      </w:pPr>
      <w:r w:rsidRPr="003A7090">
        <w:t xml:space="preserve">дата и время </w:t>
      </w:r>
      <w:r w:rsidR="007D031F" w:rsidRPr="003A7090">
        <w:t>–</w:t>
      </w:r>
      <w:r w:rsidRPr="003A7090">
        <w:t xml:space="preserve"> дата и время выполнения операции; </w:t>
      </w:r>
    </w:p>
    <w:p w14:paraId="6AAE7986" w14:textId="336F8B22" w:rsidR="00095004" w:rsidRPr="003A7090" w:rsidRDefault="00095004" w:rsidP="00CF51F1">
      <w:pPr>
        <w:pStyle w:val="-"/>
      </w:pPr>
      <w:r w:rsidRPr="003A7090">
        <w:t xml:space="preserve">объект </w:t>
      </w:r>
      <w:r w:rsidR="007D031F" w:rsidRPr="003A7090">
        <w:t>–</w:t>
      </w:r>
      <w:r w:rsidRPr="003A7090">
        <w:t xml:space="preserve"> </w:t>
      </w:r>
      <w:r w:rsidR="00D40ECC" w:rsidRPr="003A7090">
        <w:t>объект,</w:t>
      </w:r>
      <w:r w:rsidRPr="003A7090">
        <w:t xml:space="preserve"> над которым выполнялась операция; </w:t>
      </w:r>
    </w:p>
    <w:p w14:paraId="4278F3A1" w14:textId="139E976B" w:rsidR="00095004" w:rsidRPr="003A7090" w:rsidRDefault="00095004" w:rsidP="00CF51F1">
      <w:pPr>
        <w:pStyle w:val="-"/>
      </w:pPr>
      <w:r w:rsidRPr="003A7090">
        <w:t xml:space="preserve">тип операции </w:t>
      </w:r>
      <w:r w:rsidR="007D031F" w:rsidRPr="003A7090">
        <w:t>–</w:t>
      </w:r>
      <w:r w:rsidRPr="003A7090">
        <w:t xml:space="preserve"> тип операции;</w:t>
      </w:r>
    </w:p>
    <w:p w14:paraId="35273B2F" w14:textId="625D35DE" w:rsidR="00095004" w:rsidRPr="003A7090" w:rsidRDefault="00095004" w:rsidP="00CF51F1">
      <w:pPr>
        <w:pStyle w:val="-"/>
      </w:pPr>
      <w:r w:rsidRPr="003A7090">
        <w:t xml:space="preserve">результат (успешно или нет) </w:t>
      </w:r>
      <w:r w:rsidR="007D031F" w:rsidRPr="003A7090">
        <w:t>–</w:t>
      </w:r>
      <w:r w:rsidRPr="003A7090">
        <w:t xml:space="preserve"> результат выполнения операции;</w:t>
      </w:r>
    </w:p>
    <w:p w14:paraId="3D164FCB" w14:textId="362909C0" w:rsidR="00095004" w:rsidRPr="003A7090" w:rsidRDefault="00095004" w:rsidP="00CF51F1">
      <w:pPr>
        <w:pStyle w:val="-"/>
      </w:pPr>
      <w:r w:rsidRPr="003A7090">
        <w:t>дополнительная информация к операции</w:t>
      </w:r>
      <w:r w:rsidR="004B214A" w:rsidRPr="003A7090">
        <w:t xml:space="preserve"> (применение прав)</w:t>
      </w:r>
      <w:r w:rsidRPr="003A7090">
        <w:t>.</w:t>
      </w:r>
    </w:p>
    <w:p w14:paraId="4E3B1359" w14:textId="77777777" w:rsidR="00EA72D0" w:rsidRPr="003A7090" w:rsidRDefault="00095004" w:rsidP="00EA72D0">
      <w:pPr>
        <w:pStyle w:val="aff2"/>
      </w:pPr>
      <w:r w:rsidRPr="003A7090">
        <w:rPr>
          <w:lang w:val="ru-RU"/>
        </w:rPr>
        <w:t xml:space="preserve"> </w:t>
      </w:r>
      <w:r w:rsidRPr="003A7090">
        <w:rPr>
          <w:lang w:val="ru-RU" w:eastAsia="ru-RU"/>
        </w:rPr>
        <w:drawing>
          <wp:inline distT="0" distB="0" distL="0" distR="0" wp14:anchorId="5609ED0B" wp14:editId="2DAC087F">
            <wp:extent cx="5218982" cy="26463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7" r="12973"/>
                    <a:stretch/>
                  </pic:blipFill>
                  <pic:spPr bwMode="auto">
                    <a:xfrm>
                      <a:off x="0" y="0"/>
                      <a:ext cx="5229108" cy="265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F6E16" w14:textId="1680AE9D" w:rsidR="00EB6BF0" w:rsidRPr="003A7090" w:rsidRDefault="00EA72D0" w:rsidP="00EA72D0">
      <w:pPr>
        <w:pStyle w:val="aff4"/>
      </w:pPr>
      <w:bookmarkStart w:id="1402" w:name="_Ref61539666"/>
      <w:r w:rsidRPr="003A7090">
        <w:t xml:space="preserve">Рис. </w:t>
      </w:r>
      <w:fldSimple w:instr=" SEQ Рис. \* ARABIC ">
        <w:r w:rsidR="009249DD">
          <w:rPr>
            <w:noProof/>
          </w:rPr>
          <w:t>45</w:t>
        </w:r>
      </w:fldSimple>
      <w:bookmarkEnd w:id="1402"/>
    </w:p>
    <w:p w14:paraId="7103B170" w14:textId="3466595D" w:rsidR="00095004" w:rsidRPr="003A7090" w:rsidRDefault="00095004" w:rsidP="00377C16">
      <w:pPr>
        <w:pStyle w:val="a0"/>
      </w:pPr>
      <w:r w:rsidRPr="003A7090">
        <w:t>Также на панели управления представлена кнопка «Подробнее», при нажатии на которую открывается форма отображения информации об измененных полях по выбранной операции (</w:t>
      </w:r>
      <w:r w:rsidR="00D74BAA" w:rsidRPr="003A7090">
        <w:fldChar w:fldCharType="begin"/>
      </w:r>
      <w:r w:rsidR="00D74BAA" w:rsidRPr="003A7090">
        <w:instrText xml:space="preserve"> REF _Ref61539673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46</w:t>
      </w:r>
      <w:r w:rsidR="00D74BAA" w:rsidRPr="003A7090">
        <w:fldChar w:fldCharType="end"/>
      </w:r>
      <w:r w:rsidRPr="003A7090">
        <w:t>):</w:t>
      </w:r>
    </w:p>
    <w:p w14:paraId="5F98AAB1" w14:textId="77777777" w:rsidR="00EA72D0" w:rsidRPr="003A7090" w:rsidRDefault="00095004" w:rsidP="00EA72D0">
      <w:pPr>
        <w:pStyle w:val="aff2"/>
      </w:pPr>
      <w:r w:rsidRPr="003A7090">
        <w:rPr>
          <w:lang w:val="ru-RU"/>
        </w:rPr>
        <w:lastRenderedPageBreak/>
        <w:t xml:space="preserve"> </w:t>
      </w:r>
      <w:r w:rsidRPr="003A7090">
        <w:rPr>
          <w:lang w:val="ru-RU" w:eastAsia="ru-RU"/>
        </w:rPr>
        <w:drawing>
          <wp:inline distT="0" distB="0" distL="0" distR="0" wp14:anchorId="7DB3F94D" wp14:editId="5CD3F229">
            <wp:extent cx="4495571" cy="304172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" r="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571" cy="304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5D564" w14:textId="48BB19B6" w:rsidR="00EB6BF0" w:rsidRPr="003A7090" w:rsidRDefault="00EA72D0" w:rsidP="00EA72D0">
      <w:pPr>
        <w:pStyle w:val="aff4"/>
      </w:pPr>
      <w:bookmarkStart w:id="1403" w:name="_Ref61539673"/>
      <w:r w:rsidRPr="003A7090">
        <w:t xml:space="preserve">Рис. </w:t>
      </w:r>
      <w:fldSimple w:instr=" SEQ Рис. \* ARABIC ">
        <w:r w:rsidR="009249DD">
          <w:rPr>
            <w:noProof/>
          </w:rPr>
          <w:t>46</w:t>
        </w:r>
      </w:fldSimple>
      <w:bookmarkEnd w:id="1403"/>
    </w:p>
    <w:p w14:paraId="2139FA61" w14:textId="38D115DD" w:rsidR="00981822" w:rsidRDefault="004243D6" w:rsidP="001E215B">
      <w:pPr>
        <w:pStyle w:val="a0"/>
      </w:pPr>
      <w:r w:rsidRPr="003A7090">
        <w:t>В</w:t>
      </w:r>
      <w:r w:rsidR="00095004" w:rsidRPr="003A7090">
        <w:t xml:space="preserve"> форме представлен список измененных полей.</w:t>
      </w:r>
      <w:r w:rsidR="00377C16" w:rsidRPr="003A7090">
        <w:t xml:space="preserve"> Для каждого поля отображается номер</w:t>
      </w:r>
      <w:r w:rsidR="00095004" w:rsidRPr="003A7090">
        <w:t xml:space="preserve"> операции; наименование поля; старое значение и новое значение.</w:t>
      </w:r>
    </w:p>
    <w:p w14:paraId="6F9E650C" w14:textId="784EBFF1" w:rsidR="00EF7D10" w:rsidRPr="003C31FB" w:rsidRDefault="00EF7D10" w:rsidP="00EF7D10">
      <w:pPr>
        <w:pStyle w:val="a0"/>
      </w:pPr>
      <w:bookmarkStart w:id="1404" w:name="_Hlk74919779"/>
      <w:r>
        <w:t>Анализ записей регистрации событий безопасности в подсистеме администрирования должен выполняться администратором не менее одного раза в сутки.</w:t>
      </w:r>
    </w:p>
    <w:bookmarkEnd w:id="1404"/>
    <w:p w14:paraId="264F929E" w14:textId="2A81F3EE" w:rsidR="008C5230" w:rsidRPr="003A7090" w:rsidRDefault="008C5230" w:rsidP="00EF79BF">
      <w:pPr>
        <w:pStyle w:val="3"/>
      </w:pPr>
      <w:r w:rsidRPr="003A7090">
        <w:t>Поиск действий в администрировании безопасности используя «Фильтр»</w:t>
      </w:r>
    </w:p>
    <w:p w14:paraId="55B8743D" w14:textId="1C881995" w:rsidR="008C5230" w:rsidRPr="003A7090" w:rsidRDefault="008C5230" w:rsidP="008C5230">
      <w:pPr>
        <w:pStyle w:val="a0"/>
      </w:pPr>
      <w:r w:rsidRPr="003A7090">
        <w:t xml:space="preserve">Окно «Фильтр» производит поиск изменений в администрировании безопасности по заданным параметрам: </w:t>
      </w:r>
    </w:p>
    <w:p w14:paraId="2DC86E63" w14:textId="447FD6A7" w:rsidR="00081830" w:rsidRPr="003A7090" w:rsidRDefault="00531C5F" w:rsidP="00081830">
      <w:pPr>
        <w:pStyle w:val="-"/>
      </w:pPr>
      <w:r w:rsidRPr="003A7090">
        <w:t>с</w:t>
      </w:r>
      <w:r w:rsidR="00081830" w:rsidRPr="003A7090">
        <w:t xml:space="preserve"> – производит поиск по столбцу «Дата и время» и выводит строки аудита, в которых дата выполнения больше или равно введенным значениям;</w:t>
      </w:r>
    </w:p>
    <w:p w14:paraId="2A1CCBF0" w14:textId="6843ACA2" w:rsidR="00081830" w:rsidRPr="003A7090" w:rsidRDefault="00531C5F" w:rsidP="00A30AA1">
      <w:pPr>
        <w:pStyle w:val="-"/>
      </w:pPr>
      <w:r w:rsidRPr="003A7090">
        <w:t>п</w:t>
      </w:r>
      <w:r w:rsidR="00081830" w:rsidRPr="003A7090">
        <w:t>о – производит поиск по столбцу «Дата и время» и выводит строки аудита, в которых дата выполнения меньше или равно введенным значениям;</w:t>
      </w:r>
    </w:p>
    <w:p w14:paraId="78525777" w14:textId="239E6BA9" w:rsidR="008C5230" w:rsidRPr="003A7090" w:rsidRDefault="00531C5F" w:rsidP="008C5230">
      <w:pPr>
        <w:pStyle w:val="-"/>
      </w:pPr>
      <w:r w:rsidRPr="003A7090">
        <w:t>с</w:t>
      </w:r>
      <w:r w:rsidR="008C5230" w:rsidRPr="003A7090">
        <w:t>убъект</w:t>
      </w:r>
      <w:r w:rsidR="002F147B" w:rsidRPr="003A7090">
        <w:t xml:space="preserve"> </w:t>
      </w:r>
      <w:r w:rsidR="00081830" w:rsidRPr="003A7090">
        <w:t>– производит поиск по столбцу «Субъект» и выводит строки аудита, в которых введенн</w:t>
      </w:r>
      <w:r w:rsidR="00D53E43" w:rsidRPr="003A7090">
        <w:t>ая</w:t>
      </w:r>
      <w:r w:rsidR="00081830" w:rsidRPr="003A7090">
        <w:t xml:space="preserve"> </w:t>
      </w:r>
      <w:r w:rsidR="00D53E43" w:rsidRPr="003A7090">
        <w:t>фраза</w:t>
      </w:r>
      <w:r w:rsidR="00081830" w:rsidRPr="003A7090">
        <w:t xml:space="preserve"> неточно совпадает со значением в столбце «Субъект»</w:t>
      </w:r>
      <w:r w:rsidR="008C5230" w:rsidRPr="003A7090">
        <w:t>;</w:t>
      </w:r>
    </w:p>
    <w:p w14:paraId="54A7ECAD" w14:textId="58025E02" w:rsidR="008C5230" w:rsidRDefault="00531C5F" w:rsidP="008C5230">
      <w:pPr>
        <w:pStyle w:val="-"/>
      </w:pPr>
      <w:r w:rsidRPr="003A7090">
        <w:t>о</w:t>
      </w:r>
      <w:r w:rsidR="008C5230" w:rsidRPr="003A7090">
        <w:t>бъект</w:t>
      </w:r>
      <w:r w:rsidR="002F147B" w:rsidRPr="003A7090">
        <w:t xml:space="preserve"> </w:t>
      </w:r>
      <w:r w:rsidR="00081830" w:rsidRPr="003A7090">
        <w:t xml:space="preserve">– производит поиск по столбцу «Объект» и выводит строки аудита, в которых введенное </w:t>
      </w:r>
      <w:r w:rsidR="00F10599" w:rsidRPr="003A7090">
        <w:t>фраза</w:t>
      </w:r>
      <w:r w:rsidR="00081830" w:rsidRPr="003A7090">
        <w:t xml:space="preserve"> неточно совпадает со значением в столбце «</w:t>
      </w:r>
      <w:r w:rsidR="00F10599" w:rsidRPr="003A7090">
        <w:t>Объект</w:t>
      </w:r>
      <w:r w:rsidR="00081830" w:rsidRPr="003A7090">
        <w:t>»</w:t>
      </w:r>
      <w:r w:rsidR="009E360E">
        <w:t>;</w:t>
      </w:r>
    </w:p>
    <w:p w14:paraId="6DDD5268" w14:textId="73DED749" w:rsidR="009E360E" w:rsidRPr="003A7090" w:rsidRDefault="009E360E" w:rsidP="008C5230">
      <w:pPr>
        <w:pStyle w:val="-"/>
      </w:pPr>
      <w:r>
        <w:t>тип операции – производит поиск по столбцу «Тип операции».</w:t>
      </w:r>
    </w:p>
    <w:p w14:paraId="2A9266F1" w14:textId="0585174E" w:rsidR="008C5230" w:rsidRPr="003A7090" w:rsidRDefault="008C5230" w:rsidP="008C5230">
      <w:pPr>
        <w:pStyle w:val="a0"/>
      </w:pPr>
      <w:r w:rsidRPr="003A7090">
        <w:t xml:space="preserve">Кнопка «Применить» производит поиск пользователей по заданным параметрам, а кнопка «Очистить» возвращает все строки с данными </w:t>
      </w:r>
      <w:r w:rsidR="00531C5F" w:rsidRPr="003A7090">
        <w:t>аудита</w:t>
      </w:r>
      <w:r w:rsidRPr="003A7090">
        <w:t xml:space="preserve"> к исходному виду (</w:t>
      </w:r>
      <w:r w:rsidR="00D74BAA" w:rsidRPr="003A7090">
        <w:fldChar w:fldCharType="begin"/>
      </w:r>
      <w:r w:rsidR="00D74BAA" w:rsidRPr="003A7090">
        <w:instrText xml:space="preserve"> REF _Ref61539683 \h </w:instrText>
      </w:r>
      <w:r w:rsidR="009124AD" w:rsidRPr="003A7090">
        <w:instrText xml:space="preserve"> \* MERGEFORMAT </w:instrText>
      </w:r>
      <w:r w:rsidR="00D74BAA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47</w:t>
      </w:r>
      <w:r w:rsidR="00D74BAA" w:rsidRPr="003A7090">
        <w:fldChar w:fldCharType="end"/>
      </w:r>
      <w:r w:rsidRPr="003A7090">
        <w:t>).</w:t>
      </w:r>
    </w:p>
    <w:p w14:paraId="3318AD1F" w14:textId="77777777" w:rsidR="00EA72D0" w:rsidRPr="003A7090" w:rsidRDefault="008C5230" w:rsidP="00EA72D0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222CB854" wp14:editId="15AC659C">
            <wp:extent cx="1763693" cy="2790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39" cy="28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02B1" w14:textId="2CAEBFE1" w:rsidR="008C5230" w:rsidRDefault="00EA72D0" w:rsidP="00EA72D0">
      <w:pPr>
        <w:pStyle w:val="aff4"/>
        <w:rPr>
          <w:noProof/>
        </w:rPr>
      </w:pPr>
      <w:bookmarkStart w:id="1405" w:name="_Ref61539683"/>
      <w:r w:rsidRPr="003A7090">
        <w:t xml:space="preserve">Рис. </w:t>
      </w:r>
      <w:fldSimple w:instr=" SEQ Рис. \* ARABIC ">
        <w:r w:rsidR="009249DD">
          <w:rPr>
            <w:noProof/>
          </w:rPr>
          <w:t>47</w:t>
        </w:r>
      </w:fldSimple>
      <w:bookmarkEnd w:id="1405"/>
    </w:p>
    <w:p w14:paraId="1DE7105E" w14:textId="666241F6" w:rsidR="009E360E" w:rsidRPr="003A7090" w:rsidRDefault="009E360E" w:rsidP="009E360E">
      <w:pPr>
        <w:pStyle w:val="a0"/>
      </w:pPr>
      <w:bookmarkStart w:id="1406" w:name="_Hlk74919931"/>
      <w:r w:rsidRPr="003A7090">
        <w:t xml:space="preserve">Описание </w:t>
      </w:r>
      <w:r>
        <w:t>типов операции</w:t>
      </w:r>
      <w:r w:rsidRPr="003A7090">
        <w:t xml:space="preserve"> приведено в таблице (</w:t>
      </w:r>
      <w:r w:rsidR="00A64ECA">
        <w:fldChar w:fldCharType="begin"/>
      </w:r>
      <w:r w:rsidR="00A64ECA">
        <w:instrText xml:space="preserve"> REF _Ref72851920 \h </w:instrText>
      </w:r>
      <w:r w:rsidR="00A64ECA">
        <w:fldChar w:fldCharType="separate"/>
      </w:r>
      <w:r w:rsidR="009249DD">
        <w:t xml:space="preserve">Таблица </w:t>
      </w:r>
      <w:r w:rsidR="009249DD">
        <w:rPr>
          <w:noProof/>
        </w:rPr>
        <w:t>3</w:t>
      </w:r>
      <w:r w:rsidR="00A64ECA">
        <w:fldChar w:fldCharType="end"/>
      </w:r>
      <w:r w:rsidRPr="003A7090">
        <w:t>).</w:t>
      </w:r>
    </w:p>
    <w:p w14:paraId="380D125A" w14:textId="37A9BCC5" w:rsidR="00A64ECA" w:rsidRDefault="00A64ECA" w:rsidP="00A64ECA">
      <w:pPr>
        <w:pStyle w:val="TablName"/>
      </w:pPr>
      <w:bookmarkStart w:id="1407" w:name="_Ref72851920"/>
      <w:r>
        <w:t xml:space="preserve">Таблица </w:t>
      </w:r>
      <w:fldSimple w:instr=" SEQ Таблица \* ARABIC ">
        <w:r w:rsidR="009249DD">
          <w:rPr>
            <w:noProof/>
          </w:rPr>
          <w:t>3</w:t>
        </w:r>
      </w:fldSimple>
      <w:bookmarkEnd w:id="1407"/>
      <w:r>
        <w:t xml:space="preserve"> – Описание типов операций в подсистеме администрирования.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6"/>
        <w:gridCol w:w="5409"/>
      </w:tblGrid>
      <w:tr w:rsidR="009E360E" w:rsidRPr="003A7090" w14:paraId="68F625C2" w14:textId="77777777" w:rsidTr="00863DD3">
        <w:tc>
          <w:tcPr>
            <w:tcW w:w="4786" w:type="dxa"/>
          </w:tcPr>
          <w:p w14:paraId="555243C2" w14:textId="2A4799CC" w:rsidR="009E360E" w:rsidRPr="003A7090" w:rsidRDefault="009E360E" w:rsidP="007541B6">
            <w:pPr>
              <w:pStyle w:val="TableGraf12M"/>
              <w:rPr>
                <w:b/>
              </w:rPr>
            </w:pPr>
            <w:r>
              <w:rPr>
                <w:b/>
              </w:rPr>
              <w:t>Тип операции</w:t>
            </w:r>
          </w:p>
        </w:tc>
        <w:tc>
          <w:tcPr>
            <w:tcW w:w="5409" w:type="dxa"/>
          </w:tcPr>
          <w:p w14:paraId="4FFE46FD" w14:textId="77777777" w:rsidR="009E360E" w:rsidRPr="003A7090" w:rsidRDefault="009E360E" w:rsidP="007541B6">
            <w:pPr>
              <w:pStyle w:val="TableGraf12M"/>
              <w:rPr>
                <w:b/>
              </w:rPr>
            </w:pPr>
            <w:r w:rsidRPr="003A7090">
              <w:rPr>
                <w:b/>
              </w:rPr>
              <w:t>Описание</w:t>
            </w:r>
          </w:p>
        </w:tc>
      </w:tr>
      <w:tr w:rsidR="009E360E" w:rsidRPr="003A7090" w14:paraId="2B6813E9" w14:textId="77777777" w:rsidTr="00863DD3">
        <w:tc>
          <w:tcPr>
            <w:tcW w:w="4786" w:type="dxa"/>
          </w:tcPr>
          <w:p w14:paraId="4613791D" w14:textId="08960705" w:rsidR="009E360E" w:rsidRPr="003A7090" w:rsidRDefault="009E360E" w:rsidP="007541B6">
            <w:pPr>
              <w:pStyle w:val="TableGraf12L"/>
            </w:pPr>
            <w:r>
              <w:t>Добавление</w:t>
            </w:r>
          </w:p>
        </w:tc>
        <w:tc>
          <w:tcPr>
            <w:tcW w:w="5409" w:type="dxa"/>
          </w:tcPr>
          <w:p w14:paraId="741A2E1D" w14:textId="394E2D69" w:rsidR="009E360E" w:rsidRPr="003A7090" w:rsidRDefault="00A64ECA" w:rsidP="007541B6">
            <w:pPr>
              <w:pStyle w:val="TableGraf12L"/>
            </w:pPr>
            <w:r>
              <w:t>Событие, связанное с добавлением объекта</w:t>
            </w:r>
          </w:p>
        </w:tc>
      </w:tr>
      <w:tr w:rsidR="009E360E" w:rsidRPr="003A7090" w14:paraId="6011CB48" w14:textId="77777777" w:rsidTr="00863DD3">
        <w:tc>
          <w:tcPr>
            <w:tcW w:w="4786" w:type="dxa"/>
          </w:tcPr>
          <w:p w14:paraId="52D09168" w14:textId="6D262091" w:rsidR="009E360E" w:rsidRPr="003A7090" w:rsidRDefault="009E360E" w:rsidP="007541B6">
            <w:pPr>
              <w:pStyle w:val="TableGraf12L"/>
            </w:pPr>
            <w:r>
              <w:t>Удаление</w:t>
            </w:r>
          </w:p>
        </w:tc>
        <w:tc>
          <w:tcPr>
            <w:tcW w:w="5409" w:type="dxa"/>
          </w:tcPr>
          <w:p w14:paraId="266732BA" w14:textId="2BA755BD" w:rsidR="009E360E" w:rsidRPr="003A7090" w:rsidRDefault="00A64ECA" w:rsidP="007541B6">
            <w:pPr>
              <w:pStyle w:val="TableGraf12L"/>
            </w:pPr>
            <w:r>
              <w:t>Событие, связанное с удалением объекта</w:t>
            </w:r>
          </w:p>
        </w:tc>
      </w:tr>
      <w:tr w:rsidR="009E360E" w:rsidRPr="003A7090" w14:paraId="65BED35C" w14:textId="77777777" w:rsidTr="00863DD3">
        <w:tc>
          <w:tcPr>
            <w:tcW w:w="4786" w:type="dxa"/>
          </w:tcPr>
          <w:p w14:paraId="25B06E76" w14:textId="21E85674" w:rsidR="009E360E" w:rsidRPr="003A7090" w:rsidRDefault="009E360E" w:rsidP="007541B6">
            <w:pPr>
              <w:pStyle w:val="TableGraf12L"/>
            </w:pPr>
            <w:r>
              <w:t>Редактирование</w:t>
            </w:r>
          </w:p>
        </w:tc>
        <w:tc>
          <w:tcPr>
            <w:tcW w:w="5409" w:type="dxa"/>
          </w:tcPr>
          <w:p w14:paraId="7C8A6E85" w14:textId="0E606788" w:rsidR="009E360E" w:rsidRPr="003A7090" w:rsidRDefault="00A64ECA" w:rsidP="007541B6">
            <w:pPr>
              <w:pStyle w:val="TableGraf12L"/>
            </w:pPr>
            <w:r>
              <w:t>Событие, связанное с редактированием объекта</w:t>
            </w:r>
          </w:p>
        </w:tc>
      </w:tr>
      <w:tr w:rsidR="009E360E" w:rsidRPr="003A7090" w14:paraId="7457AF8B" w14:textId="77777777" w:rsidTr="00863DD3">
        <w:tc>
          <w:tcPr>
            <w:tcW w:w="4786" w:type="dxa"/>
          </w:tcPr>
          <w:p w14:paraId="64BF51C0" w14:textId="510C2AE6" w:rsidR="009E360E" w:rsidRPr="003A7090" w:rsidRDefault="009E360E" w:rsidP="007541B6">
            <w:pPr>
              <w:pStyle w:val="TableGraf12L"/>
            </w:pPr>
            <w:r>
              <w:t>Выгрузка прав</w:t>
            </w:r>
          </w:p>
        </w:tc>
        <w:tc>
          <w:tcPr>
            <w:tcW w:w="5409" w:type="dxa"/>
          </w:tcPr>
          <w:p w14:paraId="1AB03115" w14:textId="1E9D4F4A" w:rsidR="009E360E" w:rsidRPr="003A7090" w:rsidRDefault="00A64ECA" w:rsidP="007541B6">
            <w:pPr>
              <w:pStyle w:val="TableGraf12L"/>
            </w:pPr>
            <w:r>
              <w:t>Событие, связанное с выгрузкой прав</w:t>
            </w:r>
          </w:p>
        </w:tc>
      </w:tr>
      <w:tr w:rsidR="009E360E" w:rsidRPr="003A7090" w14:paraId="61790BAD" w14:textId="77777777" w:rsidTr="00863DD3">
        <w:tc>
          <w:tcPr>
            <w:tcW w:w="4786" w:type="dxa"/>
          </w:tcPr>
          <w:p w14:paraId="62F65B2F" w14:textId="5003BBFC" w:rsidR="009E360E" w:rsidRPr="003A7090" w:rsidRDefault="009E360E" w:rsidP="007541B6">
            <w:pPr>
              <w:pStyle w:val="TableGraf12L"/>
            </w:pPr>
            <w:r>
              <w:t>Вход</w:t>
            </w:r>
          </w:p>
        </w:tc>
        <w:tc>
          <w:tcPr>
            <w:tcW w:w="5409" w:type="dxa"/>
          </w:tcPr>
          <w:p w14:paraId="2015054D" w14:textId="3BAA8896" w:rsidR="009E360E" w:rsidRPr="003A7090" w:rsidRDefault="00A64ECA" w:rsidP="007541B6">
            <w:pPr>
              <w:pStyle w:val="TableGraf12L"/>
            </w:pPr>
            <w:r>
              <w:t>Событие, связанное со входом администратора в подсистему администрирования</w:t>
            </w:r>
          </w:p>
        </w:tc>
      </w:tr>
      <w:tr w:rsidR="009E360E" w:rsidRPr="003A7090" w14:paraId="2395C459" w14:textId="77777777" w:rsidTr="00863DD3">
        <w:tc>
          <w:tcPr>
            <w:tcW w:w="4786" w:type="dxa"/>
          </w:tcPr>
          <w:p w14:paraId="7BC1C83B" w14:textId="56AF8BF0" w:rsidR="009E360E" w:rsidRPr="003A7090" w:rsidRDefault="009E360E" w:rsidP="007541B6">
            <w:pPr>
              <w:pStyle w:val="TableGraf12L"/>
            </w:pPr>
            <w:r>
              <w:t>Выход</w:t>
            </w:r>
          </w:p>
        </w:tc>
        <w:tc>
          <w:tcPr>
            <w:tcW w:w="5409" w:type="dxa"/>
          </w:tcPr>
          <w:p w14:paraId="542B7E36" w14:textId="602AB756" w:rsidR="009E360E" w:rsidRPr="003A7090" w:rsidRDefault="00A64ECA" w:rsidP="007541B6">
            <w:pPr>
              <w:pStyle w:val="TableGraf12L"/>
            </w:pPr>
            <w:r>
              <w:t>Событие, связанное с выходом администратора из подсистемы администрирования</w:t>
            </w:r>
          </w:p>
        </w:tc>
      </w:tr>
      <w:tr w:rsidR="009E360E" w:rsidRPr="003A7090" w14:paraId="68221BC2" w14:textId="77777777" w:rsidTr="00863DD3">
        <w:tc>
          <w:tcPr>
            <w:tcW w:w="4786" w:type="dxa"/>
          </w:tcPr>
          <w:p w14:paraId="439A3EEF" w14:textId="4E4EB981" w:rsidR="009E360E" w:rsidRPr="003A7090" w:rsidRDefault="009E360E" w:rsidP="007541B6">
            <w:pPr>
              <w:pStyle w:val="TableGraf12L"/>
            </w:pPr>
            <w:r>
              <w:t>Применить права</w:t>
            </w:r>
          </w:p>
        </w:tc>
        <w:tc>
          <w:tcPr>
            <w:tcW w:w="5409" w:type="dxa"/>
          </w:tcPr>
          <w:p w14:paraId="0F6D1DEF" w14:textId="6E5779A3" w:rsidR="009E360E" w:rsidRPr="003A7090" w:rsidRDefault="00A64ECA" w:rsidP="007541B6">
            <w:pPr>
              <w:pStyle w:val="TableGraf12L"/>
            </w:pPr>
            <w:r>
              <w:t>Событие, связанное с применением прав объекта</w:t>
            </w:r>
          </w:p>
        </w:tc>
      </w:tr>
      <w:tr w:rsidR="009E360E" w:rsidRPr="003A7090" w14:paraId="083B1D64" w14:textId="77777777" w:rsidTr="00863DD3">
        <w:tc>
          <w:tcPr>
            <w:tcW w:w="4786" w:type="dxa"/>
          </w:tcPr>
          <w:p w14:paraId="7F8FDBAE" w14:textId="0DBE8AA2" w:rsidR="009E360E" w:rsidRPr="003A7090" w:rsidRDefault="009E360E" w:rsidP="007541B6">
            <w:pPr>
              <w:pStyle w:val="TableGraf12L"/>
            </w:pPr>
            <w:r>
              <w:t>Загрузка прав</w:t>
            </w:r>
          </w:p>
        </w:tc>
        <w:tc>
          <w:tcPr>
            <w:tcW w:w="5409" w:type="dxa"/>
          </w:tcPr>
          <w:p w14:paraId="4CEBAC3A" w14:textId="310EC61E" w:rsidR="009E360E" w:rsidRPr="003A7090" w:rsidRDefault="00A64ECA" w:rsidP="007541B6">
            <w:pPr>
              <w:pStyle w:val="TableGraf12L"/>
            </w:pPr>
            <w:r>
              <w:t>Событие, связанное с загрузкой прав</w:t>
            </w:r>
          </w:p>
        </w:tc>
      </w:tr>
    </w:tbl>
    <w:p w14:paraId="64A6EB92" w14:textId="07A32467" w:rsidR="009478F6" w:rsidRPr="003A7090" w:rsidRDefault="00AA455F" w:rsidP="00947733">
      <w:pPr>
        <w:pStyle w:val="2"/>
      </w:pPr>
      <w:bookmarkStart w:id="1408" w:name="_Toc78731758"/>
      <w:bookmarkEnd w:id="1406"/>
      <w:r w:rsidRPr="003A7090">
        <w:t>Вкладка «</w:t>
      </w:r>
      <w:bookmarkEnd w:id="1190"/>
      <w:r w:rsidR="007A7E2E" w:rsidRPr="003A7090">
        <w:t>Синхронизация</w:t>
      </w:r>
      <w:r w:rsidRPr="003A7090">
        <w:t>»</w:t>
      </w:r>
      <w:bookmarkEnd w:id="1408"/>
    </w:p>
    <w:p w14:paraId="64A6EB93" w14:textId="000F2CD6" w:rsidR="004B2115" w:rsidRPr="003A7090" w:rsidRDefault="004B2115" w:rsidP="00947733">
      <w:pPr>
        <w:pStyle w:val="a0"/>
      </w:pPr>
      <w:r w:rsidRPr="003A7090">
        <w:t>Вкладка «</w:t>
      </w:r>
      <w:r w:rsidR="007A7E2E" w:rsidRPr="003A7090">
        <w:t>Синхронизация</w:t>
      </w:r>
      <w:r w:rsidRPr="003A7090">
        <w:t xml:space="preserve">» состоит </w:t>
      </w:r>
      <w:r w:rsidR="007A7E2E" w:rsidRPr="003A7090">
        <w:t>из трех</w:t>
      </w:r>
      <w:r w:rsidRPr="003A7090">
        <w:t xml:space="preserve"> подпункт</w:t>
      </w:r>
      <w:r w:rsidR="007A7E2E" w:rsidRPr="003A7090">
        <w:t>ов</w:t>
      </w:r>
      <w:r w:rsidR="00694BC7" w:rsidRPr="003A7090">
        <w:t>:</w:t>
      </w:r>
      <w:r w:rsidR="00E61A64" w:rsidRPr="003A7090">
        <w:t xml:space="preserve"> </w:t>
      </w:r>
      <w:r w:rsidRPr="003A7090">
        <w:t xml:space="preserve">«Применить </w:t>
      </w:r>
      <w:r w:rsidR="007A7E2E" w:rsidRPr="003A7090">
        <w:t>права</w:t>
      </w:r>
      <w:r w:rsidRPr="003A7090">
        <w:t>»</w:t>
      </w:r>
      <w:r w:rsidR="007A7E2E" w:rsidRPr="003A7090">
        <w:t>, «</w:t>
      </w:r>
      <w:r w:rsidR="00095004" w:rsidRPr="003A7090">
        <w:t>Загрузить</w:t>
      </w:r>
      <w:r w:rsidR="00DC72DF" w:rsidRPr="003A7090">
        <w:t xml:space="preserve"> права» и «Выгрузить права»</w:t>
      </w:r>
      <w:r w:rsidR="0016201B" w:rsidRPr="003A7090">
        <w:t xml:space="preserve"> </w:t>
      </w:r>
      <w:r w:rsidR="000F2416" w:rsidRPr="003A7090">
        <w:t>(</w:t>
      </w:r>
      <w:r w:rsidR="008A5D91" w:rsidRPr="003A7090">
        <w:fldChar w:fldCharType="begin"/>
      </w:r>
      <w:r w:rsidR="008A5D91" w:rsidRPr="003A7090">
        <w:instrText xml:space="preserve"> REF _Ref61595690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48</w:t>
      </w:r>
      <w:r w:rsidR="008A5D91" w:rsidRPr="003A7090">
        <w:fldChar w:fldCharType="end"/>
      </w:r>
      <w:r w:rsidR="000F2416" w:rsidRPr="003A7090">
        <w:t>)</w:t>
      </w:r>
      <w:r w:rsidR="00E819BC" w:rsidRPr="003A7090">
        <w:t>.</w:t>
      </w:r>
    </w:p>
    <w:p w14:paraId="1B4CB9C9" w14:textId="77777777" w:rsidR="00EA72D0" w:rsidRPr="003A7090" w:rsidRDefault="000F2416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BDDF667" wp14:editId="60D4956D">
            <wp:extent cx="1390650" cy="106973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42758" t="6512" r="47515" b="79673"/>
                    <a:stretch/>
                  </pic:blipFill>
                  <pic:spPr bwMode="auto">
                    <a:xfrm>
                      <a:off x="0" y="0"/>
                      <a:ext cx="1398409" cy="107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9E1C5" w14:textId="0A8B9199" w:rsidR="00EB6BF0" w:rsidRPr="003A7090" w:rsidRDefault="00EA72D0" w:rsidP="00EA72D0">
      <w:pPr>
        <w:pStyle w:val="aff4"/>
      </w:pPr>
      <w:bookmarkStart w:id="1409" w:name="_Ref61595690"/>
      <w:r w:rsidRPr="003A7090">
        <w:t xml:space="preserve">Рис. </w:t>
      </w:r>
      <w:fldSimple w:instr=" SEQ Рис. \* ARABIC ">
        <w:r w:rsidR="009249DD">
          <w:rPr>
            <w:noProof/>
          </w:rPr>
          <w:t>48</w:t>
        </w:r>
      </w:fldSimple>
      <w:bookmarkEnd w:id="1409"/>
    </w:p>
    <w:p w14:paraId="7A9EC105" w14:textId="723AF6F1" w:rsidR="000F2416" w:rsidRPr="003A7090" w:rsidRDefault="000F2416" w:rsidP="004B214A">
      <w:pPr>
        <w:pStyle w:val="3"/>
      </w:pPr>
      <w:bookmarkStart w:id="1410" w:name="_Ref53588390"/>
      <w:r w:rsidRPr="003A7090">
        <w:lastRenderedPageBreak/>
        <w:t>Вкладка «Применить права»</w:t>
      </w:r>
      <w:bookmarkEnd w:id="1410"/>
    </w:p>
    <w:p w14:paraId="04E872F1" w14:textId="3141A6EF" w:rsidR="000F2416" w:rsidRPr="003A7090" w:rsidRDefault="000F2416" w:rsidP="00947733">
      <w:pPr>
        <w:pStyle w:val="a0"/>
      </w:pPr>
      <w:proofErr w:type="gramStart"/>
      <w:r w:rsidRPr="003A7090">
        <w:t xml:space="preserve">После </w:t>
      </w:r>
      <w:r w:rsidR="00E2494E" w:rsidRPr="003A7090">
        <w:t>изменения любой информации в подсистеме администрирования</w:t>
      </w:r>
      <w:r w:rsidR="00F32DCA" w:rsidRPr="003A7090">
        <w:t xml:space="preserve"> Программы</w:t>
      </w:r>
      <w:r w:rsidRPr="003A7090">
        <w:t>,</w:t>
      </w:r>
      <w:proofErr w:type="gramEnd"/>
      <w:r w:rsidRPr="003A7090">
        <w:t xml:space="preserve"> </w:t>
      </w:r>
      <w:r w:rsidR="002963B7" w:rsidRPr="003A7090">
        <w:t xml:space="preserve">необходимо </w:t>
      </w:r>
      <w:r w:rsidR="00E2494E" w:rsidRPr="003A7090">
        <w:t>синхрони</w:t>
      </w:r>
      <w:r w:rsidR="002963B7" w:rsidRPr="003A7090">
        <w:t>зировать</w:t>
      </w:r>
      <w:r w:rsidR="00E2494E" w:rsidRPr="003A7090">
        <w:t xml:space="preserve"> </w:t>
      </w:r>
      <w:r w:rsidR="002963B7" w:rsidRPr="003A7090">
        <w:t xml:space="preserve">данные </w:t>
      </w:r>
      <w:r w:rsidR="00E2494E" w:rsidRPr="003A7090">
        <w:t>с подсистемой фильтрации Программы с помощью вкладки «Применить права»</w:t>
      </w:r>
      <w:r w:rsidRPr="003A7090">
        <w:t xml:space="preserve"> (</w:t>
      </w:r>
      <w:r w:rsidR="008A5D91" w:rsidRPr="003A7090">
        <w:fldChar w:fldCharType="begin"/>
      </w:r>
      <w:r w:rsidR="008A5D91" w:rsidRPr="003A7090">
        <w:instrText xml:space="preserve"> REF _Ref61595702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49</w:t>
      </w:r>
      <w:r w:rsidR="008A5D91" w:rsidRPr="003A7090">
        <w:fldChar w:fldCharType="end"/>
      </w:r>
      <w:r w:rsidRPr="003A7090">
        <w:t>)</w:t>
      </w:r>
      <w:r w:rsidR="00E819BC" w:rsidRPr="003A7090">
        <w:t>.</w:t>
      </w:r>
    </w:p>
    <w:p w14:paraId="2B6B1A97" w14:textId="77777777" w:rsidR="00EA72D0" w:rsidRPr="003A7090" w:rsidRDefault="000F2416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4BC34F17" wp14:editId="207E8734">
            <wp:extent cx="1208232" cy="1022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42758" t="6316" r="47515" b="78488"/>
                    <a:stretch/>
                  </pic:blipFill>
                  <pic:spPr bwMode="auto">
                    <a:xfrm>
                      <a:off x="0" y="0"/>
                      <a:ext cx="1211480" cy="102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9900D" w14:textId="6F379A27" w:rsidR="0016201B" w:rsidRPr="003A7090" w:rsidRDefault="00EA72D0" w:rsidP="00EA72D0">
      <w:pPr>
        <w:pStyle w:val="aff4"/>
      </w:pPr>
      <w:bookmarkStart w:id="1411" w:name="_Ref61595702"/>
      <w:r w:rsidRPr="003A7090">
        <w:t xml:space="preserve">Рис. </w:t>
      </w:r>
      <w:fldSimple w:instr=" SEQ Рис. \* ARABIC ">
        <w:r w:rsidR="009249DD">
          <w:rPr>
            <w:noProof/>
          </w:rPr>
          <w:t>49</w:t>
        </w:r>
      </w:fldSimple>
      <w:bookmarkEnd w:id="1411"/>
    </w:p>
    <w:p w14:paraId="2BCEEFC2" w14:textId="3282AAEF" w:rsidR="000F2416" w:rsidRPr="003A7090" w:rsidRDefault="0074410F" w:rsidP="00947733">
      <w:pPr>
        <w:pStyle w:val="a0"/>
      </w:pPr>
      <w:r w:rsidRPr="003A7090">
        <w:t>О</w:t>
      </w:r>
      <w:r w:rsidR="000F2416" w:rsidRPr="003A7090">
        <w:t xml:space="preserve">кно </w:t>
      </w:r>
      <w:r w:rsidR="002963B7" w:rsidRPr="003A7090">
        <w:t>для синхронизации</w:t>
      </w:r>
      <w:r w:rsidR="000F2416" w:rsidRPr="003A7090">
        <w:t xml:space="preserve"> </w:t>
      </w:r>
      <w:r w:rsidRPr="003A7090">
        <w:t>данных подсис</w:t>
      </w:r>
      <w:r w:rsidR="00C41325" w:rsidRPr="003A7090">
        <w:t>темы администрирования</w:t>
      </w:r>
      <w:r w:rsidR="00A64ECA">
        <w:t xml:space="preserve"> с</w:t>
      </w:r>
      <w:r w:rsidR="00C41325" w:rsidRPr="003A7090">
        <w:t xml:space="preserve"> </w:t>
      </w:r>
      <w:r w:rsidR="00586112" w:rsidRPr="003A7090">
        <w:t>подсистем</w:t>
      </w:r>
      <w:r w:rsidR="00C41325" w:rsidRPr="003A7090">
        <w:t>ой</w:t>
      </w:r>
      <w:r w:rsidR="00586112" w:rsidRPr="003A7090">
        <w:t xml:space="preserve"> фильтрации</w:t>
      </w:r>
      <w:r w:rsidR="000F2416" w:rsidRPr="003A7090">
        <w:t xml:space="preserve"> (</w:t>
      </w:r>
      <w:r w:rsidR="008A5D91" w:rsidRPr="003A7090">
        <w:fldChar w:fldCharType="begin"/>
      </w:r>
      <w:r w:rsidR="008A5D91" w:rsidRPr="003A7090">
        <w:instrText xml:space="preserve"> REF _Ref61595714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50</w:t>
      </w:r>
      <w:r w:rsidR="008A5D91" w:rsidRPr="003A7090">
        <w:fldChar w:fldCharType="end"/>
      </w:r>
      <w:r w:rsidR="000F2416" w:rsidRPr="003A7090">
        <w:t>)</w:t>
      </w:r>
      <w:r w:rsidR="00E819BC" w:rsidRPr="003A7090">
        <w:t>.</w:t>
      </w:r>
    </w:p>
    <w:p w14:paraId="5AEC9415" w14:textId="77777777" w:rsidR="00EA72D0" w:rsidRPr="003A7090" w:rsidRDefault="000F2416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242E69DA" wp14:editId="62102305">
            <wp:extent cx="3433981" cy="11717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981" cy="117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BC8F" w14:textId="3EE3B003" w:rsidR="0016201B" w:rsidRPr="003A7090" w:rsidRDefault="00EA72D0" w:rsidP="00EA72D0">
      <w:pPr>
        <w:pStyle w:val="aff4"/>
      </w:pPr>
      <w:bookmarkStart w:id="1412" w:name="_Ref61595714"/>
      <w:r w:rsidRPr="003A7090">
        <w:t xml:space="preserve">Рис. </w:t>
      </w:r>
      <w:fldSimple w:instr=" SEQ Рис. \* ARABIC ">
        <w:r w:rsidR="009249DD">
          <w:rPr>
            <w:noProof/>
          </w:rPr>
          <w:t>50</w:t>
        </w:r>
      </w:fldSimple>
      <w:bookmarkEnd w:id="1412"/>
    </w:p>
    <w:p w14:paraId="5FDC5F6A" w14:textId="1DB308AC" w:rsidR="00F1269D" w:rsidRPr="003A7090" w:rsidRDefault="00F1269D" w:rsidP="00947733">
      <w:pPr>
        <w:pStyle w:val="a0"/>
      </w:pPr>
      <w:r w:rsidRPr="003A7090">
        <w:t xml:space="preserve">В </w:t>
      </w:r>
      <w:r w:rsidR="00863DD3">
        <w:t>данном</w:t>
      </w:r>
      <w:r w:rsidRPr="003A7090">
        <w:t xml:space="preserve"> окне при помощи кнопки «Добавить сервер» можно добавить </w:t>
      </w:r>
      <w:r w:rsidR="00734515" w:rsidRPr="003A7090">
        <w:t xml:space="preserve">новые </w:t>
      </w:r>
      <w:r w:rsidRPr="003A7090">
        <w:t>серверы</w:t>
      </w:r>
      <w:r w:rsidR="008901FD" w:rsidRPr="003A7090">
        <w:t xml:space="preserve"> подсистемы фильтрации</w:t>
      </w:r>
      <w:r w:rsidRPr="003A7090">
        <w:t xml:space="preserve"> </w:t>
      </w:r>
      <w:r w:rsidR="00531C5F" w:rsidRPr="003A7090">
        <w:t>для синхронизации данных подсистем администрирования и фильтраций</w:t>
      </w:r>
      <w:r w:rsidRPr="003A7090">
        <w:t xml:space="preserve">. Кнопка «Продолжить» синхронизирует эти права и открывает окно с </w:t>
      </w:r>
      <w:r w:rsidR="00CE443B" w:rsidRPr="003A7090">
        <w:t>подтверждением изменений</w:t>
      </w:r>
      <w:r w:rsidRPr="003A7090">
        <w:t xml:space="preserve"> этих прав, кнопка «Отмена» закрывает окно применения прав.</w:t>
      </w:r>
    </w:p>
    <w:p w14:paraId="3638EA92" w14:textId="2E292E4E" w:rsidR="00C41325" w:rsidRPr="003A7090" w:rsidRDefault="00C41325" w:rsidP="00947733">
      <w:pPr>
        <w:pStyle w:val="a0"/>
      </w:pPr>
      <w:r w:rsidRPr="003A7090">
        <w:t>К одной подсистеме администрирования можно добавить несколько подсистем фильтрации</w:t>
      </w:r>
      <w:r w:rsidR="00863DD3">
        <w:t xml:space="preserve"> при условии, что для каждой подсистемы фильтрации будет установлена своя подсистема кэширования данных </w:t>
      </w:r>
      <w:r w:rsidR="00C91162">
        <w:t>и аудит.</w:t>
      </w:r>
    </w:p>
    <w:p w14:paraId="0C26E7BB" w14:textId="1431EB9D" w:rsidR="00F1269D" w:rsidRPr="003A7090" w:rsidRDefault="00F1269D" w:rsidP="004B214A">
      <w:pPr>
        <w:pStyle w:val="3"/>
      </w:pPr>
      <w:bookmarkStart w:id="1413" w:name="_Ref53587152"/>
      <w:r w:rsidRPr="003A7090">
        <w:t>Вкладка «Загруз</w:t>
      </w:r>
      <w:r w:rsidR="007D408D" w:rsidRPr="003A7090">
        <w:t>ить</w:t>
      </w:r>
      <w:r w:rsidRPr="003A7090">
        <w:t xml:space="preserve"> прав</w:t>
      </w:r>
      <w:r w:rsidR="007D408D" w:rsidRPr="003A7090">
        <w:t>а</w:t>
      </w:r>
      <w:r w:rsidRPr="003A7090">
        <w:t>»</w:t>
      </w:r>
      <w:bookmarkEnd w:id="1413"/>
    </w:p>
    <w:p w14:paraId="7D22BA52" w14:textId="26ABBB29" w:rsidR="00F1269D" w:rsidRPr="003A7090" w:rsidRDefault="00C41325" w:rsidP="00947733">
      <w:pPr>
        <w:pStyle w:val="a0"/>
      </w:pPr>
      <w:r w:rsidRPr="003A7090">
        <w:t>В</w:t>
      </w:r>
      <w:r w:rsidR="00F1269D" w:rsidRPr="003A7090">
        <w:t xml:space="preserve">кладка позволяет загрузить уже готовые </w:t>
      </w:r>
      <w:r w:rsidR="002535FC" w:rsidRPr="003A7090">
        <w:t>права</w:t>
      </w:r>
      <w:r w:rsidR="00F1269D" w:rsidRPr="003A7090">
        <w:t xml:space="preserve"> в </w:t>
      </w:r>
      <w:r w:rsidR="00F32DCA" w:rsidRPr="003A7090">
        <w:t>Программу</w:t>
      </w:r>
      <w:r w:rsidR="00F1269D" w:rsidRPr="003A7090">
        <w:t xml:space="preserve"> с локального носителя</w:t>
      </w:r>
      <w:r w:rsidR="00776BAA" w:rsidRPr="003A7090">
        <w:t xml:space="preserve"> (</w:t>
      </w:r>
      <w:r w:rsidR="008A5D91" w:rsidRPr="003A7090">
        <w:fldChar w:fldCharType="begin"/>
      </w:r>
      <w:r w:rsidR="008A5D91" w:rsidRPr="003A7090">
        <w:instrText xml:space="preserve"> REF _Ref61595735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51</w:t>
      </w:r>
      <w:r w:rsidR="008A5D91" w:rsidRPr="003A7090">
        <w:fldChar w:fldCharType="end"/>
      </w:r>
      <w:r w:rsidR="00776BAA" w:rsidRPr="003A7090">
        <w:t>)</w:t>
      </w:r>
      <w:r w:rsidR="007D408D" w:rsidRPr="003A7090">
        <w:t xml:space="preserve">. Можно выбрать формат загрузки файла. Если </w:t>
      </w:r>
      <w:r w:rsidR="004B214A" w:rsidRPr="003A7090">
        <w:t xml:space="preserve">выбран </w:t>
      </w:r>
      <w:r w:rsidR="007D408D" w:rsidRPr="003A7090">
        <w:t xml:space="preserve">формат загрузки </w:t>
      </w:r>
      <w:r w:rsidR="007D408D" w:rsidRPr="003A7090">
        <w:rPr>
          <w:lang w:val="en-US"/>
        </w:rPr>
        <w:t>XML</w:t>
      </w:r>
      <w:r w:rsidR="007D408D" w:rsidRPr="003A7090">
        <w:t xml:space="preserve">, </w:t>
      </w:r>
      <w:r w:rsidR="002535FC" w:rsidRPr="003A7090">
        <w:t xml:space="preserve">разрешено </w:t>
      </w:r>
      <w:r w:rsidR="00F1269D" w:rsidRPr="003A7090">
        <w:t xml:space="preserve">выбрать </w:t>
      </w:r>
      <w:r w:rsidR="002535FC" w:rsidRPr="003A7090">
        <w:t>какие права</w:t>
      </w:r>
      <w:r w:rsidR="00F1269D" w:rsidRPr="003A7090">
        <w:t xml:space="preserve"> </w:t>
      </w:r>
      <w:r w:rsidR="002535FC" w:rsidRPr="003A7090">
        <w:t xml:space="preserve">загрузить </w:t>
      </w:r>
      <w:r w:rsidR="00776BAA" w:rsidRPr="003A7090">
        <w:t xml:space="preserve">(Функции, Пользователи, Роли), либо выбрать </w:t>
      </w:r>
      <w:r w:rsidR="0090689E" w:rsidRPr="003A7090">
        <w:t>«Все права»</w:t>
      </w:r>
      <w:r w:rsidR="00776BAA" w:rsidRPr="003A7090">
        <w:t xml:space="preserve"> и</w:t>
      </w:r>
      <w:r w:rsidR="0090689E" w:rsidRPr="003A7090">
        <w:t>ли «Полная перезапись прав, с удалением старых» (можно выбрать оба флага одновременно)</w:t>
      </w:r>
      <w:r w:rsidR="00776BAA" w:rsidRPr="003A7090">
        <w:t xml:space="preserve">. </w:t>
      </w:r>
      <w:r w:rsidR="002535FC" w:rsidRPr="003A7090">
        <w:t xml:space="preserve">Кнопка «Выберите файл» позволяет выбрать нужный файл с правами из директории. </w:t>
      </w:r>
      <w:r w:rsidR="00776BAA" w:rsidRPr="003A7090">
        <w:t>Кнопка «Загрузить» загружает права</w:t>
      </w:r>
      <w:r w:rsidR="00734515" w:rsidRPr="003A7090">
        <w:t xml:space="preserve"> с выбранной конфигурацией</w:t>
      </w:r>
      <w:r w:rsidR="00776BAA" w:rsidRPr="003A7090">
        <w:t xml:space="preserve"> в </w:t>
      </w:r>
      <w:r w:rsidR="00F32DCA" w:rsidRPr="003A7090">
        <w:t>Программ</w:t>
      </w:r>
      <w:r w:rsidR="00516D20" w:rsidRPr="003A7090">
        <w:t>у</w:t>
      </w:r>
      <w:r w:rsidR="00776BAA" w:rsidRPr="003A7090">
        <w:t>, а кнопка «Отмена» закрывает окно загрузки прав.</w:t>
      </w:r>
    </w:p>
    <w:p w14:paraId="61DD18E8" w14:textId="77777777" w:rsidR="00EA72D0" w:rsidRPr="003A7090" w:rsidRDefault="00776BAA" w:rsidP="00EA72D0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11278DC7" wp14:editId="0C393F7F">
            <wp:extent cx="4691875" cy="18891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238" cy="189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2BD9" w14:textId="29ACF786" w:rsidR="0016201B" w:rsidRPr="003A7090" w:rsidRDefault="00EA72D0" w:rsidP="00EA72D0">
      <w:pPr>
        <w:pStyle w:val="aff4"/>
      </w:pPr>
      <w:bookmarkStart w:id="1414" w:name="_Ref61595735"/>
      <w:r w:rsidRPr="003A7090">
        <w:t xml:space="preserve">Рис. </w:t>
      </w:r>
      <w:fldSimple w:instr=" SEQ Рис. \* ARABIC ">
        <w:r w:rsidR="009249DD">
          <w:rPr>
            <w:noProof/>
          </w:rPr>
          <w:t>51</w:t>
        </w:r>
      </w:fldSimple>
      <w:bookmarkEnd w:id="1414"/>
    </w:p>
    <w:p w14:paraId="16819891" w14:textId="6D68D9D0" w:rsidR="004B214A" w:rsidRPr="003A7090" w:rsidRDefault="004B214A" w:rsidP="004B214A">
      <w:pPr>
        <w:pStyle w:val="a0"/>
      </w:pPr>
      <w:r w:rsidRPr="003A7090">
        <w:t xml:space="preserve">Для формата </w:t>
      </w:r>
      <w:r w:rsidRPr="003A7090">
        <w:rPr>
          <w:lang w:val="en-US"/>
        </w:rPr>
        <w:t>CSV</w:t>
      </w:r>
      <w:r w:rsidRPr="003A7090">
        <w:t xml:space="preserve"> можно загрузить только «Модули и функции» </w:t>
      </w:r>
      <w:r w:rsidR="002535FC" w:rsidRPr="003A7090">
        <w:t>или</w:t>
      </w:r>
      <w:r w:rsidRPr="003A7090">
        <w:t xml:space="preserve"> «Роли». </w:t>
      </w:r>
      <w:r w:rsidR="002535FC" w:rsidRPr="003A7090">
        <w:t>Кнопка «Выберите файл» позволяет выбрать нужный файл с правами.</w:t>
      </w:r>
      <w:r w:rsidRPr="003A7090">
        <w:t xml:space="preserve"> Кнопка «Загрузить» загружает эти права в Программ</w:t>
      </w:r>
      <w:r w:rsidR="00516D20" w:rsidRPr="003A7090">
        <w:t>у</w:t>
      </w:r>
      <w:r w:rsidRPr="003A7090">
        <w:t>, а кнопка «Отмена» закрывает окно загрузки прав (</w:t>
      </w:r>
      <w:r w:rsidR="008A5D91" w:rsidRPr="003A7090">
        <w:fldChar w:fldCharType="begin"/>
      </w:r>
      <w:r w:rsidR="008A5D91" w:rsidRPr="003A7090">
        <w:instrText xml:space="preserve"> REF _Ref61595744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52</w:t>
      </w:r>
      <w:r w:rsidR="008A5D91" w:rsidRPr="003A7090">
        <w:fldChar w:fldCharType="end"/>
      </w:r>
      <w:r w:rsidRPr="003A7090">
        <w:t>)</w:t>
      </w:r>
      <w:r w:rsidR="00E819BC" w:rsidRPr="003A7090">
        <w:t>.</w:t>
      </w:r>
    </w:p>
    <w:p w14:paraId="55284DE6" w14:textId="77777777" w:rsidR="00EA72D0" w:rsidRPr="003A7090" w:rsidRDefault="007D408D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73FA97EB" wp14:editId="296B1956">
            <wp:extent cx="3963284" cy="2153337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Рисунок 26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84" cy="21533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99AD" w14:textId="7114F19A" w:rsidR="007D408D" w:rsidRPr="003A7090" w:rsidRDefault="00EA72D0" w:rsidP="00EA72D0">
      <w:pPr>
        <w:pStyle w:val="aff4"/>
      </w:pPr>
      <w:bookmarkStart w:id="1415" w:name="_Ref61595744"/>
      <w:r w:rsidRPr="003A7090">
        <w:t xml:space="preserve">Рис. </w:t>
      </w:r>
      <w:fldSimple w:instr=" SEQ Рис. \* ARABIC ">
        <w:r w:rsidR="009249DD">
          <w:rPr>
            <w:noProof/>
          </w:rPr>
          <w:t>52</w:t>
        </w:r>
      </w:fldSimple>
      <w:bookmarkEnd w:id="1415"/>
    </w:p>
    <w:p w14:paraId="3D7E32BF" w14:textId="26A0D0C1" w:rsidR="00F1269D" w:rsidRPr="003A7090" w:rsidRDefault="003A2708" w:rsidP="004B214A">
      <w:pPr>
        <w:pStyle w:val="3"/>
      </w:pPr>
      <w:r w:rsidRPr="003A7090">
        <w:t>Вкладка «Выгруз</w:t>
      </w:r>
      <w:r w:rsidR="007D408D" w:rsidRPr="003A7090">
        <w:t>ить</w:t>
      </w:r>
      <w:r w:rsidRPr="003A7090">
        <w:t xml:space="preserve"> прав</w:t>
      </w:r>
      <w:r w:rsidR="007D408D" w:rsidRPr="003A7090">
        <w:t>а</w:t>
      </w:r>
      <w:r w:rsidRPr="003A7090">
        <w:t>»</w:t>
      </w:r>
    </w:p>
    <w:p w14:paraId="242590B2" w14:textId="3B64DBE3" w:rsidR="003A2708" w:rsidRPr="003A7090" w:rsidRDefault="002535FC" w:rsidP="00947733">
      <w:pPr>
        <w:pStyle w:val="a0"/>
      </w:pPr>
      <w:r w:rsidRPr="003A7090">
        <w:t>В</w:t>
      </w:r>
      <w:r w:rsidR="003A2708" w:rsidRPr="003A7090">
        <w:t xml:space="preserve">кладка позволяет сохранить права в </w:t>
      </w:r>
      <w:r w:rsidR="00F32DCA" w:rsidRPr="003A7090">
        <w:t>Программ</w:t>
      </w:r>
      <w:r w:rsidR="008F122E" w:rsidRPr="003A7090">
        <w:t>е</w:t>
      </w:r>
      <w:r w:rsidR="003A2708" w:rsidRPr="003A7090">
        <w:t xml:space="preserve"> на локальный носитель</w:t>
      </w:r>
      <w:r w:rsidR="00CF19E8" w:rsidRPr="003A7090">
        <w:t xml:space="preserve">. Можно выбрать формат файла. Для формата файла </w:t>
      </w:r>
      <w:r w:rsidR="00CF19E8" w:rsidRPr="003A7090">
        <w:rPr>
          <w:lang w:val="en-US"/>
        </w:rPr>
        <w:t>XML</w:t>
      </w:r>
      <w:r w:rsidR="00CF19E8" w:rsidRPr="003A7090">
        <w:t xml:space="preserve"> выгружать разрешено</w:t>
      </w:r>
      <w:r w:rsidR="003A2708" w:rsidRPr="003A7090">
        <w:t xml:space="preserve"> </w:t>
      </w:r>
      <w:r w:rsidR="00CF19E8" w:rsidRPr="003A7090">
        <w:t>категории «</w:t>
      </w:r>
      <w:r w:rsidR="003A2708" w:rsidRPr="003A7090">
        <w:t>Функции</w:t>
      </w:r>
      <w:r w:rsidR="00CF19E8" w:rsidRPr="003A7090">
        <w:t>»</w:t>
      </w:r>
      <w:r w:rsidR="003A2708" w:rsidRPr="003A7090">
        <w:t xml:space="preserve">, </w:t>
      </w:r>
      <w:r w:rsidR="00CF19E8" w:rsidRPr="003A7090">
        <w:t>«</w:t>
      </w:r>
      <w:r w:rsidR="003A2708" w:rsidRPr="003A7090">
        <w:t>Пользователи</w:t>
      </w:r>
      <w:r w:rsidR="00CF19E8" w:rsidRPr="003A7090">
        <w:t>»</w:t>
      </w:r>
      <w:r w:rsidR="003A2708" w:rsidRPr="003A7090">
        <w:t xml:space="preserve">, </w:t>
      </w:r>
      <w:r w:rsidR="00CF19E8" w:rsidRPr="003A7090">
        <w:t>«</w:t>
      </w:r>
      <w:r w:rsidR="003A2708" w:rsidRPr="003A7090">
        <w:t>Роли</w:t>
      </w:r>
      <w:r w:rsidR="00CF19E8" w:rsidRPr="003A7090">
        <w:t>»</w:t>
      </w:r>
      <w:r w:rsidR="003A2708" w:rsidRPr="003A7090">
        <w:t xml:space="preserve">, </w:t>
      </w:r>
      <w:r w:rsidR="004E690D" w:rsidRPr="003A7090">
        <w:t>кнопка</w:t>
      </w:r>
      <w:r w:rsidR="003A2708" w:rsidRPr="003A7090">
        <w:t xml:space="preserve"> «Выгрузить» позволяет </w:t>
      </w:r>
      <w:r w:rsidR="00C91162">
        <w:t>выгрузить</w:t>
      </w:r>
      <w:r w:rsidR="003A2708" w:rsidRPr="003A7090">
        <w:t xml:space="preserve"> файл</w:t>
      </w:r>
      <w:r w:rsidR="00C91162">
        <w:t xml:space="preserve"> прав</w:t>
      </w:r>
      <w:r w:rsidR="003A2708" w:rsidRPr="003A7090">
        <w:t>, а кнопка «Отмена» закрывает окно загрузки прав</w:t>
      </w:r>
      <w:r w:rsidRPr="003A7090">
        <w:t xml:space="preserve"> (</w:t>
      </w:r>
      <w:r w:rsidRPr="003A7090">
        <w:fldChar w:fldCharType="begin"/>
      </w:r>
      <w:r w:rsidRPr="003A7090">
        <w:instrText xml:space="preserve"> REF _Ref61595751 \h </w:instrText>
      </w:r>
      <w:r w:rsidR="007414CB" w:rsidRPr="003A7090">
        <w:instrText xml:space="preserve">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53</w:t>
      </w:r>
      <w:r w:rsidRPr="003A7090">
        <w:fldChar w:fldCharType="end"/>
      </w:r>
      <w:r w:rsidRPr="003A7090">
        <w:t>)</w:t>
      </w:r>
      <w:r w:rsidR="00E819BC" w:rsidRPr="003A7090">
        <w:t>.</w:t>
      </w:r>
    </w:p>
    <w:p w14:paraId="75C709F1" w14:textId="77777777" w:rsidR="00EA72D0" w:rsidRPr="003A7090" w:rsidRDefault="007D258D" w:rsidP="00EA72D0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0C4AFBDA" wp14:editId="37DECA4F">
            <wp:extent cx="6495691" cy="21904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" r="201"/>
                    <a:stretch/>
                  </pic:blipFill>
                  <pic:spPr bwMode="auto">
                    <a:xfrm>
                      <a:off x="0" y="0"/>
                      <a:ext cx="6498097" cy="219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41765" w14:textId="03DDFC1F" w:rsidR="00D1617B" w:rsidRPr="003A7090" w:rsidRDefault="00EA72D0" w:rsidP="00EA72D0">
      <w:pPr>
        <w:pStyle w:val="aff4"/>
      </w:pPr>
      <w:bookmarkStart w:id="1416" w:name="_Ref61595751"/>
      <w:r w:rsidRPr="003A7090">
        <w:t xml:space="preserve">Рис. </w:t>
      </w:r>
      <w:fldSimple w:instr=" SEQ Рис. \* ARABIC ">
        <w:r w:rsidR="009249DD">
          <w:rPr>
            <w:noProof/>
          </w:rPr>
          <w:t>53</w:t>
        </w:r>
      </w:fldSimple>
      <w:bookmarkEnd w:id="1416"/>
    </w:p>
    <w:p w14:paraId="3C801D65" w14:textId="6BFDC600" w:rsidR="004B214A" w:rsidRPr="003A7090" w:rsidRDefault="004B214A" w:rsidP="004B214A">
      <w:pPr>
        <w:pStyle w:val="a0"/>
      </w:pPr>
      <w:r w:rsidRPr="003A7090">
        <w:rPr>
          <w:lang w:val="en-US"/>
        </w:rPr>
        <w:t>CSV</w:t>
      </w:r>
      <w:r w:rsidRPr="003A7090">
        <w:t xml:space="preserve"> формат разрешает выгружать права категории «Модули и функции» и «Роли». Кнопка «Выгрузить» позволяет выбрать место, куда сохранить этот файл, а кнопка «Отмена» закрывает окно загрузки прав (</w:t>
      </w:r>
      <w:r w:rsidR="008A5D91" w:rsidRPr="003A7090">
        <w:fldChar w:fldCharType="begin"/>
      </w:r>
      <w:r w:rsidR="008A5D91" w:rsidRPr="003A7090">
        <w:instrText xml:space="preserve"> REF _Ref61595757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54</w:t>
      </w:r>
      <w:r w:rsidR="008A5D91" w:rsidRPr="003A7090">
        <w:fldChar w:fldCharType="end"/>
      </w:r>
      <w:r w:rsidRPr="003A7090">
        <w:t>)</w:t>
      </w:r>
      <w:r w:rsidR="00E819BC" w:rsidRPr="003A7090">
        <w:t>.</w:t>
      </w:r>
    </w:p>
    <w:p w14:paraId="403460A5" w14:textId="77777777" w:rsidR="00EA72D0" w:rsidRPr="003A7090" w:rsidRDefault="007D408D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07E3B31E" wp14:editId="1618C272">
            <wp:extent cx="4143375" cy="207538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0420" cy="20839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2778" w14:textId="2BD07895" w:rsidR="007D408D" w:rsidRPr="003A7090" w:rsidRDefault="00EA72D0" w:rsidP="00EA72D0">
      <w:pPr>
        <w:pStyle w:val="aff4"/>
      </w:pPr>
      <w:bookmarkStart w:id="1417" w:name="_Ref61595757"/>
      <w:r w:rsidRPr="003A7090">
        <w:t xml:space="preserve">Рис. </w:t>
      </w:r>
      <w:fldSimple w:instr=" SEQ Рис. \* ARABIC ">
        <w:r w:rsidR="009249DD">
          <w:rPr>
            <w:noProof/>
          </w:rPr>
          <w:t>54</w:t>
        </w:r>
      </w:fldSimple>
      <w:bookmarkEnd w:id="1417"/>
    </w:p>
    <w:p w14:paraId="5FDB0AD0" w14:textId="1F0F8629" w:rsidR="003A2708" w:rsidRPr="003A7090" w:rsidRDefault="00BC3CF8" w:rsidP="00377C16">
      <w:pPr>
        <w:pStyle w:val="2"/>
      </w:pPr>
      <w:bookmarkStart w:id="1418" w:name="_Toc78731759"/>
      <w:r w:rsidRPr="003A7090">
        <w:t>Применение прав</w:t>
      </w:r>
      <w:bookmarkEnd w:id="1418"/>
    </w:p>
    <w:p w14:paraId="0768A409" w14:textId="372BACE4" w:rsidR="00BC3CF8" w:rsidRPr="003A7090" w:rsidRDefault="000C4BB2" w:rsidP="000C4BB2">
      <w:pPr>
        <w:pStyle w:val="a0"/>
      </w:pPr>
      <w:r w:rsidRPr="003A7090">
        <w:t>Кнопка</w:t>
      </w:r>
      <w:r w:rsidR="00BC3CF8" w:rsidRPr="003A7090">
        <w:t xml:space="preserve"> </w:t>
      </w:r>
      <w:r w:rsidR="00CE443B" w:rsidRPr="003A7090">
        <w:t>применения прав</w:t>
      </w:r>
      <w:r w:rsidR="00E819BC" w:rsidRPr="003A7090">
        <w:t xml:space="preserve"> представлена на рисунке</w:t>
      </w:r>
      <w:r w:rsidR="00CE443B" w:rsidRPr="003A7090">
        <w:t xml:space="preserve"> </w:t>
      </w:r>
      <w:r w:rsidR="00BC3CF8" w:rsidRPr="003A7090">
        <w:t>(</w:t>
      </w:r>
      <w:r w:rsidR="008A5D91" w:rsidRPr="003A7090">
        <w:fldChar w:fldCharType="begin"/>
      </w:r>
      <w:r w:rsidR="008A5D91" w:rsidRPr="003A7090">
        <w:instrText xml:space="preserve"> REF _Ref61595764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55</w:t>
      </w:r>
      <w:r w:rsidR="008A5D91" w:rsidRPr="003A7090">
        <w:fldChar w:fldCharType="end"/>
      </w:r>
      <w:r w:rsidR="00BC3CF8" w:rsidRPr="003A7090">
        <w:t>)</w:t>
      </w:r>
      <w:r w:rsidR="00E819BC" w:rsidRPr="003A7090">
        <w:t>.</w:t>
      </w:r>
    </w:p>
    <w:p w14:paraId="0A0F624A" w14:textId="77777777" w:rsidR="00EA72D0" w:rsidRPr="003A7090" w:rsidRDefault="00BC3CF8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25DC53A5" wp14:editId="108195D8">
            <wp:extent cx="717550" cy="87700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90754" t="6316" r="6361" b="87172"/>
                    <a:stretch/>
                  </pic:blipFill>
                  <pic:spPr bwMode="auto">
                    <a:xfrm>
                      <a:off x="0" y="0"/>
                      <a:ext cx="721211" cy="8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D1F93" w14:textId="4D415D0C" w:rsidR="00D1617B" w:rsidRPr="003A7090" w:rsidRDefault="00EA72D0" w:rsidP="00EA72D0">
      <w:pPr>
        <w:pStyle w:val="aff4"/>
      </w:pPr>
      <w:bookmarkStart w:id="1419" w:name="_Ref61595764"/>
      <w:r w:rsidRPr="003A7090">
        <w:t xml:space="preserve">Рис. </w:t>
      </w:r>
      <w:fldSimple w:instr=" SEQ Рис. \* ARABIC ">
        <w:r w:rsidR="009249DD">
          <w:rPr>
            <w:noProof/>
          </w:rPr>
          <w:t>55</w:t>
        </w:r>
      </w:fldSimple>
      <w:bookmarkEnd w:id="1419"/>
    </w:p>
    <w:p w14:paraId="2B5CD135" w14:textId="55DA42A2" w:rsidR="00BC3CF8" w:rsidRPr="003A7090" w:rsidRDefault="00BC3CF8" w:rsidP="000C4BB2">
      <w:pPr>
        <w:pStyle w:val="a0"/>
      </w:pPr>
      <w:r w:rsidRPr="003A7090">
        <w:t xml:space="preserve">После </w:t>
      </w:r>
      <w:r w:rsidR="00C452FF" w:rsidRPr="003A7090">
        <w:t>наведения</w:t>
      </w:r>
      <w:r w:rsidRPr="003A7090">
        <w:t xml:space="preserve"> на кнопку </w:t>
      </w:r>
      <w:r w:rsidR="000C4BB2" w:rsidRPr="003A7090">
        <w:t>всплывает окно изменения</w:t>
      </w:r>
      <w:r w:rsidRPr="003A7090">
        <w:t xml:space="preserve"> прав (</w:t>
      </w:r>
      <w:r w:rsidR="008A5D91" w:rsidRPr="003A7090">
        <w:fldChar w:fldCharType="begin"/>
      </w:r>
      <w:r w:rsidR="008A5D91" w:rsidRPr="003A7090">
        <w:instrText xml:space="preserve"> REF _Ref61595771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56</w:t>
      </w:r>
      <w:r w:rsidR="008A5D91" w:rsidRPr="003A7090">
        <w:fldChar w:fldCharType="end"/>
      </w:r>
      <w:r w:rsidRPr="003A7090">
        <w:t xml:space="preserve">), с помощью </w:t>
      </w:r>
      <w:r w:rsidR="00C91162">
        <w:t>указанного</w:t>
      </w:r>
      <w:r w:rsidRPr="003A7090">
        <w:t xml:space="preserve"> окна можно </w:t>
      </w:r>
      <w:r w:rsidR="00D42B5B" w:rsidRPr="003A7090">
        <w:t>п</w:t>
      </w:r>
      <w:r w:rsidRPr="003A7090">
        <w:t>рименить изменени</w:t>
      </w:r>
      <w:r w:rsidR="000C4BB2" w:rsidRPr="003A7090">
        <w:t>я</w:t>
      </w:r>
      <w:r w:rsidRPr="003A7090">
        <w:t xml:space="preserve">, которые произошли в настройках </w:t>
      </w:r>
      <w:r w:rsidR="00F32DCA" w:rsidRPr="003A7090">
        <w:t>Программы</w:t>
      </w:r>
      <w:r w:rsidR="000C4BB2" w:rsidRPr="003A7090">
        <w:t>, нажимая на</w:t>
      </w:r>
      <w:r w:rsidR="004F1F34" w:rsidRPr="003A7090">
        <w:t xml:space="preserve"> кнопку</w:t>
      </w:r>
      <w:r w:rsidR="000C4BB2" w:rsidRPr="003A7090">
        <w:t xml:space="preserve"> </w:t>
      </w:r>
      <w:r w:rsidR="00D42B5B" w:rsidRPr="003A7090">
        <w:t>«Применить права</w:t>
      </w:r>
      <w:r w:rsidR="0007263E" w:rsidRPr="003A7090">
        <w:t>»</w:t>
      </w:r>
      <w:r w:rsidR="00D42B5B" w:rsidRPr="003A7090">
        <w:t>.</w:t>
      </w:r>
    </w:p>
    <w:p w14:paraId="29C2C7DD" w14:textId="77777777" w:rsidR="00EA72D0" w:rsidRPr="003A7090" w:rsidRDefault="00D42B5B" w:rsidP="00EA72D0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72584404" wp14:editId="73D6EF4D">
            <wp:extent cx="2416791" cy="1079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79850" t="6907" r="4116" b="79870"/>
                    <a:stretch/>
                  </pic:blipFill>
                  <pic:spPr bwMode="auto">
                    <a:xfrm>
                      <a:off x="0" y="0"/>
                      <a:ext cx="2426982" cy="108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A3541" w14:textId="38CCA19F" w:rsidR="004C5B53" w:rsidRPr="003A7090" w:rsidRDefault="00EA72D0" w:rsidP="00EA72D0">
      <w:pPr>
        <w:pStyle w:val="aff4"/>
      </w:pPr>
      <w:bookmarkStart w:id="1420" w:name="_Ref61595771"/>
      <w:r w:rsidRPr="003A7090">
        <w:t xml:space="preserve">Рис. </w:t>
      </w:r>
      <w:fldSimple w:instr=" SEQ Рис. \* ARABIC ">
        <w:r w:rsidR="009249DD">
          <w:rPr>
            <w:noProof/>
          </w:rPr>
          <w:t>56</w:t>
        </w:r>
      </w:fldSimple>
      <w:bookmarkEnd w:id="1420"/>
    </w:p>
    <w:p w14:paraId="64FCDAAF" w14:textId="04E8D826" w:rsidR="005E54DA" w:rsidRPr="003A7090" w:rsidRDefault="005E54DA" w:rsidP="000C4BB2">
      <w:pPr>
        <w:pStyle w:val="2"/>
      </w:pPr>
      <w:bookmarkStart w:id="1421" w:name="_Toc78731760"/>
      <w:r w:rsidRPr="003A7090">
        <w:t xml:space="preserve">Выход из </w:t>
      </w:r>
      <w:r w:rsidR="00516D20" w:rsidRPr="003A7090">
        <w:t>подсистемы администрирования</w:t>
      </w:r>
      <w:bookmarkEnd w:id="1421"/>
    </w:p>
    <w:p w14:paraId="457A2181" w14:textId="4279159D" w:rsidR="005E54DA" w:rsidRPr="003A7090" w:rsidRDefault="005E54DA" w:rsidP="000C4BB2">
      <w:pPr>
        <w:pStyle w:val="a0"/>
      </w:pPr>
      <w:proofErr w:type="gramStart"/>
      <w:r w:rsidRPr="003A7090">
        <w:t xml:space="preserve">При нажатии на </w:t>
      </w:r>
      <w:r w:rsidR="00CE443B" w:rsidRPr="003A7090">
        <w:t>стрелку</w:t>
      </w:r>
      <w:r w:rsidRPr="003A7090">
        <w:t>,</w:t>
      </w:r>
      <w:proofErr w:type="gramEnd"/>
      <w:r w:rsidRPr="003A7090">
        <w:t xml:space="preserve"> </w:t>
      </w:r>
      <w:r w:rsidR="00CE443B" w:rsidRPr="003A7090">
        <w:t>всплывает</w:t>
      </w:r>
      <w:r w:rsidRPr="003A7090">
        <w:t xml:space="preserve"> подпункт «Выход»</w:t>
      </w:r>
      <w:r w:rsidR="00E819BC" w:rsidRPr="003A7090">
        <w:t xml:space="preserve"> (</w:t>
      </w:r>
      <w:r w:rsidR="00E819BC" w:rsidRPr="003A7090">
        <w:fldChar w:fldCharType="begin"/>
      </w:r>
      <w:r w:rsidR="00E819BC" w:rsidRPr="003A7090">
        <w:instrText xml:space="preserve"> REF _Ref61595777 \h  \* MERGEFORMAT </w:instrText>
      </w:r>
      <w:r w:rsidR="00E819BC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57</w:t>
      </w:r>
      <w:r w:rsidR="00E819BC" w:rsidRPr="003A7090">
        <w:fldChar w:fldCharType="end"/>
      </w:r>
      <w:r w:rsidR="00E819BC" w:rsidRPr="003A7090">
        <w:t>).</w:t>
      </w:r>
    </w:p>
    <w:p w14:paraId="24983163" w14:textId="77777777" w:rsidR="00EA72D0" w:rsidRPr="003A7090" w:rsidRDefault="005E54DA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7F7D9C39" wp14:editId="7602B49A">
            <wp:extent cx="1421780" cy="685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89471" t="6513" r="1443" b="85396"/>
                    <a:stretch/>
                  </pic:blipFill>
                  <pic:spPr bwMode="auto">
                    <a:xfrm>
                      <a:off x="0" y="0"/>
                      <a:ext cx="1429198" cy="68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29522" w14:textId="6467ED52" w:rsidR="00D1617B" w:rsidRPr="003A7090" w:rsidRDefault="00EA72D0" w:rsidP="00EA72D0">
      <w:pPr>
        <w:pStyle w:val="aff4"/>
      </w:pPr>
      <w:bookmarkStart w:id="1422" w:name="_Ref61595777"/>
      <w:r w:rsidRPr="003A7090">
        <w:t xml:space="preserve">Рис. </w:t>
      </w:r>
      <w:fldSimple w:instr=" SEQ Рис. \* ARABIC ">
        <w:r w:rsidR="009249DD">
          <w:rPr>
            <w:noProof/>
          </w:rPr>
          <w:t>57</w:t>
        </w:r>
      </w:fldSimple>
      <w:bookmarkEnd w:id="1422"/>
    </w:p>
    <w:p w14:paraId="4AC1FE2F" w14:textId="1C3DD6D0" w:rsidR="00E0100F" w:rsidRPr="003A7090" w:rsidRDefault="00E0100F" w:rsidP="000C4BB2">
      <w:pPr>
        <w:pStyle w:val="a0"/>
      </w:pPr>
      <w:r w:rsidRPr="003A7090">
        <w:t xml:space="preserve">После нажатия «Выход» </w:t>
      </w:r>
      <w:r w:rsidR="00CE443B" w:rsidRPr="003A7090">
        <w:t xml:space="preserve">происходит выход администратора из </w:t>
      </w:r>
      <w:r w:rsidR="00516D20" w:rsidRPr="003A7090">
        <w:t>подсистемы администрирования</w:t>
      </w:r>
      <w:r w:rsidR="00CE443B" w:rsidRPr="003A7090">
        <w:t xml:space="preserve"> и </w:t>
      </w:r>
      <w:r w:rsidRPr="003A7090">
        <w:t>открывается страница аутентификации (</w:t>
      </w:r>
      <w:r w:rsidR="008A5D91" w:rsidRPr="003A7090">
        <w:fldChar w:fldCharType="begin"/>
      </w:r>
      <w:r w:rsidR="008A5D91" w:rsidRPr="003A7090">
        <w:instrText xml:space="preserve"> REF _Ref61595782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58</w:t>
      </w:r>
      <w:r w:rsidR="008A5D91" w:rsidRPr="003A7090">
        <w:fldChar w:fldCharType="end"/>
      </w:r>
      <w:r w:rsidRPr="003A7090">
        <w:t>)</w:t>
      </w:r>
      <w:r w:rsidR="004B178A" w:rsidRPr="003A7090">
        <w:t>.</w:t>
      </w:r>
    </w:p>
    <w:p w14:paraId="568E05C9" w14:textId="77777777" w:rsidR="00EA72D0" w:rsidRPr="003A7090" w:rsidRDefault="00522F64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394A6FAE" wp14:editId="7DD6D4AC">
            <wp:extent cx="2524836" cy="2433023"/>
            <wp:effectExtent l="0" t="0" r="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6786" r="81046" b="59492"/>
                    <a:stretch/>
                  </pic:blipFill>
                  <pic:spPr bwMode="auto">
                    <a:xfrm>
                      <a:off x="0" y="0"/>
                      <a:ext cx="2541532" cy="244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954D6" w14:textId="44842264" w:rsidR="00D1617B" w:rsidRPr="003A7090" w:rsidRDefault="00EA72D0" w:rsidP="00EA72D0">
      <w:pPr>
        <w:pStyle w:val="aff4"/>
      </w:pPr>
      <w:bookmarkStart w:id="1423" w:name="_Ref61595782"/>
      <w:r w:rsidRPr="003A7090">
        <w:t xml:space="preserve">Рис. </w:t>
      </w:r>
      <w:fldSimple w:instr=" SEQ Рис. \* ARABIC ">
        <w:r w:rsidR="009249DD">
          <w:rPr>
            <w:noProof/>
          </w:rPr>
          <w:t>58</w:t>
        </w:r>
      </w:fldSimple>
      <w:bookmarkEnd w:id="1423"/>
    </w:p>
    <w:p w14:paraId="1CEB58AE" w14:textId="77777777" w:rsidR="00E91F24" w:rsidRPr="003A7090" w:rsidRDefault="00E91F24" w:rsidP="00E91F24">
      <w:pPr>
        <w:pStyle w:val="2"/>
      </w:pPr>
      <w:bookmarkStart w:id="1424" w:name="_Toc78731761"/>
      <w:r w:rsidRPr="003A7090">
        <w:t>Вход в защищаемую информационную систему</w:t>
      </w:r>
      <w:bookmarkEnd w:id="1424"/>
    </w:p>
    <w:p w14:paraId="3A1564E9" w14:textId="2E44D030" w:rsidR="003F5FEA" w:rsidRPr="003A7090" w:rsidRDefault="003F5FEA" w:rsidP="00E91F24">
      <w:pPr>
        <w:pStyle w:val="a0"/>
      </w:pPr>
      <w:bookmarkStart w:id="1425" w:name="_Hlk62816896"/>
      <w:r w:rsidRPr="003A7090">
        <w:t xml:space="preserve">Вход в ЗИС через </w:t>
      </w:r>
      <w:r w:rsidR="00C13BF7" w:rsidRPr="003A7090">
        <w:t>П</w:t>
      </w:r>
      <w:r w:rsidRPr="003A7090">
        <w:t xml:space="preserve">рограмму </w:t>
      </w:r>
      <w:r w:rsidR="00BE5661" w:rsidRPr="003A7090">
        <w:t xml:space="preserve">может </w:t>
      </w:r>
      <w:r w:rsidR="00610DE9" w:rsidRPr="003A7090">
        <w:t>осуществлят</w:t>
      </w:r>
      <w:r w:rsidR="00BE5661" w:rsidRPr="003A7090">
        <w:t>ься</w:t>
      </w:r>
      <w:r w:rsidR="00610DE9" w:rsidRPr="003A7090">
        <w:t xml:space="preserve"> двумя способами:</w:t>
      </w:r>
    </w:p>
    <w:p w14:paraId="151A751F" w14:textId="34B51FDC" w:rsidR="00610DE9" w:rsidRPr="003A7090" w:rsidRDefault="004F1F34" w:rsidP="00610DE9">
      <w:pPr>
        <w:pStyle w:val="-"/>
      </w:pPr>
      <w:r w:rsidRPr="003A7090">
        <w:t xml:space="preserve">аутентификация </w:t>
      </w:r>
      <w:r w:rsidR="00BE5661" w:rsidRPr="003A7090">
        <w:t>п</w:t>
      </w:r>
      <w:r w:rsidR="00610DE9" w:rsidRPr="003A7090">
        <w:t xml:space="preserve">о </w:t>
      </w:r>
      <w:r w:rsidRPr="003A7090">
        <w:t xml:space="preserve">логину и </w:t>
      </w:r>
      <w:r w:rsidR="00610DE9" w:rsidRPr="003A7090">
        <w:t>паролю</w:t>
      </w:r>
      <w:r w:rsidR="00BE5661" w:rsidRPr="003A7090">
        <w:t>;</w:t>
      </w:r>
    </w:p>
    <w:p w14:paraId="502280B6" w14:textId="0BEABEDF" w:rsidR="00A11DF8" w:rsidRPr="003A7090" w:rsidRDefault="00BE5661" w:rsidP="00FF659F">
      <w:pPr>
        <w:pStyle w:val="-"/>
      </w:pPr>
      <w:r w:rsidRPr="003A7090">
        <w:t>д</w:t>
      </w:r>
      <w:r w:rsidR="00610DE9" w:rsidRPr="003A7090">
        <w:t>вухфакторная</w:t>
      </w:r>
      <w:r w:rsidRPr="003A7090">
        <w:t xml:space="preserve"> аутентификация.</w:t>
      </w:r>
    </w:p>
    <w:bookmarkEnd w:id="1425"/>
    <w:p w14:paraId="39B605B4" w14:textId="6198955E" w:rsidR="00BE5661" w:rsidRDefault="00970B59" w:rsidP="00BE5661">
      <w:pPr>
        <w:pStyle w:val="3"/>
      </w:pPr>
      <w:r w:rsidRPr="003A7090">
        <w:t xml:space="preserve">Аутентификация пользователя по </w:t>
      </w:r>
      <w:r w:rsidR="004F1F34" w:rsidRPr="003A7090">
        <w:t xml:space="preserve">логину и </w:t>
      </w:r>
      <w:r w:rsidRPr="003A7090">
        <w:t>паролю</w:t>
      </w:r>
    </w:p>
    <w:p w14:paraId="668B3CD6" w14:textId="77777777" w:rsidR="00A11DF8" w:rsidRPr="004413E8" w:rsidRDefault="00A11DF8" w:rsidP="000C72F9">
      <w:pPr>
        <w:pStyle w:val="a0"/>
      </w:pPr>
      <w:r>
        <w:t xml:space="preserve">Для корректного функционирования Программы необходимо использовать браузер актуальной версии с поддержкой </w:t>
      </w:r>
      <w:r w:rsidRPr="00364016">
        <w:t>сценариев JavaScript</w:t>
      </w:r>
      <w:r>
        <w:t>.</w:t>
      </w:r>
    </w:p>
    <w:p w14:paraId="0BB5C91B" w14:textId="6F0331EB" w:rsidR="00E91F24" w:rsidRPr="003A7090" w:rsidRDefault="00E91F24" w:rsidP="00E91F24">
      <w:pPr>
        <w:pStyle w:val="a0"/>
      </w:pPr>
      <w:r w:rsidRPr="003A7090">
        <w:lastRenderedPageBreak/>
        <w:t xml:space="preserve">Для входа в </w:t>
      </w:r>
      <w:r w:rsidR="00DC126E" w:rsidRPr="003A7090">
        <w:t>ЗИС</w:t>
      </w:r>
      <w:r w:rsidRPr="003A7090">
        <w:t xml:space="preserve"> </w:t>
      </w:r>
      <w:r w:rsidR="00BE5661" w:rsidRPr="003A7090">
        <w:t xml:space="preserve">по паролю </w:t>
      </w:r>
      <w:r w:rsidRPr="003A7090">
        <w:t xml:space="preserve">необходимо ввести данные </w:t>
      </w:r>
      <w:r w:rsidR="00970B59" w:rsidRPr="003A7090">
        <w:t xml:space="preserve">пользователя </w:t>
      </w:r>
      <w:r w:rsidRPr="003A7090">
        <w:t>в поля: «</w:t>
      </w:r>
      <w:r w:rsidR="0012716B" w:rsidRPr="003A7090">
        <w:t>Имя пользователя</w:t>
      </w:r>
      <w:r w:rsidRPr="003A7090">
        <w:t>», «Пароль» (</w:t>
      </w:r>
      <w:r w:rsidR="008A5D91" w:rsidRPr="003A7090">
        <w:fldChar w:fldCharType="begin"/>
      </w:r>
      <w:r w:rsidR="008A5D91" w:rsidRPr="003A7090">
        <w:instrText xml:space="preserve"> REF _Ref61595789 \h </w:instrText>
      </w:r>
      <w:r w:rsidR="009124AD" w:rsidRPr="003A7090">
        <w:instrText xml:space="preserve"> \* MERGEFORMAT </w:instrText>
      </w:r>
      <w:r w:rsidR="008A5D91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59</w:t>
      </w:r>
      <w:r w:rsidR="008A5D91" w:rsidRPr="003A7090">
        <w:fldChar w:fldCharType="end"/>
      </w:r>
      <w:r w:rsidRPr="003A7090">
        <w:t>).</w:t>
      </w:r>
    </w:p>
    <w:p w14:paraId="0460FDA7" w14:textId="77777777" w:rsidR="00EA72D0" w:rsidRPr="003A7090" w:rsidRDefault="00E91F24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7F90E4F3" wp14:editId="68B1BEDA">
            <wp:extent cx="4056623" cy="39800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623" cy="39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C5A2" w14:textId="6048AA09" w:rsidR="00E91F24" w:rsidRPr="003A7090" w:rsidRDefault="00EA72D0" w:rsidP="00EA72D0">
      <w:pPr>
        <w:pStyle w:val="aff4"/>
        <w:rPr>
          <w:noProof/>
        </w:rPr>
      </w:pPr>
      <w:bookmarkStart w:id="1426" w:name="_Ref61595789"/>
      <w:r w:rsidRPr="003A7090">
        <w:t xml:space="preserve">Рис. </w:t>
      </w:r>
      <w:fldSimple w:instr=" SEQ Рис. \* ARABIC ">
        <w:r w:rsidR="009249DD">
          <w:rPr>
            <w:noProof/>
          </w:rPr>
          <w:t>59</w:t>
        </w:r>
      </w:fldSimple>
      <w:bookmarkEnd w:id="1426"/>
    </w:p>
    <w:p w14:paraId="22F546EA" w14:textId="362EFC5B" w:rsidR="00140C71" w:rsidRPr="003A7090" w:rsidRDefault="00140C71" w:rsidP="00140C71">
      <w:pPr>
        <w:pStyle w:val="a0"/>
      </w:pPr>
      <w:proofErr w:type="gramStart"/>
      <w:r w:rsidRPr="003A7090">
        <w:t>В случае успешн</w:t>
      </w:r>
      <w:r w:rsidR="00D11A90" w:rsidRPr="003A7090">
        <w:t>о</w:t>
      </w:r>
      <w:r w:rsidR="0042701E" w:rsidRPr="003A7090">
        <w:t>й попытк</w:t>
      </w:r>
      <w:r w:rsidR="00DC126E" w:rsidRPr="003A7090">
        <w:t>и</w:t>
      </w:r>
      <w:r w:rsidR="0042701E" w:rsidRPr="003A7090">
        <w:t xml:space="preserve"> входа</w:t>
      </w:r>
      <w:r w:rsidR="00DC126E" w:rsidRPr="003A7090">
        <w:t xml:space="preserve"> в ЗИС</w:t>
      </w:r>
      <w:r w:rsidR="00AE3F65" w:rsidRPr="003A7090">
        <w:t>,</w:t>
      </w:r>
      <w:proofErr w:type="gramEnd"/>
      <w:r w:rsidRPr="003A7090">
        <w:t xml:space="preserve"> </w:t>
      </w:r>
      <w:r w:rsidR="00AE3F65" w:rsidRPr="003A7090">
        <w:t>открывается</w:t>
      </w:r>
      <w:r w:rsidRPr="003A7090">
        <w:t xml:space="preserve"> окно с сообщением об успешной аутентификации, датой и временем предыдущей успешной и неуспешной</w:t>
      </w:r>
      <w:r w:rsidR="0042701E" w:rsidRPr="003A7090">
        <w:t xml:space="preserve"> попытке</w:t>
      </w:r>
      <w:r w:rsidRPr="003A7090">
        <w:t xml:space="preserve"> аутентификации (</w:t>
      </w:r>
      <w:r w:rsidRPr="003A7090">
        <w:fldChar w:fldCharType="begin"/>
      </w:r>
      <w:r w:rsidRPr="003A7090">
        <w:instrText xml:space="preserve"> REF _Ref61861166 \h 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t>60</w:t>
      </w:r>
      <w:r w:rsidRPr="003A7090">
        <w:fldChar w:fldCharType="end"/>
      </w:r>
      <w:r w:rsidRPr="003A7090">
        <w:t>).</w:t>
      </w:r>
    </w:p>
    <w:p w14:paraId="5492CB0A" w14:textId="77777777" w:rsidR="00140C71" w:rsidRPr="003A7090" w:rsidRDefault="00140C71" w:rsidP="00140C71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50E47B00" wp14:editId="684F9FC4">
            <wp:extent cx="5245100" cy="138874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" r="1279" b="3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34A6" w14:textId="335F7B69" w:rsidR="00140C71" w:rsidRPr="003A7090" w:rsidRDefault="00140C71" w:rsidP="00140C71">
      <w:pPr>
        <w:pStyle w:val="aff4"/>
        <w:rPr>
          <w:noProof/>
        </w:rPr>
      </w:pPr>
      <w:bookmarkStart w:id="1427" w:name="_Ref61861166"/>
      <w:r w:rsidRPr="003A7090">
        <w:t xml:space="preserve">Рис. </w:t>
      </w:r>
      <w:fldSimple w:instr=" SEQ Рис. \* ARABIC ">
        <w:r w:rsidR="009249DD">
          <w:rPr>
            <w:noProof/>
          </w:rPr>
          <w:t>60</w:t>
        </w:r>
      </w:fldSimple>
      <w:bookmarkEnd w:id="1427"/>
    </w:p>
    <w:p w14:paraId="428F3D36" w14:textId="20B05688" w:rsidR="00140C71" w:rsidRPr="003A7090" w:rsidRDefault="00140C71" w:rsidP="00140C71">
      <w:pPr>
        <w:pStyle w:val="a0"/>
      </w:pPr>
      <w:proofErr w:type="gramStart"/>
      <w:r w:rsidRPr="003A7090">
        <w:t xml:space="preserve">В случае неуспешной </w:t>
      </w:r>
      <w:r w:rsidR="00D11A90" w:rsidRPr="003A7090">
        <w:t>попытки входа,</w:t>
      </w:r>
      <w:proofErr w:type="gramEnd"/>
      <w:r w:rsidRPr="003A7090">
        <w:t xml:space="preserve"> Программа выводит ошибку «Неправильный логин и/или пароль» (</w:t>
      </w:r>
      <w:r w:rsidRPr="003A7090">
        <w:fldChar w:fldCharType="begin"/>
      </w:r>
      <w:r w:rsidRPr="003A7090">
        <w:instrText xml:space="preserve"> REF _Ref61861208 \h </w:instrText>
      </w:r>
      <w:r w:rsidR="009124AD" w:rsidRPr="003A7090">
        <w:instrText xml:space="preserve">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61</w:t>
      </w:r>
      <w:r w:rsidRPr="003A7090">
        <w:fldChar w:fldCharType="end"/>
      </w:r>
      <w:r w:rsidRPr="003A7090">
        <w:t>).</w:t>
      </w:r>
    </w:p>
    <w:p w14:paraId="762B7F3E" w14:textId="77777777" w:rsidR="00140C71" w:rsidRPr="003A7090" w:rsidRDefault="00140C71" w:rsidP="00140C71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67D9824C" wp14:editId="7042AF3A">
            <wp:extent cx="4171759" cy="146839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59" cy="146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725E" w14:textId="254CFE15" w:rsidR="00140C71" w:rsidRPr="003A7090" w:rsidRDefault="00140C71" w:rsidP="00140C71">
      <w:pPr>
        <w:pStyle w:val="aff4"/>
      </w:pPr>
      <w:bookmarkStart w:id="1428" w:name="_Ref61861208"/>
      <w:r w:rsidRPr="003A7090">
        <w:t xml:space="preserve">Рис. </w:t>
      </w:r>
      <w:fldSimple w:instr=" SEQ Рис. \* ARABIC ">
        <w:r w:rsidR="009249DD">
          <w:rPr>
            <w:noProof/>
          </w:rPr>
          <w:t>61</w:t>
        </w:r>
      </w:fldSimple>
      <w:bookmarkEnd w:id="1428"/>
    </w:p>
    <w:p w14:paraId="78B002D3" w14:textId="655E3FC7" w:rsidR="00E75673" w:rsidRPr="003A7090" w:rsidRDefault="00C957BC" w:rsidP="00E75673">
      <w:pPr>
        <w:pStyle w:val="a0"/>
      </w:pPr>
      <w:r w:rsidRPr="003A7090">
        <w:t xml:space="preserve">Программа предупреждает пользователя, прошедшего аутентификацию, о времени истечения срока действия пароля. Период времени оповещения пользователя устанавливается администратором </w:t>
      </w:r>
      <w:r w:rsidR="00F2366B" w:rsidRPr="003A7090">
        <w:t>(</w:t>
      </w:r>
      <w:r w:rsidR="00F2366B" w:rsidRPr="003A7090">
        <w:fldChar w:fldCharType="begin"/>
      </w:r>
      <w:r w:rsidR="00F2366B" w:rsidRPr="003A7090">
        <w:instrText xml:space="preserve"> REF _Ref62143877 \h </w:instrText>
      </w:r>
      <w:r w:rsidR="00C51AF0" w:rsidRPr="003A7090">
        <w:instrText xml:space="preserve"> \* MERGEFORMAT </w:instrText>
      </w:r>
      <w:r w:rsidR="00F2366B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62</w:t>
      </w:r>
      <w:r w:rsidR="00F2366B" w:rsidRPr="003A7090">
        <w:fldChar w:fldCharType="end"/>
      </w:r>
      <w:r w:rsidR="00F2366B" w:rsidRPr="003A7090">
        <w:t>).</w:t>
      </w:r>
    </w:p>
    <w:p w14:paraId="579C2697" w14:textId="77777777" w:rsidR="00E75673" w:rsidRPr="003A7090" w:rsidRDefault="00E75673" w:rsidP="00E75673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4DDFA09B" wp14:editId="172146E2">
            <wp:extent cx="5248275" cy="10382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CB5" w14:textId="11C52A33" w:rsidR="00E75673" w:rsidRPr="003A7090" w:rsidRDefault="00E75673" w:rsidP="00E75673">
      <w:pPr>
        <w:pStyle w:val="aff4"/>
      </w:pPr>
      <w:bookmarkStart w:id="1429" w:name="_Ref62143877"/>
      <w:r w:rsidRPr="003A7090">
        <w:t xml:space="preserve">Рис. </w:t>
      </w:r>
      <w:fldSimple w:instr=" SEQ Рис. \* ARABIC ">
        <w:r w:rsidR="009249DD">
          <w:rPr>
            <w:noProof/>
          </w:rPr>
          <w:t>62</w:t>
        </w:r>
      </w:fldSimple>
      <w:bookmarkEnd w:id="1429"/>
    </w:p>
    <w:p w14:paraId="46C767B6" w14:textId="40B10D12" w:rsidR="00F2366B" w:rsidRPr="003A7090" w:rsidRDefault="00F2366B" w:rsidP="00F2366B">
      <w:pPr>
        <w:pStyle w:val="a0"/>
      </w:pPr>
      <w:r w:rsidRPr="003A7090">
        <w:t xml:space="preserve">Рекомендуется в </w:t>
      </w:r>
      <w:r w:rsidR="007A1AEB" w:rsidRPr="003A7090">
        <w:t xml:space="preserve">течение </w:t>
      </w:r>
      <w:r w:rsidRPr="003A7090">
        <w:t>данного периода изменить пароль на новый.</w:t>
      </w:r>
    </w:p>
    <w:p w14:paraId="26664EDF" w14:textId="7DE462C4" w:rsidR="005223FE" w:rsidRPr="003A7090" w:rsidRDefault="005223FE" w:rsidP="00F2366B">
      <w:pPr>
        <w:pStyle w:val="a0"/>
      </w:pPr>
      <w:r w:rsidRPr="003A7090">
        <w:t>Так же Программа после окончания срока действия пароля выводит другое сообщение (</w:t>
      </w:r>
      <w:r w:rsidRPr="003A7090">
        <w:fldChar w:fldCharType="begin"/>
      </w:r>
      <w:r w:rsidRPr="003A7090">
        <w:instrText xml:space="preserve"> REF _Ref62205369 \h 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t>63</w:t>
      </w:r>
      <w:r w:rsidRPr="003A7090">
        <w:fldChar w:fldCharType="end"/>
      </w:r>
      <w:r w:rsidRPr="003A7090">
        <w:t>).</w:t>
      </w:r>
    </w:p>
    <w:p w14:paraId="70B3CC47" w14:textId="77777777" w:rsidR="005223FE" w:rsidRPr="003A7090" w:rsidRDefault="005223FE" w:rsidP="005223FE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3262C0A7" wp14:editId="1185A335">
            <wp:extent cx="5210902" cy="100979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5648" w14:textId="3F67D090" w:rsidR="005223FE" w:rsidRPr="003A7090" w:rsidRDefault="005223FE" w:rsidP="005223FE">
      <w:pPr>
        <w:pStyle w:val="aff4"/>
      </w:pPr>
      <w:bookmarkStart w:id="1430" w:name="_Ref62205369"/>
      <w:r w:rsidRPr="003A7090">
        <w:t xml:space="preserve">Рис. </w:t>
      </w:r>
      <w:fldSimple w:instr=" SEQ Рис. \* ARABIC ">
        <w:r w:rsidR="009249DD">
          <w:rPr>
            <w:noProof/>
          </w:rPr>
          <w:t>63</w:t>
        </w:r>
      </w:fldSimple>
      <w:bookmarkEnd w:id="1430"/>
    </w:p>
    <w:p w14:paraId="388D040F" w14:textId="306F03DE" w:rsidR="005223FE" w:rsidRPr="003A7090" w:rsidRDefault="005223FE" w:rsidP="005223FE">
      <w:pPr>
        <w:pStyle w:val="a0"/>
      </w:pPr>
      <w:r w:rsidRPr="003A7090">
        <w:t xml:space="preserve">В данном случае Программа требует </w:t>
      </w:r>
      <w:r w:rsidR="0061382B" w:rsidRPr="003A7090">
        <w:t>от пользователя</w:t>
      </w:r>
      <w:r w:rsidRPr="003A7090">
        <w:t xml:space="preserve"> изменить пароль. Пока пароль не будет изменен, пользовател</w:t>
      </w:r>
      <w:r w:rsidR="0061382B" w:rsidRPr="003A7090">
        <w:t>ю будет заблокирован</w:t>
      </w:r>
      <w:r w:rsidRPr="003A7090">
        <w:t xml:space="preserve"> доступ к ЗИС.</w:t>
      </w:r>
    </w:p>
    <w:p w14:paraId="011B19A0" w14:textId="5754105F" w:rsidR="004A0E2B" w:rsidRPr="003A7090" w:rsidRDefault="004A0E2B" w:rsidP="004A0E2B">
      <w:pPr>
        <w:pStyle w:val="a0"/>
      </w:pPr>
      <w:r w:rsidRPr="003A7090">
        <w:t>Для смены пароля, пользователю необходимо заполнить след</w:t>
      </w:r>
      <w:r w:rsidR="00D11A90" w:rsidRPr="003A7090">
        <w:t>ующие</w:t>
      </w:r>
      <w:r w:rsidRPr="003A7090">
        <w:t xml:space="preserve"> поля: «Логин», «Текущий пароль», «Новый пароль» и «Подтверждение</w:t>
      </w:r>
      <w:r w:rsidR="00D11A90" w:rsidRPr="003A7090">
        <w:t>»</w:t>
      </w:r>
      <w:r w:rsidRPr="003A7090">
        <w:t xml:space="preserve"> (</w:t>
      </w:r>
      <w:r w:rsidRPr="003A7090">
        <w:fldChar w:fldCharType="begin"/>
      </w:r>
      <w:r w:rsidRPr="003A7090">
        <w:instrText xml:space="preserve"> REF _Ref61595796 \h </w:instrText>
      </w:r>
      <w:r w:rsidR="009124AD" w:rsidRPr="003A7090">
        <w:instrText xml:space="preserve">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64</w:t>
      </w:r>
      <w:r w:rsidRPr="003A7090">
        <w:fldChar w:fldCharType="end"/>
      </w:r>
      <w:r w:rsidRPr="003A7090">
        <w:t>).</w:t>
      </w:r>
    </w:p>
    <w:p w14:paraId="07B2C800" w14:textId="77777777" w:rsidR="004A0E2B" w:rsidRPr="003A7090" w:rsidRDefault="004A0E2B" w:rsidP="004A0E2B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30D12378" wp14:editId="0A43FC65">
            <wp:extent cx="3334540" cy="24194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40" cy="24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564E" w14:textId="0BC2EB1E" w:rsidR="004A0E2B" w:rsidRPr="003A7090" w:rsidRDefault="004A0E2B" w:rsidP="004A0E2B">
      <w:pPr>
        <w:pStyle w:val="aff4"/>
      </w:pPr>
      <w:bookmarkStart w:id="1431" w:name="_Ref61595796"/>
      <w:r w:rsidRPr="003A7090">
        <w:t xml:space="preserve">Рис. </w:t>
      </w:r>
      <w:fldSimple w:instr=" SEQ Рис. \* ARABIC ">
        <w:r w:rsidR="009249DD">
          <w:rPr>
            <w:noProof/>
          </w:rPr>
          <w:t>64</w:t>
        </w:r>
      </w:fldSimple>
      <w:bookmarkEnd w:id="1431"/>
    </w:p>
    <w:p w14:paraId="135C526F" w14:textId="4C0F4AF9" w:rsidR="00654DB0" w:rsidRPr="003A7090" w:rsidRDefault="00654DB0" w:rsidP="00A736E7">
      <w:pPr>
        <w:pStyle w:val="a0"/>
      </w:pPr>
      <w:r w:rsidRPr="003A7090">
        <w:t xml:space="preserve">Примечание: </w:t>
      </w:r>
      <w:r w:rsidR="00095FF8" w:rsidRPr="003A7090">
        <w:t xml:space="preserve">при замене пароля в ПО «WebGard 2.0» пароль в ЗИС не меняется. Для корректной работы необходимо поменять пароль пользователя в ЗИС на идентичный в </w:t>
      </w:r>
      <w:r w:rsidR="009108EE" w:rsidRPr="003A7090">
        <w:t xml:space="preserve">ПО </w:t>
      </w:r>
      <w:r w:rsidR="00C56BD1" w:rsidRPr="003A7090">
        <w:t>«</w:t>
      </w:r>
      <w:r w:rsidR="00095FF8" w:rsidRPr="003A7090">
        <w:t>WebGard 2.0</w:t>
      </w:r>
      <w:r w:rsidR="00C56BD1" w:rsidRPr="003A7090">
        <w:t>»</w:t>
      </w:r>
      <w:r w:rsidR="00095FF8" w:rsidRPr="003A7090">
        <w:t>.</w:t>
      </w:r>
    </w:p>
    <w:p w14:paraId="43330139" w14:textId="3642C8BD" w:rsidR="00E91F24" w:rsidRPr="003A7090" w:rsidRDefault="00AE3F65" w:rsidP="00E91F24">
      <w:pPr>
        <w:pStyle w:val="3"/>
      </w:pPr>
      <w:r w:rsidRPr="003A7090">
        <w:t xml:space="preserve">Двухфакторная аутентификация пользователя </w:t>
      </w:r>
    </w:p>
    <w:p w14:paraId="0CF493D9" w14:textId="77777777" w:rsidR="00A11DF8" w:rsidRDefault="00A11DF8" w:rsidP="00A11DF8">
      <w:pPr>
        <w:pStyle w:val="a0"/>
      </w:pPr>
      <w:r>
        <w:t xml:space="preserve">Для корректного функционирования двухфакторной аутентификации необходимо использовать браузер актуальной версии с поддержкой </w:t>
      </w:r>
      <w:r w:rsidRPr="007C3A6E">
        <w:t xml:space="preserve">сценариев JavaScript </w:t>
      </w:r>
      <w:r>
        <w:t xml:space="preserve">и установленным плагином </w:t>
      </w:r>
      <w:r>
        <w:rPr>
          <w:lang w:val="en-US"/>
        </w:rPr>
        <w:t>CryptoPro</w:t>
      </w:r>
      <w:r w:rsidRPr="00364016">
        <w:t xml:space="preserve"> </w:t>
      </w:r>
      <w:r>
        <w:rPr>
          <w:lang w:val="en-US"/>
        </w:rPr>
        <w:t>Extension</w:t>
      </w:r>
      <w:r w:rsidRPr="00364016">
        <w:t xml:space="preserve"> </w:t>
      </w:r>
      <w:r>
        <w:rPr>
          <w:lang w:val="en-US"/>
        </w:rPr>
        <w:t>for</w:t>
      </w:r>
      <w:r w:rsidRPr="00364016">
        <w:t xml:space="preserve"> </w:t>
      </w:r>
      <w:r>
        <w:rPr>
          <w:lang w:val="en-US"/>
        </w:rPr>
        <w:t>CAdES</w:t>
      </w:r>
      <w:r w:rsidRPr="00364016">
        <w:t xml:space="preserve"> </w:t>
      </w:r>
      <w:r>
        <w:rPr>
          <w:lang w:val="en-US"/>
        </w:rPr>
        <w:t>Browser</w:t>
      </w:r>
      <w:r w:rsidRPr="00364016">
        <w:t xml:space="preserve"> </w:t>
      </w:r>
      <w:r>
        <w:rPr>
          <w:lang w:val="en-US"/>
        </w:rPr>
        <w:t>Plug</w:t>
      </w:r>
      <w:r w:rsidRPr="00364016">
        <w:t>-</w:t>
      </w:r>
      <w:r>
        <w:rPr>
          <w:lang w:val="en-US"/>
        </w:rPr>
        <w:t>in</w:t>
      </w:r>
      <w:r>
        <w:t>.</w:t>
      </w:r>
    </w:p>
    <w:p w14:paraId="327DE929" w14:textId="0A703796" w:rsidR="00AE3F65" w:rsidRPr="003A7090" w:rsidRDefault="00AE3F65" w:rsidP="00AE3F65">
      <w:pPr>
        <w:pStyle w:val="a0"/>
      </w:pPr>
      <w:r w:rsidRPr="003A7090">
        <w:t>Двухфакторная аутентификация в Программе осуществляется с помощью смарт</w:t>
      </w:r>
      <w:r w:rsidR="00DC126E" w:rsidRPr="003A7090">
        <w:t>-</w:t>
      </w:r>
      <w:r w:rsidRPr="003A7090">
        <w:t xml:space="preserve">карты или </w:t>
      </w:r>
      <w:r w:rsidRPr="003A7090">
        <w:rPr>
          <w:lang w:val="en-US"/>
        </w:rPr>
        <w:t>USB</w:t>
      </w:r>
      <w:r w:rsidRPr="003A7090">
        <w:t>-идентификатора с записанным на нем сертификатом закрытого ключа (</w:t>
      </w:r>
      <w:r w:rsidRPr="003A7090">
        <w:fldChar w:fldCharType="begin"/>
      </w:r>
      <w:r w:rsidRPr="003A7090">
        <w:instrText xml:space="preserve"> REF _Ref61595808 \h </w:instrText>
      </w:r>
      <w:r w:rsidR="009124AD" w:rsidRPr="003A7090">
        <w:instrText xml:space="preserve">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65</w:t>
      </w:r>
      <w:r w:rsidRPr="003A7090">
        <w:fldChar w:fldCharType="end"/>
      </w:r>
      <w:r w:rsidRPr="003A7090">
        <w:t>).</w:t>
      </w:r>
    </w:p>
    <w:p w14:paraId="56C203D3" w14:textId="77777777" w:rsidR="00EA72D0" w:rsidRPr="003A7090" w:rsidRDefault="00E91F24" w:rsidP="00EA72D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21F6AF1A" wp14:editId="42A4E92B">
            <wp:extent cx="3554083" cy="33790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349" cy="338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F702" w14:textId="3E34AE1E" w:rsidR="00E91F24" w:rsidRPr="003A7090" w:rsidRDefault="00EA72D0" w:rsidP="00EA72D0">
      <w:pPr>
        <w:pStyle w:val="aff4"/>
        <w:rPr>
          <w:noProof/>
        </w:rPr>
      </w:pPr>
      <w:bookmarkStart w:id="1432" w:name="_Ref61595808"/>
      <w:r w:rsidRPr="003A7090">
        <w:t xml:space="preserve">Рис. </w:t>
      </w:r>
      <w:fldSimple w:instr=" SEQ Рис. \* ARABIC ">
        <w:r w:rsidR="009249DD">
          <w:rPr>
            <w:noProof/>
          </w:rPr>
          <w:t>65</w:t>
        </w:r>
      </w:fldSimple>
      <w:bookmarkEnd w:id="1432"/>
    </w:p>
    <w:p w14:paraId="233DF1D0" w14:textId="6E1C865E" w:rsidR="0042701E" w:rsidRPr="003A7090" w:rsidRDefault="00D11A90" w:rsidP="0042701E">
      <w:pPr>
        <w:pStyle w:val="a0"/>
      </w:pPr>
      <w:r w:rsidRPr="003A7090">
        <w:lastRenderedPageBreak/>
        <w:t xml:space="preserve">После предъявления </w:t>
      </w:r>
      <w:r w:rsidR="006669B8" w:rsidRPr="003A7090">
        <w:t xml:space="preserve">смарт-карты или </w:t>
      </w:r>
      <w:r w:rsidR="006669B8" w:rsidRPr="003A7090">
        <w:rPr>
          <w:lang w:val="en-US"/>
        </w:rPr>
        <w:t>USB</w:t>
      </w:r>
      <w:r w:rsidR="006669B8" w:rsidRPr="003A7090">
        <w:t>-идентификатора</w:t>
      </w:r>
      <w:r w:rsidRPr="003A7090">
        <w:t xml:space="preserve"> Программа считывает данные и запрашивает </w:t>
      </w:r>
      <w:r w:rsidR="0042701E" w:rsidRPr="003A7090">
        <w:t>ПИН</w:t>
      </w:r>
      <w:r w:rsidRPr="003A7090">
        <w:t>-код.</w:t>
      </w:r>
    </w:p>
    <w:p w14:paraId="2C3A5C18" w14:textId="4371A2DC" w:rsidR="0042701E" w:rsidRPr="003A7090" w:rsidRDefault="0042701E" w:rsidP="0042701E">
      <w:pPr>
        <w:pStyle w:val="a0"/>
      </w:pPr>
      <w:proofErr w:type="gramStart"/>
      <w:r w:rsidRPr="003A7090">
        <w:t>В случае успешно</w:t>
      </w:r>
      <w:r w:rsidR="00DC126E" w:rsidRPr="003A7090">
        <w:t>й попытки входа в ЗИС</w:t>
      </w:r>
      <w:r w:rsidRPr="003A7090">
        <w:t>,</w:t>
      </w:r>
      <w:proofErr w:type="gramEnd"/>
      <w:r w:rsidRPr="003A7090">
        <w:t xml:space="preserve"> открывается окно с сообщением об успешной аутентификации, датой и временем предыдущей успешной и неуспешной </w:t>
      </w:r>
      <w:r w:rsidR="006669B8" w:rsidRPr="003A7090">
        <w:t xml:space="preserve">попытке </w:t>
      </w:r>
      <w:r w:rsidRPr="003A7090">
        <w:t>аутентификации (</w:t>
      </w:r>
      <w:r w:rsidR="006669B8" w:rsidRPr="003A7090">
        <w:fldChar w:fldCharType="begin"/>
      </w:r>
      <w:r w:rsidR="006669B8" w:rsidRPr="003A7090">
        <w:instrText xml:space="preserve"> REF _Ref62304690 \h </w:instrText>
      </w:r>
      <w:r w:rsidR="009124AD" w:rsidRPr="003A7090">
        <w:instrText xml:space="preserve"> \* MERGEFORMAT </w:instrText>
      </w:r>
      <w:r w:rsidR="006669B8"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66</w:t>
      </w:r>
      <w:r w:rsidR="006669B8" w:rsidRPr="003A7090">
        <w:fldChar w:fldCharType="end"/>
      </w:r>
      <w:r w:rsidRPr="003A7090">
        <w:t>).</w:t>
      </w:r>
    </w:p>
    <w:p w14:paraId="55EBD87D" w14:textId="77777777" w:rsidR="0042701E" w:rsidRPr="003A7090" w:rsidRDefault="0042701E" w:rsidP="0042701E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62BF5D01" wp14:editId="625FEBF8">
            <wp:extent cx="5245100" cy="13887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" r="1279" b="3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1018" w14:textId="6D9F31C8" w:rsidR="0042701E" w:rsidRPr="003A7090" w:rsidRDefault="0042701E" w:rsidP="0042701E">
      <w:pPr>
        <w:pStyle w:val="aff4"/>
        <w:rPr>
          <w:noProof/>
        </w:rPr>
      </w:pPr>
      <w:bookmarkStart w:id="1433" w:name="_Ref62304690"/>
      <w:r w:rsidRPr="003A7090">
        <w:t xml:space="preserve">Рис. </w:t>
      </w:r>
      <w:fldSimple w:instr=" SEQ Рис. \* ARABIC ">
        <w:r w:rsidR="009249DD">
          <w:rPr>
            <w:noProof/>
          </w:rPr>
          <w:t>66</w:t>
        </w:r>
      </w:fldSimple>
      <w:bookmarkEnd w:id="1433"/>
    </w:p>
    <w:p w14:paraId="4B11D704" w14:textId="77777777" w:rsidR="00D938FF" w:rsidRPr="003A7090" w:rsidRDefault="00D938FF" w:rsidP="00D938FF">
      <w:pPr>
        <w:pStyle w:val="a0"/>
      </w:pPr>
      <w:r w:rsidRPr="003A7090">
        <w:t>Для реализации двухфакторной аутентификации необходимо соблюдение требований:</w:t>
      </w:r>
    </w:p>
    <w:p w14:paraId="06729710" w14:textId="77777777" w:rsidR="00D938FF" w:rsidRPr="003A7090" w:rsidRDefault="00D938FF" w:rsidP="00B9380A">
      <w:pPr>
        <w:pStyle w:val="11"/>
        <w:numPr>
          <w:ilvl w:val="0"/>
          <w:numId w:val="12"/>
        </w:numPr>
      </w:pPr>
      <w:r w:rsidRPr="003A7090">
        <w:t>в защищаемой информационной системе должна быть реализована функция двухфакторной аутентификации;</w:t>
      </w:r>
    </w:p>
    <w:p w14:paraId="7519F5C9" w14:textId="4EFC7BBB" w:rsidR="00D938FF" w:rsidRPr="003A7090" w:rsidRDefault="00D938FF" w:rsidP="00D938FF">
      <w:pPr>
        <w:pStyle w:val="11"/>
      </w:pPr>
      <w:r w:rsidRPr="003A7090">
        <w:t>в качестве смарт</w:t>
      </w:r>
      <w:r w:rsidR="006669B8" w:rsidRPr="003A7090">
        <w:t>-</w:t>
      </w:r>
      <w:r w:rsidRPr="003A7090">
        <w:t xml:space="preserve">карты и/или USB-идентификатора должна быть использована ESMART карта и/или USB-идентификатор, поддерживаемый </w:t>
      </w:r>
      <w:r w:rsidR="00EF53F7" w:rsidRPr="003A7090">
        <w:t>сертифицированной версией</w:t>
      </w:r>
      <w:r w:rsidRPr="003A7090">
        <w:t xml:space="preserve"> КриптоПро CSP;</w:t>
      </w:r>
    </w:p>
    <w:p w14:paraId="7FF709F7" w14:textId="55E47E83" w:rsidR="00D938FF" w:rsidRPr="003A7090" w:rsidRDefault="00D938FF" w:rsidP="00D938FF">
      <w:pPr>
        <w:pStyle w:val="11"/>
      </w:pPr>
      <w:r w:rsidRPr="003A7090">
        <w:t>должен быть установлен плагин CryptoPro Extension for CAdES Browser Plug-in (при использовании USB-идентификатора) и/или ESMART Token Web Плагин (при использовании ESMART);</w:t>
      </w:r>
    </w:p>
    <w:p w14:paraId="434642F0" w14:textId="260144CA" w:rsidR="00D938FF" w:rsidRPr="003A7090" w:rsidRDefault="00D938FF" w:rsidP="00D938FF">
      <w:pPr>
        <w:pStyle w:val="11"/>
      </w:pPr>
      <w:r w:rsidRPr="003A7090">
        <w:t>поле e-mail до знака «@» (далее по тексту – аутентификационная информация) должно совпадать с логином пользователя в базе данных</w:t>
      </w:r>
      <w:r w:rsidR="00E061B4" w:rsidRPr="003A7090">
        <w:t xml:space="preserve"> ПО</w:t>
      </w:r>
      <w:r w:rsidRPr="003A7090">
        <w:t xml:space="preserve"> </w:t>
      </w:r>
      <w:r w:rsidR="00734515" w:rsidRPr="003A7090">
        <w:t>«</w:t>
      </w:r>
      <w:r w:rsidRPr="003A7090">
        <w:t>Webgard 2.0</w:t>
      </w:r>
      <w:r w:rsidR="00734515" w:rsidRPr="003A7090">
        <w:t>»</w:t>
      </w:r>
      <w:r w:rsidRPr="003A7090">
        <w:t xml:space="preserve"> и</w:t>
      </w:r>
      <w:r w:rsidR="005371FB" w:rsidRPr="003A7090">
        <w:t xml:space="preserve"> в</w:t>
      </w:r>
      <w:r w:rsidRPr="003A7090">
        <w:t xml:space="preserve"> базе данных защищаемой информационной системы;</w:t>
      </w:r>
    </w:p>
    <w:p w14:paraId="7982D4EA" w14:textId="19B8CBE2" w:rsidR="00D938FF" w:rsidRPr="003A7090" w:rsidRDefault="00D938FF" w:rsidP="00D938FF">
      <w:pPr>
        <w:pStyle w:val="11"/>
      </w:pPr>
      <w:r w:rsidRPr="003A7090">
        <w:t>корневой сертификат удостоверяющего центра, выдавший сертификат пользователя</w:t>
      </w:r>
      <w:r w:rsidR="005371FB" w:rsidRPr="003A7090">
        <w:t>,</w:t>
      </w:r>
      <w:r w:rsidRPr="003A7090">
        <w:t xml:space="preserve"> должен быть установлен на АРМ пользователя, сервер</w:t>
      </w:r>
      <w:r w:rsidR="00E061B4" w:rsidRPr="003A7090">
        <w:t xml:space="preserve"> ПО</w:t>
      </w:r>
      <w:r w:rsidRPr="003A7090">
        <w:t xml:space="preserve"> </w:t>
      </w:r>
      <w:r w:rsidR="00734515" w:rsidRPr="003A7090">
        <w:t>«</w:t>
      </w:r>
      <w:r w:rsidRPr="003A7090">
        <w:t>Webgard 2.0</w:t>
      </w:r>
      <w:r w:rsidR="00734515" w:rsidRPr="003A7090">
        <w:t>»</w:t>
      </w:r>
      <w:r w:rsidRPr="003A7090">
        <w:t xml:space="preserve"> и на сервере web-приложения защищаемой информационной системы.</w:t>
      </w:r>
    </w:p>
    <w:p w14:paraId="7C2357A7" w14:textId="69533E3E" w:rsidR="00AE3F65" w:rsidRPr="003A7090" w:rsidRDefault="00AE3F65" w:rsidP="00AE3F65">
      <w:pPr>
        <w:pStyle w:val="3"/>
      </w:pPr>
      <w:r w:rsidRPr="003A7090">
        <w:t>Окно правил и ограничений при работе с защищаемой информацией</w:t>
      </w:r>
    </w:p>
    <w:p w14:paraId="4A980D4F" w14:textId="0002F9DE" w:rsidR="00AE3F65" w:rsidRPr="003A7090" w:rsidRDefault="00AE3F65" w:rsidP="00AE3F65">
      <w:pPr>
        <w:pStyle w:val="a0"/>
      </w:pPr>
      <w:r w:rsidRPr="003A7090">
        <w:t>При нажатии на ссылку «правила и ограничения при работе с защищаемой информацией» откроется окно (</w:t>
      </w:r>
      <w:r w:rsidRPr="003A7090">
        <w:fldChar w:fldCharType="begin"/>
      </w:r>
      <w:r w:rsidRPr="003A7090">
        <w:instrText xml:space="preserve"> REF _Ref61601470 \h 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t>67</w:t>
      </w:r>
      <w:r w:rsidRPr="003A7090">
        <w:fldChar w:fldCharType="end"/>
      </w:r>
      <w:r w:rsidRPr="003A7090">
        <w:t>).</w:t>
      </w:r>
    </w:p>
    <w:p w14:paraId="46436A36" w14:textId="77777777" w:rsidR="00AE3F65" w:rsidRPr="003A7090" w:rsidRDefault="00AE3F65" w:rsidP="00AE3F65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725EED1E" wp14:editId="36CBA72C">
            <wp:extent cx="3607289" cy="345779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89" cy="34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83A5" w14:textId="73FD11B0" w:rsidR="00AE3F65" w:rsidRPr="003A7090" w:rsidRDefault="00AE3F65" w:rsidP="00AE3F65">
      <w:pPr>
        <w:pStyle w:val="aff4"/>
      </w:pPr>
      <w:bookmarkStart w:id="1434" w:name="_Ref61601470"/>
      <w:r w:rsidRPr="003A7090">
        <w:t xml:space="preserve">Рис. </w:t>
      </w:r>
      <w:fldSimple w:instr=" SEQ Рис. \* ARABIC ">
        <w:r w:rsidR="009249DD">
          <w:rPr>
            <w:noProof/>
          </w:rPr>
          <w:t>67</w:t>
        </w:r>
      </w:fldSimple>
      <w:bookmarkEnd w:id="1434"/>
    </w:p>
    <w:p w14:paraId="20D0125D" w14:textId="4BCE270E" w:rsidR="00AE3F65" w:rsidRPr="003A7090" w:rsidRDefault="00AE3F65" w:rsidP="0072325C">
      <w:pPr>
        <w:pStyle w:val="a0"/>
      </w:pPr>
      <w:r w:rsidRPr="003A7090">
        <w:t>В данном окне описаны правила и ограничения работы с Программой для пользователя.</w:t>
      </w:r>
    </w:p>
    <w:p w14:paraId="771DEB2F" w14:textId="77777777" w:rsidR="00034740" w:rsidRPr="003A7090" w:rsidRDefault="00034740" w:rsidP="00034740">
      <w:pPr>
        <w:pStyle w:val="3"/>
      </w:pPr>
      <w:r w:rsidRPr="003A7090">
        <w:t>Выход из Программы</w:t>
      </w:r>
    </w:p>
    <w:p w14:paraId="51D44F74" w14:textId="48B3B6D1" w:rsidR="00034740" w:rsidRPr="003A7090" w:rsidRDefault="00034740" w:rsidP="00034740">
      <w:pPr>
        <w:pStyle w:val="a0"/>
      </w:pPr>
      <w:r w:rsidRPr="003A7090">
        <w:t>Для выхода из Программы необходимо нажать кнопку «Выход». Пример кнопки «Выход» приведен на рисунке (</w:t>
      </w:r>
      <w:r w:rsidRPr="003A7090">
        <w:fldChar w:fldCharType="begin"/>
      </w:r>
      <w:r w:rsidRPr="003A7090">
        <w:instrText xml:space="preserve"> REF _Ref71019221 \h 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68</w:t>
      </w:r>
      <w:r w:rsidRPr="003A7090">
        <w:fldChar w:fldCharType="end"/>
      </w:r>
      <w:r w:rsidRPr="003A7090">
        <w:t>).</w:t>
      </w:r>
    </w:p>
    <w:p w14:paraId="58F8E5D6" w14:textId="77777777" w:rsidR="00034740" w:rsidRPr="003A7090" w:rsidRDefault="00034740" w:rsidP="0003474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4A3A54F2" wp14:editId="3AD99B3C">
            <wp:extent cx="1787543" cy="21744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43" cy="21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34A2" w14:textId="330549E1" w:rsidR="00034740" w:rsidRPr="003A7090" w:rsidRDefault="00034740" w:rsidP="00034740">
      <w:pPr>
        <w:pStyle w:val="aff4"/>
      </w:pPr>
      <w:bookmarkStart w:id="1435" w:name="_Ref71019221"/>
      <w:r w:rsidRPr="003A7090">
        <w:t xml:space="preserve">Рис. </w:t>
      </w:r>
      <w:fldSimple w:instr=" SEQ Рис. \* ARABIC ">
        <w:r w:rsidR="009249DD">
          <w:rPr>
            <w:noProof/>
          </w:rPr>
          <w:t>68</w:t>
        </w:r>
      </w:fldSimple>
      <w:bookmarkEnd w:id="1435"/>
    </w:p>
    <w:p w14:paraId="206E084A" w14:textId="13C9D088" w:rsidR="00034740" w:rsidRPr="003A7090" w:rsidRDefault="00034740" w:rsidP="00034740">
      <w:pPr>
        <w:pStyle w:val="a0"/>
      </w:pPr>
      <w:r w:rsidRPr="003A7090">
        <w:t xml:space="preserve">В случае отсутствия в интерфейсе кнопки «Выход» необходимо ввести в адресной строке </w:t>
      </w:r>
      <w:r w:rsidRPr="003A7090">
        <w:rPr>
          <w:lang w:val="en-US"/>
        </w:rPr>
        <w:t>ip</w:t>
      </w:r>
      <w:r w:rsidRPr="003A7090">
        <w:t xml:space="preserve">-адрес Программы и </w:t>
      </w:r>
      <w:r w:rsidRPr="003A7090">
        <w:rPr>
          <w:lang w:val="en-US"/>
        </w:rPr>
        <w:t>URL</w:t>
      </w:r>
      <w:r w:rsidRPr="003A7090">
        <w:t xml:space="preserve"> выхода </w:t>
      </w:r>
      <w:r w:rsidRPr="003A7090">
        <w:rPr>
          <w:rStyle w:val="aff8"/>
        </w:rPr>
        <w:t>http://ip-адрес Программы/</w:t>
      </w:r>
      <w:r w:rsidR="00FB799C" w:rsidRPr="003A7090">
        <w:rPr>
          <w:rStyle w:val="aff8"/>
          <w:lang w:val="en-US"/>
        </w:rPr>
        <w:t>auth</w:t>
      </w:r>
      <w:r w:rsidR="00FB799C" w:rsidRPr="003A7090">
        <w:rPr>
          <w:rStyle w:val="aff8"/>
        </w:rPr>
        <w:t>/</w:t>
      </w:r>
      <w:r w:rsidRPr="003A7090">
        <w:rPr>
          <w:rStyle w:val="aff8"/>
        </w:rPr>
        <w:t>logout</w:t>
      </w:r>
      <w:r w:rsidRPr="003A7090">
        <w:t xml:space="preserve">. Стандартным </w:t>
      </w:r>
      <w:r w:rsidRPr="003A7090">
        <w:rPr>
          <w:lang w:val="en-US"/>
        </w:rPr>
        <w:t>URL</w:t>
      </w:r>
      <w:r w:rsidRPr="003A7090">
        <w:t xml:space="preserve"> выхода является «/</w:t>
      </w:r>
      <w:r w:rsidR="00FB799C" w:rsidRPr="003A7090">
        <w:rPr>
          <w:lang w:val="en-US"/>
        </w:rPr>
        <w:t>auth/</w:t>
      </w:r>
      <w:r w:rsidRPr="003A7090">
        <w:rPr>
          <w:lang w:val="en-US"/>
        </w:rPr>
        <w:t>logout</w:t>
      </w:r>
      <w:r w:rsidRPr="003A7090">
        <w:t>» (</w:t>
      </w:r>
      <w:r w:rsidRPr="003A7090">
        <w:rPr>
          <w:lang w:val="en-US"/>
        </w:rPr>
        <w:fldChar w:fldCharType="begin"/>
      </w:r>
      <w:r w:rsidRPr="003A7090">
        <w:instrText xml:space="preserve"> </w:instrText>
      </w:r>
      <w:r w:rsidRPr="003A7090">
        <w:rPr>
          <w:lang w:val="en-US"/>
        </w:rPr>
        <w:instrText>REF</w:instrText>
      </w:r>
      <w:r w:rsidRPr="003A7090">
        <w:instrText xml:space="preserve"> _</w:instrText>
      </w:r>
      <w:r w:rsidRPr="003A7090">
        <w:rPr>
          <w:lang w:val="en-US"/>
        </w:rPr>
        <w:instrText>Ref</w:instrText>
      </w:r>
      <w:r w:rsidRPr="003A7090">
        <w:instrText>71019229 \</w:instrText>
      </w:r>
      <w:r w:rsidRPr="003A7090">
        <w:rPr>
          <w:lang w:val="en-US"/>
        </w:rPr>
        <w:instrText>h</w:instrText>
      </w:r>
      <w:r w:rsidRPr="003A7090">
        <w:instrText xml:space="preserve">  \* </w:instrText>
      </w:r>
      <w:r w:rsidRPr="003A7090">
        <w:rPr>
          <w:lang w:val="en-US"/>
        </w:rPr>
        <w:instrText>MERGEFORMAT</w:instrText>
      </w:r>
      <w:r w:rsidRPr="003A7090">
        <w:instrText xml:space="preserve"> </w:instrText>
      </w:r>
      <w:r w:rsidRPr="003A7090">
        <w:rPr>
          <w:lang w:val="en-US"/>
        </w:rPr>
      </w:r>
      <w:r w:rsidRPr="003A7090">
        <w:rPr>
          <w:lang w:val="en-US"/>
        </w:rPr>
        <w:fldChar w:fldCharType="separate"/>
      </w:r>
      <w:r w:rsidR="009249DD" w:rsidRPr="003A7090">
        <w:t xml:space="preserve">Рис. </w:t>
      </w:r>
      <w:r w:rsidR="009249DD">
        <w:rPr>
          <w:noProof/>
        </w:rPr>
        <w:t>69</w:t>
      </w:r>
      <w:r w:rsidRPr="003A7090">
        <w:rPr>
          <w:lang w:val="en-US"/>
        </w:rPr>
        <w:fldChar w:fldCharType="end"/>
      </w:r>
      <w:r w:rsidRPr="003A7090">
        <w:t>).</w:t>
      </w:r>
    </w:p>
    <w:p w14:paraId="3840C5C4" w14:textId="77777777" w:rsidR="00034740" w:rsidRPr="003A7090" w:rsidRDefault="00034740" w:rsidP="00034740">
      <w:pPr>
        <w:pStyle w:val="aff2"/>
      </w:pPr>
      <w:r w:rsidRPr="003A7090">
        <w:rPr>
          <w:lang w:val="ru-RU" w:eastAsia="ru-RU"/>
        </w:rPr>
        <w:lastRenderedPageBreak/>
        <w:drawing>
          <wp:inline distT="0" distB="0" distL="0" distR="0" wp14:anchorId="49252609" wp14:editId="5BD91B96">
            <wp:extent cx="3381375" cy="7196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39A" w14:textId="4E9C619E" w:rsidR="00034740" w:rsidRPr="003A7090" w:rsidRDefault="00034740" w:rsidP="00034740">
      <w:pPr>
        <w:pStyle w:val="aff4"/>
      </w:pPr>
      <w:bookmarkStart w:id="1436" w:name="_Ref71019229"/>
      <w:r w:rsidRPr="003A7090">
        <w:t xml:space="preserve">Рис. </w:t>
      </w:r>
      <w:fldSimple w:instr=" SEQ Рис. \* ARABIC ">
        <w:r w:rsidR="009249DD">
          <w:rPr>
            <w:noProof/>
          </w:rPr>
          <w:t>69</w:t>
        </w:r>
      </w:fldSimple>
      <w:bookmarkEnd w:id="1436"/>
    </w:p>
    <w:p w14:paraId="342FA4CA" w14:textId="1803FA35" w:rsidR="00034740" w:rsidRPr="003A7090" w:rsidRDefault="00034740" w:rsidP="00034740">
      <w:pPr>
        <w:pStyle w:val="a0"/>
      </w:pPr>
      <w:r w:rsidRPr="003A7090">
        <w:t>После выполненных действий Программа завершит сессию пользователя и откроет страницу авторизации Программы (</w:t>
      </w:r>
      <w:r w:rsidRPr="003A7090">
        <w:fldChar w:fldCharType="begin"/>
      </w:r>
      <w:r w:rsidRPr="003A7090">
        <w:instrText xml:space="preserve"> REF _Ref71019236 \h </w:instrText>
      </w:r>
      <w:r w:rsidR="003A7090">
        <w:instrText xml:space="preserve"> \* MERGEFORMAT </w:instrText>
      </w:r>
      <w:r w:rsidRPr="003A7090">
        <w:fldChar w:fldCharType="separate"/>
      </w:r>
      <w:r w:rsidR="009249DD" w:rsidRPr="003A7090">
        <w:t xml:space="preserve">Рис. </w:t>
      </w:r>
      <w:r w:rsidR="009249DD">
        <w:rPr>
          <w:noProof/>
        </w:rPr>
        <w:t>70</w:t>
      </w:r>
      <w:r w:rsidRPr="003A7090">
        <w:fldChar w:fldCharType="end"/>
      </w:r>
      <w:r w:rsidRPr="003A7090">
        <w:t>).</w:t>
      </w:r>
    </w:p>
    <w:p w14:paraId="22D1BBEA" w14:textId="77777777" w:rsidR="00034740" w:rsidRPr="003A7090" w:rsidRDefault="00034740" w:rsidP="00034740">
      <w:pPr>
        <w:pStyle w:val="aff2"/>
      </w:pPr>
      <w:r w:rsidRPr="003A7090">
        <w:rPr>
          <w:lang w:val="ru-RU" w:eastAsia="ru-RU"/>
        </w:rPr>
        <w:drawing>
          <wp:inline distT="0" distB="0" distL="0" distR="0" wp14:anchorId="41EFEABB" wp14:editId="5AE7781E">
            <wp:extent cx="3545457" cy="34814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06" cy="34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EBCD" w14:textId="77777777" w:rsidR="00F16B56" w:rsidRPr="0076262B" w:rsidRDefault="00F16B56" w:rsidP="00F65ED0">
      <w:pPr>
        <w:pStyle w:val="a0"/>
      </w:pPr>
      <w:bookmarkStart w:id="1437" w:name="_Toc69288072"/>
      <w:bookmarkStart w:id="1438" w:name="_Toc69903016"/>
      <w:bookmarkStart w:id="1439" w:name="_Toc70341193"/>
      <w:bookmarkStart w:id="1440" w:name="_Toc70418097"/>
      <w:bookmarkStart w:id="1441" w:name="_Toc69288073"/>
      <w:bookmarkStart w:id="1442" w:name="_Toc69903017"/>
      <w:bookmarkStart w:id="1443" w:name="_Toc70341194"/>
      <w:bookmarkStart w:id="1444" w:name="_Toc70418098"/>
      <w:bookmarkStart w:id="1445" w:name="_Toc69288074"/>
      <w:bookmarkStart w:id="1446" w:name="_Toc69903018"/>
      <w:bookmarkStart w:id="1447" w:name="_Toc70341195"/>
      <w:bookmarkStart w:id="1448" w:name="_Toc70418099"/>
      <w:bookmarkStart w:id="1449" w:name="_Toc69288075"/>
      <w:bookmarkStart w:id="1450" w:name="_Toc69903019"/>
      <w:bookmarkStart w:id="1451" w:name="_Toc70341196"/>
      <w:bookmarkStart w:id="1452" w:name="_Toc70418100"/>
      <w:bookmarkStart w:id="1453" w:name="_Toc69288076"/>
      <w:bookmarkStart w:id="1454" w:name="_Toc69903020"/>
      <w:bookmarkStart w:id="1455" w:name="_Toc70341197"/>
      <w:bookmarkStart w:id="1456" w:name="_Toc70418101"/>
      <w:bookmarkStart w:id="1457" w:name="_Toc69288077"/>
      <w:bookmarkStart w:id="1458" w:name="_Toc69903021"/>
      <w:bookmarkStart w:id="1459" w:name="_Toc70341198"/>
      <w:bookmarkStart w:id="1460" w:name="_Toc70418102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</w:p>
    <w:sectPr w:rsidR="00F16B56" w:rsidRPr="0076262B" w:rsidSect="00BF617F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F20EF" w14:textId="77777777" w:rsidR="0087696E" w:rsidRDefault="0087696E" w:rsidP="005062EF">
      <w:r>
        <w:separator/>
      </w:r>
    </w:p>
  </w:endnote>
  <w:endnote w:type="continuationSeparator" w:id="0">
    <w:p w14:paraId="160D2834" w14:textId="77777777" w:rsidR="0087696E" w:rsidRDefault="0087696E" w:rsidP="005062EF">
      <w:r>
        <w:continuationSeparator/>
      </w:r>
    </w:p>
  </w:endnote>
  <w:endnote w:type="continuationNotice" w:id="1">
    <w:p w14:paraId="5C6A86D1" w14:textId="77777777" w:rsidR="0087696E" w:rsidRDefault="008769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Droid Sans Fallback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Lohit Hindi">
    <w:altName w:val="MS Gothic"/>
    <w:panose1 w:val="020B0604020202020204"/>
    <w:charset w:val="8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68B91" w14:textId="77777777" w:rsidR="0087696E" w:rsidRDefault="0087696E" w:rsidP="005062EF">
      <w:r>
        <w:separator/>
      </w:r>
    </w:p>
  </w:footnote>
  <w:footnote w:type="continuationSeparator" w:id="0">
    <w:p w14:paraId="5C4014FE" w14:textId="77777777" w:rsidR="0087696E" w:rsidRDefault="0087696E" w:rsidP="005062EF">
      <w:r>
        <w:continuationSeparator/>
      </w:r>
    </w:p>
  </w:footnote>
  <w:footnote w:type="continuationNotice" w:id="1">
    <w:p w14:paraId="384B1313" w14:textId="77777777" w:rsidR="0087696E" w:rsidRDefault="008769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caps/>
        <w:spacing w:val="2"/>
      </w:rPr>
      <w:id w:val="-41285519"/>
      <w:docPartObj>
        <w:docPartGallery w:val="Page Numbers (Top of Page)"/>
        <w:docPartUnique/>
      </w:docPartObj>
    </w:sdtPr>
    <w:sdtEndPr>
      <w:rPr>
        <w:b w:val="0"/>
        <w:caps w:val="0"/>
        <w:spacing w:val="0"/>
      </w:rPr>
    </w:sdtEndPr>
    <w:sdtContent>
      <w:p w14:paraId="27E7DF6B" w14:textId="10025BD8" w:rsidR="000B4D47" w:rsidRPr="00DA6593" w:rsidRDefault="000B4D47" w:rsidP="00DA6593">
        <w:pPr>
          <w:pStyle w:val="TableGraf12M"/>
        </w:pPr>
        <w:r w:rsidRPr="00DA6593">
          <w:fldChar w:fldCharType="begin"/>
        </w:r>
        <w:r w:rsidRPr="00DA6593">
          <w:instrText xml:space="preserve"> PAGE   \* MERGEFORMAT </w:instrText>
        </w:r>
        <w:r w:rsidRPr="00DA6593">
          <w:fldChar w:fldCharType="separate"/>
        </w:r>
        <w:r w:rsidR="00002615">
          <w:rPr>
            <w:noProof/>
          </w:rPr>
          <w:t>2</w:t>
        </w:r>
        <w:r w:rsidRPr="00DA6593">
          <w:fldChar w:fldCharType="end"/>
        </w:r>
      </w:p>
      <w:p w14:paraId="64A6EC33" w14:textId="5C45DE00" w:rsidR="000B4D47" w:rsidRPr="00DA6593" w:rsidRDefault="000B4D47" w:rsidP="00DA6593">
        <w:pPr>
          <w:pStyle w:val="TableGraf12M"/>
        </w:pPr>
        <w:r w:rsidRPr="00DA6593">
          <w:t>RU.14911225.58.29.29.000-01 94 01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FD7C7" w14:textId="08BE8DC8" w:rsidR="000B4D47" w:rsidRPr="007D0092" w:rsidRDefault="0087696E" w:rsidP="0078549A">
    <w:pPr>
      <w:pStyle w:val="a5"/>
    </w:pPr>
    <w:r>
      <w:object w:dxaOrig="1440" w:dyaOrig="1440" w14:anchorId="0BEDD0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alt="" style="position:absolute;margin-left:-37.95pt;margin-top:334.45pt;width:38.8pt;height:415.8pt;z-index:251658240;mso-wrap-edited:f;mso-width-percent:0;mso-height-percent:0;mso-width-percent:0;mso-height-percent:0" o:allowincell="f">
          <v:imagedata r:id="rId1" o:title=""/>
        </v:shape>
        <o:OLEObject Type="Embed" ProgID="Visio.Drawing.11" ShapeID="_x0000_s1025" DrawAspect="Content" ObjectID="_1726860517" r:id="rId2"/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7090CBB0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Num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A"/>
    <w:multiLevelType w:val="multilevel"/>
    <w:tmpl w:val="0000000A"/>
    <w:name w:val="WWNum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AF74F00"/>
    <w:multiLevelType w:val="hybridMultilevel"/>
    <w:tmpl w:val="9ABEF2FA"/>
    <w:lvl w:ilvl="0" w:tplc="16E0E0D2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D966240"/>
    <w:multiLevelType w:val="multilevel"/>
    <w:tmpl w:val="F6026B34"/>
    <w:lvl w:ilvl="0">
      <w:start w:val="1"/>
      <w:numFmt w:val="decimal"/>
      <w:pStyle w:val="1"/>
      <w:suff w:val="space"/>
      <w:lvlText w:val="%1."/>
      <w:lvlJc w:val="left"/>
      <w:pPr>
        <w:ind w:left="0" w:firstLine="454"/>
      </w:pPr>
      <w:rPr>
        <w:rFonts w:ascii="Times New Roman" w:hAnsi="Times New Roman"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624"/>
      </w:pPr>
      <w:rPr>
        <w:rFonts w:ascii="Times New Roman" w:hAnsi="Times New Roman"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624"/>
      </w:pPr>
      <w:rPr>
        <w:rFonts w:ascii="Times New Roman" w:hAnsi="Times New Roman" w:hint="default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624"/>
      </w:pPr>
      <w:rPr>
        <w:rFonts w:ascii="Times New Roman" w:hAnsi="Times New Roman" w:hint="default"/>
      </w:rPr>
    </w:lvl>
    <w:lvl w:ilvl="4">
      <w:start w:val="1"/>
      <w:numFmt w:val="decimal"/>
      <w:pStyle w:val="50"/>
      <w:suff w:val="space"/>
      <w:lvlText w:val="%1.%2.%3.%4.%5"/>
      <w:lvlJc w:val="left"/>
      <w:pPr>
        <w:ind w:left="0" w:firstLine="45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94"/>
        </w:tabs>
        <w:ind w:left="0" w:firstLine="45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84C60F0"/>
    <w:multiLevelType w:val="singleLevel"/>
    <w:tmpl w:val="FEC8C6D2"/>
    <w:lvl w:ilvl="0">
      <w:start w:val="1"/>
      <w:numFmt w:val="bullet"/>
      <w:pStyle w:val="-"/>
      <w:lvlText w:val="–"/>
      <w:lvlJc w:val="left"/>
      <w:pPr>
        <w:tabs>
          <w:tab w:val="num" w:pos="984"/>
        </w:tabs>
        <w:ind w:left="0" w:firstLine="624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45A76316"/>
    <w:multiLevelType w:val="hybridMultilevel"/>
    <w:tmpl w:val="660C4D30"/>
    <w:lvl w:ilvl="0" w:tplc="0AEC404C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5B2E3D19"/>
    <w:multiLevelType w:val="hybridMultilevel"/>
    <w:tmpl w:val="660C4D30"/>
    <w:lvl w:ilvl="0" w:tplc="0AEC404C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5DAB2B6C"/>
    <w:multiLevelType w:val="multilevel"/>
    <w:tmpl w:val="AE92B1EA"/>
    <w:lvl w:ilvl="0">
      <w:start w:val="1"/>
      <w:numFmt w:val="decimal"/>
      <w:pStyle w:val="10"/>
      <w:lvlText w:val="%1."/>
      <w:lvlJc w:val="left"/>
      <w:pPr>
        <w:tabs>
          <w:tab w:val="num" w:pos="984"/>
        </w:tabs>
        <w:ind w:left="0" w:firstLine="62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9" w15:restartNumberingAfterBreak="0">
    <w:nsid w:val="60C70092"/>
    <w:multiLevelType w:val="singleLevel"/>
    <w:tmpl w:val="FA8A041E"/>
    <w:lvl w:ilvl="0">
      <w:start w:val="1"/>
      <w:numFmt w:val="decimal"/>
      <w:pStyle w:val="11"/>
      <w:lvlText w:val="%1)"/>
      <w:lvlJc w:val="left"/>
      <w:pPr>
        <w:tabs>
          <w:tab w:val="num" w:pos="987"/>
        </w:tabs>
        <w:ind w:left="0" w:firstLine="624"/>
      </w:pPr>
      <w:rPr>
        <w:rFonts w:hint="default"/>
      </w:rPr>
    </w:lvl>
  </w:abstractNum>
  <w:abstractNum w:abstractNumId="10" w15:restartNumberingAfterBreak="0">
    <w:nsid w:val="6892640A"/>
    <w:multiLevelType w:val="hybridMultilevel"/>
    <w:tmpl w:val="B2027498"/>
    <w:lvl w:ilvl="0" w:tplc="86A83F24">
      <w:start w:val="1"/>
      <w:numFmt w:val="bullet"/>
      <w:pStyle w:val="--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CEB49B0"/>
    <w:multiLevelType w:val="hybridMultilevel"/>
    <w:tmpl w:val="4CDE569C"/>
    <w:lvl w:ilvl="0" w:tplc="5A7E1BE4">
      <w:start w:val="1"/>
      <w:numFmt w:val="decimal"/>
      <w:pStyle w:val="12"/>
      <w:lvlText w:val="%1"/>
      <w:lvlJc w:val="left"/>
      <w:pPr>
        <w:tabs>
          <w:tab w:val="num" w:pos="814"/>
        </w:tabs>
        <w:ind w:left="0" w:firstLine="454"/>
      </w:pPr>
    </w:lvl>
    <w:lvl w:ilvl="1" w:tplc="5F10795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34E6E9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E90E1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ECFE7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41C26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8F815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4783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2201A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DA93670"/>
    <w:multiLevelType w:val="hybridMultilevel"/>
    <w:tmpl w:val="37C87D30"/>
    <w:lvl w:ilvl="0" w:tplc="0AEC404C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74041BC1"/>
    <w:multiLevelType w:val="multilevel"/>
    <w:tmpl w:val="D43A498C"/>
    <w:lvl w:ilvl="0">
      <w:start w:val="1"/>
      <w:numFmt w:val="decimal"/>
      <w:pStyle w:val="1-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679848862">
    <w:abstractNumId w:val="10"/>
  </w:num>
  <w:num w:numId="2" w16cid:durableId="204565993">
    <w:abstractNumId w:val="9"/>
    <w:lvlOverride w:ilvl="0">
      <w:startOverride w:val="1"/>
    </w:lvlOverride>
  </w:num>
  <w:num w:numId="3" w16cid:durableId="1183015772">
    <w:abstractNumId w:val="5"/>
  </w:num>
  <w:num w:numId="4" w16cid:durableId="505630428">
    <w:abstractNumId w:val="0"/>
  </w:num>
  <w:num w:numId="5" w16cid:durableId="551620387">
    <w:abstractNumId w:val="9"/>
  </w:num>
  <w:num w:numId="6" w16cid:durableId="2063674906">
    <w:abstractNumId w:val="9"/>
    <w:lvlOverride w:ilvl="0">
      <w:startOverride w:val="1"/>
    </w:lvlOverride>
  </w:num>
  <w:num w:numId="7" w16cid:durableId="1500384339">
    <w:abstractNumId w:val="9"/>
    <w:lvlOverride w:ilvl="0">
      <w:startOverride w:val="1"/>
    </w:lvlOverride>
  </w:num>
  <w:num w:numId="8" w16cid:durableId="173154334">
    <w:abstractNumId w:val="4"/>
  </w:num>
  <w:num w:numId="9" w16cid:durableId="1328823673">
    <w:abstractNumId w:val="8"/>
  </w:num>
  <w:num w:numId="10" w16cid:durableId="1315449975">
    <w:abstractNumId w:val="11"/>
  </w:num>
  <w:num w:numId="11" w16cid:durableId="465973069">
    <w:abstractNumId w:val="13"/>
  </w:num>
  <w:num w:numId="12" w16cid:durableId="672611642">
    <w:abstractNumId w:val="9"/>
    <w:lvlOverride w:ilvl="0">
      <w:startOverride w:val="1"/>
    </w:lvlOverride>
  </w:num>
  <w:num w:numId="13" w16cid:durableId="148636440">
    <w:abstractNumId w:val="9"/>
    <w:lvlOverride w:ilvl="0">
      <w:startOverride w:val="1"/>
    </w:lvlOverride>
  </w:num>
  <w:num w:numId="14" w16cid:durableId="262341862">
    <w:abstractNumId w:val="9"/>
    <w:lvlOverride w:ilvl="0">
      <w:startOverride w:val="1"/>
    </w:lvlOverride>
  </w:num>
  <w:num w:numId="15" w16cid:durableId="1845509911">
    <w:abstractNumId w:val="3"/>
  </w:num>
  <w:num w:numId="16" w16cid:durableId="400443881">
    <w:abstractNumId w:val="9"/>
    <w:lvlOverride w:ilvl="0">
      <w:startOverride w:val="1"/>
    </w:lvlOverride>
  </w:num>
  <w:num w:numId="17" w16cid:durableId="2091656035">
    <w:abstractNumId w:val="9"/>
    <w:lvlOverride w:ilvl="0">
      <w:startOverride w:val="1"/>
    </w:lvlOverride>
  </w:num>
  <w:num w:numId="18" w16cid:durableId="786041606">
    <w:abstractNumId w:val="12"/>
  </w:num>
  <w:num w:numId="19" w16cid:durableId="2137796117">
    <w:abstractNumId w:val="7"/>
  </w:num>
  <w:num w:numId="20" w16cid:durableId="307321956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grammar="clean"/>
  <w:attachedTemplate r:id="rId1"/>
  <w:linkStyles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08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9C3"/>
    <w:rsid w:val="000006FC"/>
    <w:rsid w:val="00000A7B"/>
    <w:rsid w:val="00000D8F"/>
    <w:rsid w:val="00002615"/>
    <w:rsid w:val="000067DB"/>
    <w:rsid w:val="00010CF3"/>
    <w:rsid w:val="0001273A"/>
    <w:rsid w:val="00017FAA"/>
    <w:rsid w:val="00020D62"/>
    <w:rsid w:val="00020F21"/>
    <w:rsid w:val="00024B79"/>
    <w:rsid w:val="0002704E"/>
    <w:rsid w:val="00027781"/>
    <w:rsid w:val="00031736"/>
    <w:rsid w:val="00031A10"/>
    <w:rsid w:val="00031C3D"/>
    <w:rsid w:val="000322F3"/>
    <w:rsid w:val="00032302"/>
    <w:rsid w:val="00032415"/>
    <w:rsid w:val="00034740"/>
    <w:rsid w:val="0003751B"/>
    <w:rsid w:val="00037C83"/>
    <w:rsid w:val="00040725"/>
    <w:rsid w:val="00041C26"/>
    <w:rsid w:val="000425B6"/>
    <w:rsid w:val="00042E61"/>
    <w:rsid w:val="00045D87"/>
    <w:rsid w:val="00046385"/>
    <w:rsid w:val="000463B4"/>
    <w:rsid w:val="00051A3E"/>
    <w:rsid w:val="00051B1E"/>
    <w:rsid w:val="000578F6"/>
    <w:rsid w:val="00060373"/>
    <w:rsid w:val="00061447"/>
    <w:rsid w:val="00062B06"/>
    <w:rsid w:val="000660DB"/>
    <w:rsid w:val="00067ABF"/>
    <w:rsid w:val="00070E89"/>
    <w:rsid w:val="00071734"/>
    <w:rsid w:val="00071F61"/>
    <w:rsid w:val="0007263E"/>
    <w:rsid w:val="00073367"/>
    <w:rsid w:val="00073C26"/>
    <w:rsid w:val="00075349"/>
    <w:rsid w:val="000769C0"/>
    <w:rsid w:val="00080EBD"/>
    <w:rsid w:val="00081830"/>
    <w:rsid w:val="000835F4"/>
    <w:rsid w:val="00083BF3"/>
    <w:rsid w:val="000842FF"/>
    <w:rsid w:val="00087333"/>
    <w:rsid w:val="0009121E"/>
    <w:rsid w:val="0009154F"/>
    <w:rsid w:val="00091BBD"/>
    <w:rsid w:val="00094DB3"/>
    <w:rsid w:val="00095004"/>
    <w:rsid w:val="00095FF8"/>
    <w:rsid w:val="00096431"/>
    <w:rsid w:val="00097921"/>
    <w:rsid w:val="000A0BDB"/>
    <w:rsid w:val="000A24EA"/>
    <w:rsid w:val="000A2F34"/>
    <w:rsid w:val="000A401F"/>
    <w:rsid w:val="000A464F"/>
    <w:rsid w:val="000A49ED"/>
    <w:rsid w:val="000A4CB7"/>
    <w:rsid w:val="000A567B"/>
    <w:rsid w:val="000A730E"/>
    <w:rsid w:val="000A7519"/>
    <w:rsid w:val="000B22D3"/>
    <w:rsid w:val="000B3328"/>
    <w:rsid w:val="000B3F2C"/>
    <w:rsid w:val="000B4D47"/>
    <w:rsid w:val="000B5058"/>
    <w:rsid w:val="000B654B"/>
    <w:rsid w:val="000B6E61"/>
    <w:rsid w:val="000B7296"/>
    <w:rsid w:val="000C3E06"/>
    <w:rsid w:val="000C4BB2"/>
    <w:rsid w:val="000C4E49"/>
    <w:rsid w:val="000C72F9"/>
    <w:rsid w:val="000C77A4"/>
    <w:rsid w:val="000C78A2"/>
    <w:rsid w:val="000D063A"/>
    <w:rsid w:val="000D0BE4"/>
    <w:rsid w:val="000D1E00"/>
    <w:rsid w:val="000D2EA3"/>
    <w:rsid w:val="000D3208"/>
    <w:rsid w:val="000D78EB"/>
    <w:rsid w:val="000D7F53"/>
    <w:rsid w:val="000E0D3D"/>
    <w:rsid w:val="000E26BE"/>
    <w:rsid w:val="000E500E"/>
    <w:rsid w:val="000E57A4"/>
    <w:rsid w:val="000E5D36"/>
    <w:rsid w:val="000F2416"/>
    <w:rsid w:val="000F2853"/>
    <w:rsid w:val="000F48EB"/>
    <w:rsid w:val="000F54ED"/>
    <w:rsid w:val="000F55FD"/>
    <w:rsid w:val="000F6E5F"/>
    <w:rsid w:val="000F75CA"/>
    <w:rsid w:val="0010153D"/>
    <w:rsid w:val="001021F5"/>
    <w:rsid w:val="001024F6"/>
    <w:rsid w:val="00102C22"/>
    <w:rsid w:val="001048CC"/>
    <w:rsid w:val="00105A68"/>
    <w:rsid w:val="00107CA5"/>
    <w:rsid w:val="001129B9"/>
    <w:rsid w:val="001157D6"/>
    <w:rsid w:val="00115A4C"/>
    <w:rsid w:val="00117477"/>
    <w:rsid w:val="00117A6C"/>
    <w:rsid w:val="00117C25"/>
    <w:rsid w:val="001206AF"/>
    <w:rsid w:val="00121D9F"/>
    <w:rsid w:val="00122279"/>
    <w:rsid w:val="00123EB4"/>
    <w:rsid w:val="001260E7"/>
    <w:rsid w:val="00126C74"/>
    <w:rsid w:val="0012716B"/>
    <w:rsid w:val="00127D0A"/>
    <w:rsid w:val="001320B7"/>
    <w:rsid w:val="00134DE0"/>
    <w:rsid w:val="00135A38"/>
    <w:rsid w:val="0014083A"/>
    <w:rsid w:val="001408C6"/>
    <w:rsid w:val="00140A8E"/>
    <w:rsid w:val="00140C71"/>
    <w:rsid w:val="001435BD"/>
    <w:rsid w:val="001440D7"/>
    <w:rsid w:val="00151F2E"/>
    <w:rsid w:val="00153787"/>
    <w:rsid w:val="00153FC0"/>
    <w:rsid w:val="00154082"/>
    <w:rsid w:val="00155E46"/>
    <w:rsid w:val="00155FA2"/>
    <w:rsid w:val="00160830"/>
    <w:rsid w:val="00160B54"/>
    <w:rsid w:val="00160DDC"/>
    <w:rsid w:val="0016201B"/>
    <w:rsid w:val="0016378B"/>
    <w:rsid w:val="00163BFB"/>
    <w:rsid w:val="001653C3"/>
    <w:rsid w:val="001654E0"/>
    <w:rsid w:val="001658DD"/>
    <w:rsid w:val="00166B28"/>
    <w:rsid w:val="00166B8E"/>
    <w:rsid w:val="0017017F"/>
    <w:rsid w:val="00171CE0"/>
    <w:rsid w:val="00173CDF"/>
    <w:rsid w:val="00174B48"/>
    <w:rsid w:val="00176103"/>
    <w:rsid w:val="00176171"/>
    <w:rsid w:val="001761CC"/>
    <w:rsid w:val="00176216"/>
    <w:rsid w:val="0017648D"/>
    <w:rsid w:val="00177085"/>
    <w:rsid w:val="00184A6A"/>
    <w:rsid w:val="00187313"/>
    <w:rsid w:val="00187721"/>
    <w:rsid w:val="001903E3"/>
    <w:rsid w:val="00191FDE"/>
    <w:rsid w:val="00193D81"/>
    <w:rsid w:val="001951F0"/>
    <w:rsid w:val="00195FCB"/>
    <w:rsid w:val="001965A2"/>
    <w:rsid w:val="001971A1"/>
    <w:rsid w:val="001973B7"/>
    <w:rsid w:val="001A199C"/>
    <w:rsid w:val="001A2F8C"/>
    <w:rsid w:val="001A771D"/>
    <w:rsid w:val="001B4198"/>
    <w:rsid w:val="001B5564"/>
    <w:rsid w:val="001B5AA3"/>
    <w:rsid w:val="001B7E62"/>
    <w:rsid w:val="001C1A44"/>
    <w:rsid w:val="001C2192"/>
    <w:rsid w:val="001C37A5"/>
    <w:rsid w:val="001C7A05"/>
    <w:rsid w:val="001D0187"/>
    <w:rsid w:val="001D0D19"/>
    <w:rsid w:val="001D147E"/>
    <w:rsid w:val="001D366C"/>
    <w:rsid w:val="001D55EF"/>
    <w:rsid w:val="001D6D93"/>
    <w:rsid w:val="001D7376"/>
    <w:rsid w:val="001D778C"/>
    <w:rsid w:val="001E058D"/>
    <w:rsid w:val="001E215B"/>
    <w:rsid w:val="001E2FEE"/>
    <w:rsid w:val="001E4462"/>
    <w:rsid w:val="001E7FDC"/>
    <w:rsid w:val="001F07E5"/>
    <w:rsid w:val="001F2E6D"/>
    <w:rsid w:val="001F3292"/>
    <w:rsid w:val="001F5519"/>
    <w:rsid w:val="00200FA1"/>
    <w:rsid w:val="00201DDB"/>
    <w:rsid w:val="002029B7"/>
    <w:rsid w:val="002034A2"/>
    <w:rsid w:val="002037A5"/>
    <w:rsid w:val="00206CF7"/>
    <w:rsid w:val="00207DA2"/>
    <w:rsid w:val="002124F1"/>
    <w:rsid w:val="0021431B"/>
    <w:rsid w:val="00216899"/>
    <w:rsid w:val="00221B79"/>
    <w:rsid w:val="00221EF3"/>
    <w:rsid w:val="00222AA1"/>
    <w:rsid w:val="002244CE"/>
    <w:rsid w:val="002253B3"/>
    <w:rsid w:val="0022687F"/>
    <w:rsid w:val="00234F35"/>
    <w:rsid w:val="00236B9F"/>
    <w:rsid w:val="00240075"/>
    <w:rsid w:val="002406B7"/>
    <w:rsid w:val="002415C7"/>
    <w:rsid w:val="00242E8A"/>
    <w:rsid w:val="00242F46"/>
    <w:rsid w:val="00243B61"/>
    <w:rsid w:val="00243F15"/>
    <w:rsid w:val="00244DA5"/>
    <w:rsid w:val="002462B4"/>
    <w:rsid w:val="00247242"/>
    <w:rsid w:val="00247A72"/>
    <w:rsid w:val="002519E4"/>
    <w:rsid w:val="00251F4A"/>
    <w:rsid w:val="002526D8"/>
    <w:rsid w:val="002535FC"/>
    <w:rsid w:val="00253F4F"/>
    <w:rsid w:val="00254288"/>
    <w:rsid w:val="002556A7"/>
    <w:rsid w:val="0026085E"/>
    <w:rsid w:val="0026193F"/>
    <w:rsid w:val="00262AC5"/>
    <w:rsid w:val="0026450D"/>
    <w:rsid w:val="002672CB"/>
    <w:rsid w:val="00270CA2"/>
    <w:rsid w:val="00271CDA"/>
    <w:rsid w:val="002723EA"/>
    <w:rsid w:val="0027354E"/>
    <w:rsid w:val="00276516"/>
    <w:rsid w:val="00277D7A"/>
    <w:rsid w:val="002809B7"/>
    <w:rsid w:val="00280BF5"/>
    <w:rsid w:val="00282AA8"/>
    <w:rsid w:val="002836F4"/>
    <w:rsid w:val="0028556C"/>
    <w:rsid w:val="00285D3C"/>
    <w:rsid w:val="00285FCF"/>
    <w:rsid w:val="002860FC"/>
    <w:rsid w:val="00286524"/>
    <w:rsid w:val="00286BC4"/>
    <w:rsid w:val="0028720A"/>
    <w:rsid w:val="00290043"/>
    <w:rsid w:val="00291BAA"/>
    <w:rsid w:val="002963B7"/>
    <w:rsid w:val="002A0C82"/>
    <w:rsid w:val="002A3239"/>
    <w:rsid w:val="002A3350"/>
    <w:rsid w:val="002A4302"/>
    <w:rsid w:val="002A4920"/>
    <w:rsid w:val="002A556C"/>
    <w:rsid w:val="002B090F"/>
    <w:rsid w:val="002B0B3D"/>
    <w:rsid w:val="002B0FE7"/>
    <w:rsid w:val="002B1993"/>
    <w:rsid w:val="002B1EC9"/>
    <w:rsid w:val="002B2284"/>
    <w:rsid w:val="002B373B"/>
    <w:rsid w:val="002B59B7"/>
    <w:rsid w:val="002B5F53"/>
    <w:rsid w:val="002B60FF"/>
    <w:rsid w:val="002B7C87"/>
    <w:rsid w:val="002C0427"/>
    <w:rsid w:val="002C0482"/>
    <w:rsid w:val="002C1BD9"/>
    <w:rsid w:val="002C1C7F"/>
    <w:rsid w:val="002C2C55"/>
    <w:rsid w:val="002C4116"/>
    <w:rsid w:val="002C41F1"/>
    <w:rsid w:val="002C50F3"/>
    <w:rsid w:val="002C7C9A"/>
    <w:rsid w:val="002D079A"/>
    <w:rsid w:val="002D2197"/>
    <w:rsid w:val="002D21A3"/>
    <w:rsid w:val="002D5317"/>
    <w:rsid w:val="002D5917"/>
    <w:rsid w:val="002E02F9"/>
    <w:rsid w:val="002E0ACA"/>
    <w:rsid w:val="002E196E"/>
    <w:rsid w:val="002E5864"/>
    <w:rsid w:val="002F0148"/>
    <w:rsid w:val="002F04E6"/>
    <w:rsid w:val="002F07ED"/>
    <w:rsid w:val="002F147B"/>
    <w:rsid w:val="002F23B5"/>
    <w:rsid w:val="002F2A5D"/>
    <w:rsid w:val="002F2FF1"/>
    <w:rsid w:val="002F3FB2"/>
    <w:rsid w:val="002F505B"/>
    <w:rsid w:val="00300DE6"/>
    <w:rsid w:val="00302058"/>
    <w:rsid w:val="00303133"/>
    <w:rsid w:val="00305F75"/>
    <w:rsid w:val="003064BE"/>
    <w:rsid w:val="00314F69"/>
    <w:rsid w:val="00317952"/>
    <w:rsid w:val="00321398"/>
    <w:rsid w:val="00321520"/>
    <w:rsid w:val="003237B2"/>
    <w:rsid w:val="003258EB"/>
    <w:rsid w:val="00326AC6"/>
    <w:rsid w:val="003308A8"/>
    <w:rsid w:val="00330E36"/>
    <w:rsid w:val="003319C6"/>
    <w:rsid w:val="00340C0D"/>
    <w:rsid w:val="003416AE"/>
    <w:rsid w:val="003420ED"/>
    <w:rsid w:val="0034247D"/>
    <w:rsid w:val="00344025"/>
    <w:rsid w:val="003476D1"/>
    <w:rsid w:val="00347C13"/>
    <w:rsid w:val="00351F44"/>
    <w:rsid w:val="00352659"/>
    <w:rsid w:val="00353316"/>
    <w:rsid w:val="0035560C"/>
    <w:rsid w:val="00356F22"/>
    <w:rsid w:val="0035756E"/>
    <w:rsid w:val="0035765D"/>
    <w:rsid w:val="00360575"/>
    <w:rsid w:val="00360616"/>
    <w:rsid w:val="00361C8A"/>
    <w:rsid w:val="003631B9"/>
    <w:rsid w:val="00363C37"/>
    <w:rsid w:val="00364B68"/>
    <w:rsid w:val="00364D1A"/>
    <w:rsid w:val="00370147"/>
    <w:rsid w:val="003753EA"/>
    <w:rsid w:val="003755C8"/>
    <w:rsid w:val="0037770C"/>
    <w:rsid w:val="003777D6"/>
    <w:rsid w:val="00377C16"/>
    <w:rsid w:val="00380769"/>
    <w:rsid w:val="00380CC2"/>
    <w:rsid w:val="003832E1"/>
    <w:rsid w:val="0038437E"/>
    <w:rsid w:val="00384ED6"/>
    <w:rsid w:val="00387FF6"/>
    <w:rsid w:val="00391190"/>
    <w:rsid w:val="00393901"/>
    <w:rsid w:val="00393AEB"/>
    <w:rsid w:val="00394562"/>
    <w:rsid w:val="003961AE"/>
    <w:rsid w:val="0039749D"/>
    <w:rsid w:val="0039759E"/>
    <w:rsid w:val="003A2708"/>
    <w:rsid w:val="003A32FC"/>
    <w:rsid w:val="003A5209"/>
    <w:rsid w:val="003A7090"/>
    <w:rsid w:val="003A7E39"/>
    <w:rsid w:val="003B1A10"/>
    <w:rsid w:val="003B2915"/>
    <w:rsid w:val="003B4D42"/>
    <w:rsid w:val="003B503B"/>
    <w:rsid w:val="003B50F6"/>
    <w:rsid w:val="003B5400"/>
    <w:rsid w:val="003B587C"/>
    <w:rsid w:val="003B6A7B"/>
    <w:rsid w:val="003C1810"/>
    <w:rsid w:val="003C3503"/>
    <w:rsid w:val="003C3C02"/>
    <w:rsid w:val="003C59EE"/>
    <w:rsid w:val="003C6093"/>
    <w:rsid w:val="003C7574"/>
    <w:rsid w:val="003D02E2"/>
    <w:rsid w:val="003D0C77"/>
    <w:rsid w:val="003D6CBF"/>
    <w:rsid w:val="003D7634"/>
    <w:rsid w:val="003E14A5"/>
    <w:rsid w:val="003E1EE9"/>
    <w:rsid w:val="003E5CF8"/>
    <w:rsid w:val="003E658C"/>
    <w:rsid w:val="003F0E1A"/>
    <w:rsid w:val="003F0FC0"/>
    <w:rsid w:val="003F200E"/>
    <w:rsid w:val="003F3E58"/>
    <w:rsid w:val="003F5859"/>
    <w:rsid w:val="003F5FEA"/>
    <w:rsid w:val="003F6CB1"/>
    <w:rsid w:val="003F7142"/>
    <w:rsid w:val="00400BFE"/>
    <w:rsid w:val="00410240"/>
    <w:rsid w:val="00410C17"/>
    <w:rsid w:val="00414685"/>
    <w:rsid w:val="00416814"/>
    <w:rsid w:val="00417AFC"/>
    <w:rsid w:val="00423C62"/>
    <w:rsid w:val="004243D6"/>
    <w:rsid w:val="00424C37"/>
    <w:rsid w:val="004250A6"/>
    <w:rsid w:val="00425634"/>
    <w:rsid w:val="0042701E"/>
    <w:rsid w:val="00427457"/>
    <w:rsid w:val="00427844"/>
    <w:rsid w:val="004352DD"/>
    <w:rsid w:val="00435439"/>
    <w:rsid w:val="00436AB0"/>
    <w:rsid w:val="00437148"/>
    <w:rsid w:val="00437C7B"/>
    <w:rsid w:val="00441DE0"/>
    <w:rsid w:val="004424CD"/>
    <w:rsid w:val="00442E12"/>
    <w:rsid w:val="00444BDD"/>
    <w:rsid w:val="0044719A"/>
    <w:rsid w:val="00447BAA"/>
    <w:rsid w:val="00450D7A"/>
    <w:rsid w:val="0045364D"/>
    <w:rsid w:val="004552CE"/>
    <w:rsid w:val="00460909"/>
    <w:rsid w:val="00461DD9"/>
    <w:rsid w:val="00462516"/>
    <w:rsid w:val="004628A9"/>
    <w:rsid w:val="00462BE5"/>
    <w:rsid w:val="00463428"/>
    <w:rsid w:val="004654F2"/>
    <w:rsid w:val="0047337A"/>
    <w:rsid w:val="00474F2C"/>
    <w:rsid w:val="00476353"/>
    <w:rsid w:val="00476567"/>
    <w:rsid w:val="004768F4"/>
    <w:rsid w:val="004814A4"/>
    <w:rsid w:val="00481714"/>
    <w:rsid w:val="00482F51"/>
    <w:rsid w:val="004839C3"/>
    <w:rsid w:val="00484C03"/>
    <w:rsid w:val="004869B3"/>
    <w:rsid w:val="004903EB"/>
    <w:rsid w:val="004909D4"/>
    <w:rsid w:val="00490A60"/>
    <w:rsid w:val="0049150D"/>
    <w:rsid w:val="00492616"/>
    <w:rsid w:val="00492789"/>
    <w:rsid w:val="00494FD1"/>
    <w:rsid w:val="004A01FC"/>
    <w:rsid w:val="004A08FD"/>
    <w:rsid w:val="004A0D54"/>
    <w:rsid w:val="004A0E2B"/>
    <w:rsid w:val="004A1357"/>
    <w:rsid w:val="004A1416"/>
    <w:rsid w:val="004A1D4E"/>
    <w:rsid w:val="004A29DD"/>
    <w:rsid w:val="004A6897"/>
    <w:rsid w:val="004B06D1"/>
    <w:rsid w:val="004B09B5"/>
    <w:rsid w:val="004B178A"/>
    <w:rsid w:val="004B1DF0"/>
    <w:rsid w:val="004B2115"/>
    <w:rsid w:val="004B214A"/>
    <w:rsid w:val="004B24DC"/>
    <w:rsid w:val="004B52BC"/>
    <w:rsid w:val="004B6C41"/>
    <w:rsid w:val="004B718D"/>
    <w:rsid w:val="004B7792"/>
    <w:rsid w:val="004C0467"/>
    <w:rsid w:val="004C0D77"/>
    <w:rsid w:val="004C1C44"/>
    <w:rsid w:val="004C3372"/>
    <w:rsid w:val="004C47FE"/>
    <w:rsid w:val="004C577E"/>
    <w:rsid w:val="004C5B53"/>
    <w:rsid w:val="004C5FAA"/>
    <w:rsid w:val="004C5FF4"/>
    <w:rsid w:val="004C79C3"/>
    <w:rsid w:val="004D1B89"/>
    <w:rsid w:val="004D249A"/>
    <w:rsid w:val="004D298D"/>
    <w:rsid w:val="004D396B"/>
    <w:rsid w:val="004D7030"/>
    <w:rsid w:val="004E4033"/>
    <w:rsid w:val="004E4C5A"/>
    <w:rsid w:val="004E690D"/>
    <w:rsid w:val="004E6E69"/>
    <w:rsid w:val="004E70AC"/>
    <w:rsid w:val="004E7CDE"/>
    <w:rsid w:val="004F08CB"/>
    <w:rsid w:val="004F1F34"/>
    <w:rsid w:val="004F4F1E"/>
    <w:rsid w:val="004F7348"/>
    <w:rsid w:val="00500991"/>
    <w:rsid w:val="00501CE1"/>
    <w:rsid w:val="00502F4B"/>
    <w:rsid w:val="005031DF"/>
    <w:rsid w:val="0050395D"/>
    <w:rsid w:val="0050474F"/>
    <w:rsid w:val="005056BE"/>
    <w:rsid w:val="00505CD6"/>
    <w:rsid w:val="005062EF"/>
    <w:rsid w:val="00511A3C"/>
    <w:rsid w:val="005139EB"/>
    <w:rsid w:val="00513C27"/>
    <w:rsid w:val="005153C0"/>
    <w:rsid w:val="00515531"/>
    <w:rsid w:val="00516D20"/>
    <w:rsid w:val="00516F99"/>
    <w:rsid w:val="00521398"/>
    <w:rsid w:val="00521E7A"/>
    <w:rsid w:val="005223FE"/>
    <w:rsid w:val="005225D3"/>
    <w:rsid w:val="00522F64"/>
    <w:rsid w:val="00524438"/>
    <w:rsid w:val="00526B42"/>
    <w:rsid w:val="00531C5F"/>
    <w:rsid w:val="00533C00"/>
    <w:rsid w:val="00533FDE"/>
    <w:rsid w:val="005342D8"/>
    <w:rsid w:val="005344A3"/>
    <w:rsid w:val="00536D49"/>
    <w:rsid w:val="005371FB"/>
    <w:rsid w:val="0053736C"/>
    <w:rsid w:val="00540765"/>
    <w:rsid w:val="005441D0"/>
    <w:rsid w:val="005450FC"/>
    <w:rsid w:val="005467F0"/>
    <w:rsid w:val="00550422"/>
    <w:rsid w:val="00551489"/>
    <w:rsid w:val="00551761"/>
    <w:rsid w:val="00551FF1"/>
    <w:rsid w:val="00554CF1"/>
    <w:rsid w:val="0055605B"/>
    <w:rsid w:val="00556F6E"/>
    <w:rsid w:val="00557E7B"/>
    <w:rsid w:val="005602AF"/>
    <w:rsid w:val="005631E2"/>
    <w:rsid w:val="00564815"/>
    <w:rsid w:val="00566001"/>
    <w:rsid w:val="005664BD"/>
    <w:rsid w:val="00567329"/>
    <w:rsid w:val="00570E9E"/>
    <w:rsid w:val="00571E14"/>
    <w:rsid w:val="0057433C"/>
    <w:rsid w:val="00574392"/>
    <w:rsid w:val="005746A0"/>
    <w:rsid w:val="00575041"/>
    <w:rsid w:val="00576CA8"/>
    <w:rsid w:val="00576CE0"/>
    <w:rsid w:val="00580996"/>
    <w:rsid w:val="00580A50"/>
    <w:rsid w:val="0058125B"/>
    <w:rsid w:val="005818C2"/>
    <w:rsid w:val="00581903"/>
    <w:rsid w:val="0058263D"/>
    <w:rsid w:val="00583D55"/>
    <w:rsid w:val="005847D4"/>
    <w:rsid w:val="005847F3"/>
    <w:rsid w:val="00586112"/>
    <w:rsid w:val="00586172"/>
    <w:rsid w:val="00586187"/>
    <w:rsid w:val="005866A7"/>
    <w:rsid w:val="005A080E"/>
    <w:rsid w:val="005A3620"/>
    <w:rsid w:val="005A579D"/>
    <w:rsid w:val="005A7FEE"/>
    <w:rsid w:val="005B0383"/>
    <w:rsid w:val="005B0809"/>
    <w:rsid w:val="005B1B35"/>
    <w:rsid w:val="005B3753"/>
    <w:rsid w:val="005B41E2"/>
    <w:rsid w:val="005B66D2"/>
    <w:rsid w:val="005C0058"/>
    <w:rsid w:val="005C0506"/>
    <w:rsid w:val="005C1059"/>
    <w:rsid w:val="005C1C14"/>
    <w:rsid w:val="005C25E5"/>
    <w:rsid w:val="005C25EE"/>
    <w:rsid w:val="005C3AAE"/>
    <w:rsid w:val="005C4121"/>
    <w:rsid w:val="005D0D27"/>
    <w:rsid w:val="005D43DE"/>
    <w:rsid w:val="005D4A80"/>
    <w:rsid w:val="005D50C8"/>
    <w:rsid w:val="005D790D"/>
    <w:rsid w:val="005E0689"/>
    <w:rsid w:val="005E105C"/>
    <w:rsid w:val="005E2A71"/>
    <w:rsid w:val="005E2D6A"/>
    <w:rsid w:val="005E2EFF"/>
    <w:rsid w:val="005E30BE"/>
    <w:rsid w:val="005E54DA"/>
    <w:rsid w:val="005E5526"/>
    <w:rsid w:val="005E5A37"/>
    <w:rsid w:val="005F03D3"/>
    <w:rsid w:val="005F078B"/>
    <w:rsid w:val="005F080E"/>
    <w:rsid w:val="005F086A"/>
    <w:rsid w:val="005F0E56"/>
    <w:rsid w:val="005F0F3F"/>
    <w:rsid w:val="005F1010"/>
    <w:rsid w:val="005F1437"/>
    <w:rsid w:val="005F17CB"/>
    <w:rsid w:val="005F1DE6"/>
    <w:rsid w:val="005F329E"/>
    <w:rsid w:val="005F4C87"/>
    <w:rsid w:val="005F7271"/>
    <w:rsid w:val="00600C59"/>
    <w:rsid w:val="00604456"/>
    <w:rsid w:val="00605B68"/>
    <w:rsid w:val="00610DE9"/>
    <w:rsid w:val="00611251"/>
    <w:rsid w:val="0061193D"/>
    <w:rsid w:val="006123BE"/>
    <w:rsid w:val="00613828"/>
    <w:rsid w:val="0061382B"/>
    <w:rsid w:val="0061478B"/>
    <w:rsid w:val="006149D8"/>
    <w:rsid w:val="00614ABC"/>
    <w:rsid w:val="00614D0D"/>
    <w:rsid w:val="00614F62"/>
    <w:rsid w:val="00615A15"/>
    <w:rsid w:val="00616B7D"/>
    <w:rsid w:val="00616FBC"/>
    <w:rsid w:val="00620F66"/>
    <w:rsid w:val="0062160C"/>
    <w:rsid w:val="00621FFA"/>
    <w:rsid w:val="00623342"/>
    <w:rsid w:val="006242BA"/>
    <w:rsid w:val="00627097"/>
    <w:rsid w:val="006301BA"/>
    <w:rsid w:val="00632B38"/>
    <w:rsid w:val="00632E37"/>
    <w:rsid w:val="00633A38"/>
    <w:rsid w:val="006340EE"/>
    <w:rsid w:val="00634F5F"/>
    <w:rsid w:val="006369BE"/>
    <w:rsid w:val="006372D6"/>
    <w:rsid w:val="006375CC"/>
    <w:rsid w:val="00637851"/>
    <w:rsid w:val="00640D8B"/>
    <w:rsid w:val="00643010"/>
    <w:rsid w:val="0064419B"/>
    <w:rsid w:val="00644591"/>
    <w:rsid w:val="00644F34"/>
    <w:rsid w:val="00645ABA"/>
    <w:rsid w:val="0064758F"/>
    <w:rsid w:val="006503F5"/>
    <w:rsid w:val="00653C82"/>
    <w:rsid w:val="006549BB"/>
    <w:rsid w:val="00654B79"/>
    <w:rsid w:val="00654DB0"/>
    <w:rsid w:val="00657F63"/>
    <w:rsid w:val="0066204B"/>
    <w:rsid w:val="00663060"/>
    <w:rsid w:val="00663271"/>
    <w:rsid w:val="00664A3C"/>
    <w:rsid w:val="006669B8"/>
    <w:rsid w:val="006677E7"/>
    <w:rsid w:val="006701EA"/>
    <w:rsid w:val="00671073"/>
    <w:rsid w:val="00671987"/>
    <w:rsid w:val="00673AC1"/>
    <w:rsid w:val="006748B3"/>
    <w:rsid w:val="00676FAE"/>
    <w:rsid w:val="00682AF0"/>
    <w:rsid w:val="0068334C"/>
    <w:rsid w:val="00683C9B"/>
    <w:rsid w:val="006845D1"/>
    <w:rsid w:val="006856C1"/>
    <w:rsid w:val="006861BB"/>
    <w:rsid w:val="00686D60"/>
    <w:rsid w:val="00687B45"/>
    <w:rsid w:val="0069114A"/>
    <w:rsid w:val="00693062"/>
    <w:rsid w:val="00694BC7"/>
    <w:rsid w:val="00695135"/>
    <w:rsid w:val="00695B6A"/>
    <w:rsid w:val="006A146D"/>
    <w:rsid w:val="006A33CC"/>
    <w:rsid w:val="006A4F19"/>
    <w:rsid w:val="006A526B"/>
    <w:rsid w:val="006A5C76"/>
    <w:rsid w:val="006A71B2"/>
    <w:rsid w:val="006B21F3"/>
    <w:rsid w:val="006B2C03"/>
    <w:rsid w:val="006B370E"/>
    <w:rsid w:val="006B4DB7"/>
    <w:rsid w:val="006C043D"/>
    <w:rsid w:val="006C10CB"/>
    <w:rsid w:val="006C28D2"/>
    <w:rsid w:val="006C355B"/>
    <w:rsid w:val="006C3CA1"/>
    <w:rsid w:val="006C5D67"/>
    <w:rsid w:val="006C6DFE"/>
    <w:rsid w:val="006D0632"/>
    <w:rsid w:val="006D2E36"/>
    <w:rsid w:val="006D3442"/>
    <w:rsid w:val="006D42C5"/>
    <w:rsid w:val="006E0C52"/>
    <w:rsid w:val="006F2609"/>
    <w:rsid w:val="006F3661"/>
    <w:rsid w:val="006F3FC5"/>
    <w:rsid w:val="0070238B"/>
    <w:rsid w:val="00706DC4"/>
    <w:rsid w:val="007078AB"/>
    <w:rsid w:val="00710770"/>
    <w:rsid w:val="00711829"/>
    <w:rsid w:val="0071257F"/>
    <w:rsid w:val="00714A2B"/>
    <w:rsid w:val="00716BD5"/>
    <w:rsid w:val="00716F52"/>
    <w:rsid w:val="007200E2"/>
    <w:rsid w:val="00722D3B"/>
    <w:rsid w:val="0072325C"/>
    <w:rsid w:val="0072353F"/>
    <w:rsid w:val="00725058"/>
    <w:rsid w:val="007262E6"/>
    <w:rsid w:val="0073076E"/>
    <w:rsid w:val="00734515"/>
    <w:rsid w:val="007347B7"/>
    <w:rsid w:val="00736F1F"/>
    <w:rsid w:val="00737938"/>
    <w:rsid w:val="00740F09"/>
    <w:rsid w:val="007414CB"/>
    <w:rsid w:val="00742B01"/>
    <w:rsid w:val="00742DEC"/>
    <w:rsid w:val="0074410F"/>
    <w:rsid w:val="00745CCB"/>
    <w:rsid w:val="00747F33"/>
    <w:rsid w:val="00750823"/>
    <w:rsid w:val="00750829"/>
    <w:rsid w:val="007515FA"/>
    <w:rsid w:val="00751D4B"/>
    <w:rsid w:val="0075202B"/>
    <w:rsid w:val="00752839"/>
    <w:rsid w:val="00755133"/>
    <w:rsid w:val="007553DD"/>
    <w:rsid w:val="00760EB2"/>
    <w:rsid w:val="00760EF6"/>
    <w:rsid w:val="00761D9F"/>
    <w:rsid w:val="0076262B"/>
    <w:rsid w:val="0076340A"/>
    <w:rsid w:val="007647B3"/>
    <w:rsid w:val="007651A1"/>
    <w:rsid w:val="007658E1"/>
    <w:rsid w:val="007675A7"/>
    <w:rsid w:val="007732DF"/>
    <w:rsid w:val="0077346E"/>
    <w:rsid w:val="007762E6"/>
    <w:rsid w:val="00776BAA"/>
    <w:rsid w:val="0078549A"/>
    <w:rsid w:val="007859BD"/>
    <w:rsid w:val="00786E85"/>
    <w:rsid w:val="00787AAD"/>
    <w:rsid w:val="007904FF"/>
    <w:rsid w:val="00791901"/>
    <w:rsid w:val="00791AE9"/>
    <w:rsid w:val="00793402"/>
    <w:rsid w:val="007948AE"/>
    <w:rsid w:val="0079596F"/>
    <w:rsid w:val="007A01A0"/>
    <w:rsid w:val="007A1AEB"/>
    <w:rsid w:val="007A200F"/>
    <w:rsid w:val="007A29BC"/>
    <w:rsid w:val="007A3BAB"/>
    <w:rsid w:val="007A5C86"/>
    <w:rsid w:val="007A7BB1"/>
    <w:rsid w:val="007A7E2E"/>
    <w:rsid w:val="007B5547"/>
    <w:rsid w:val="007B67D5"/>
    <w:rsid w:val="007B71F4"/>
    <w:rsid w:val="007B7629"/>
    <w:rsid w:val="007C0121"/>
    <w:rsid w:val="007C042A"/>
    <w:rsid w:val="007C0B11"/>
    <w:rsid w:val="007C23C1"/>
    <w:rsid w:val="007C562A"/>
    <w:rsid w:val="007C5979"/>
    <w:rsid w:val="007C6264"/>
    <w:rsid w:val="007C7437"/>
    <w:rsid w:val="007C7C4D"/>
    <w:rsid w:val="007D0092"/>
    <w:rsid w:val="007D031F"/>
    <w:rsid w:val="007D258D"/>
    <w:rsid w:val="007D408D"/>
    <w:rsid w:val="007D40FD"/>
    <w:rsid w:val="007D6124"/>
    <w:rsid w:val="007E03EA"/>
    <w:rsid w:val="007E0E61"/>
    <w:rsid w:val="007E2D7E"/>
    <w:rsid w:val="007E4912"/>
    <w:rsid w:val="007F0250"/>
    <w:rsid w:val="007F33C5"/>
    <w:rsid w:val="007F3742"/>
    <w:rsid w:val="007F474E"/>
    <w:rsid w:val="007F6AB1"/>
    <w:rsid w:val="007F7D2F"/>
    <w:rsid w:val="0080106F"/>
    <w:rsid w:val="008023CC"/>
    <w:rsid w:val="00807203"/>
    <w:rsid w:val="0080736A"/>
    <w:rsid w:val="0080794E"/>
    <w:rsid w:val="00810006"/>
    <w:rsid w:val="00810B84"/>
    <w:rsid w:val="008115C1"/>
    <w:rsid w:val="00814C80"/>
    <w:rsid w:val="008166A1"/>
    <w:rsid w:val="0082049A"/>
    <w:rsid w:val="00820A45"/>
    <w:rsid w:val="0082141C"/>
    <w:rsid w:val="008217DE"/>
    <w:rsid w:val="008239D5"/>
    <w:rsid w:val="008247BB"/>
    <w:rsid w:val="008258BC"/>
    <w:rsid w:val="00825B45"/>
    <w:rsid w:val="00827E53"/>
    <w:rsid w:val="00831C9F"/>
    <w:rsid w:val="008351E8"/>
    <w:rsid w:val="00837F38"/>
    <w:rsid w:val="00842919"/>
    <w:rsid w:val="00843A8A"/>
    <w:rsid w:val="00843FC4"/>
    <w:rsid w:val="008454D7"/>
    <w:rsid w:val="00845881"/>
    <w:rsid w:val="008478EA"/>
    <w:rsid w:val="00850AC0"/>
    <w:rsid w:val="00851676"/>
    <w:rsid w:val="00852AB8"/>
    <w:rsid w:val="0085497C"/>
    <w:rsid w:val="008601ED"/>
    <w:rsid w:val="008605EF"/>
    <w:rsid w:val="008626A6"/>
    <w:rsid w:val="00863DD3"/>
    <w:rsid w:val="0086436D"/>
    <w:rsid w:val="008648E9"/>
    <w:rsid w:val="0086490C"/>
    <w:rsid w:val="00870C72"/>
    <w:rsid w:val="008724CF"/>
    <w:rsid w:val="008736DF"/>
    <w:rsid w:val="00874B81"/>
    <w:rsid w:val="0087696E"/>
    <w:rsid w:val="00876BE6"/>
    <w:rsid w:val="00883521"/>
    <w:rsid w:val="00883B02"/>
    <w:rsid w:val="008851ED"/>
    <w:rsid w:val="008854CD"/>
    <w:rsid w:val="0088562A"/>
    <w:rsid w:val="008901FD"/>
    <w:rsid w:val="008908AA"/>
    <w:rsid w:val="00890FA9"/>
    <w:rsid w:val="0089111A"/>
    <w:rsid w:val="008913B4"/>
    <w:rsid w:val="008918B0"/>
    <w:rsid w:val="00893BE6"/>
    <w:rsid w:val="0089437F"/>
    <w:rsid w:val="00894947"/>
    <w:rsid w:val="00896A3A"/>
    <w:rsid w:val="00896F21"/>
    <w:rsid w:val="008A1C2D"/>
    <w:rsid w:val="008A360D"/>
    <w:rsid w:val="008A3D64"/>
    <w:rsid w:val="008A5736"/>
    <w:rsid w:val="008A5D91"/>
    <w:rsid w:val="008A6F11"/>
    <w:rsid w:val="008B07FF"/>
    <w:rsid w:val="008B1B5E"/>
    <w:rsid w:val="008B1FB4"/>
    <w:rsid w:val="008B4BF2"/>
    <w:rsid w:val="008B6D83"/>
    <w:rsid w:val="008B70FF"/>
    <w:rsid w:val="008C0035"/>
    <w:rsid w:val="008C1BF1"/>
    <w:rsid w:val="008C2FD3"/>
    <w:rsid w:val="008C3E12"/>
    <w:rsid w:val="008C4EF6"/>
    <w:rsid w:val="008C5230"/>
    <w:rsid w:val="008D16EB"/>
    <w:rsid w:val="008D21ED"/>
    <w:rsid w:val="008D4670"/>
    <w:rsid w:val="008D7529"/>
    <w:rsid w:val="008E1D66"/>
    <w:rsid w:val="008E480B"/>
    <w:rsid w:val="008E4DC7"/>
    <w:rsid w:val="008E62EF"/>
    <w:rsid w:val="008F122E"/>
    <w:rsid w:val="008F13E8"/>
    <w:rsid w:val="008F56FD"/>
    <w:rsid w:val="008F6E11"/>
    <w:rsid w:val="00900048"/>
    <w:rsid w:val="009008B4"/>
    <w:rsid w:val="00900982"/>
    <w:rsid w:val="0090116D"/>
    <w:rsid w:val="00903696"/>
    <w:rsid w:val="0090689E"/>
    <w:rsid w:val="009108EE"/>
    <w:rsid w:val="00910A57"/>
    <w:rsid w:val="00911F69"/>
    <w:rsid w:val="009124AD"/>
    <w:rsid w:val="00913B09"/>
    <w:rsid w:val="00914CBE"/>
    <w:rsid w:val="00915F52"/>
    <w:rsid w:val="00916A0C"/>
    <w:rsid w:val="009239CF"/>
    <w:rsid w:val="009247BE"/>
    <w:rsid w:val="009249DD"/>
    <w:rsid w:val="0092592D"/>
    <w:rsid w:val="00925D69"/>
    <w:rsid w:val="00930B19"/>
    <w:rsid w:val="00931245"/>
    <w:rsid w:val="00931383"/>
    <w:rsid w:val="00932255"/>
    <w:rsid w:val="0093391F"/>
    <w:rsid w:val="00935777"/>
    <w:rsid w:val="00940D12"/>
    <w:rsid w:val="00941598"/>
    <w:rsid w:val="00943316"/>
    <w:rsid w:val="009439FF"/>
    <w:rsid w:val="0094497A"/>
    <w:rsid w:val="009456C4"/>
    <w:rsid w:val="00946BB9"/>
    <w:rsid w:val="00947733"/>
    <w:rsid w:val="009478F6"/>
    <w:rsid w:val="009506CA"/>
    <w:rsid w:val="00951538"/>
    <w:rsid w:val="009545FD"/>
    <w:rsid w:val="0095474B"/>
    <w:rsid w:val="0095566A"/>
    <w:rsid w:val="00956420"/>
    <w:rsid w:val="00957447"/>
    <w:rsid w:val="00961113"/>
    <w:rsid w:val="00961486"/>
    <w:rsid w:val="00964FE9"/>
    <w:rsid w:val="009651EC"/>
    <w:rsid w:val="00966A26"/>
    <w:rsid w:val="00967FE4"/>
    <w:rsid w:val="00970B59"/>
    <w:rsid w:val="00970D2A"/>
    <w:rsid w:val="00973C1C"/>
    <w:rsid w:val="00975FCA"/>
    <w:rsid w:val="00976713"/>
    <w:rsid w:val="00977464"/>
    <w:rsid w:val="0097790A"/>
    <w:rsid w:val="0098127A"/>
    <w:rsid w:val="00981822"/>
    <w:rsid w:val="0098362B"/>
    <w:rsid w:val="00983C71"/>
    <w:rsid w:val="00984565"/>
    <w:rsid w:val="00984F46"/>
    <w:rsid w:val="009859AE"/>
    <w:rsid w:val="00985E12"/>
    <w:rsid w:val="009902BA"/>
    <w:rsid w:val="00994731"/>
    <w:rsid w:val="009975BF"/>
    <w:rsid w:val="009A002B"/>
    <w:rsid w:val="009A02B3"/>
    <w:rsid w:val="009A0AA3"/>
    <w:rsid w:val="009A2462"/>
    <w:rsid w:val="009A2E52"/>
    <w:rsid w:val="009A79E3"/>
    <w:rsid w:val="009B0B7B"/>
    <w:rsid w:val="009B1FDE"/>
    <w:rsid w:val="009B2DF6"/>
    <w:rsid w:val="009B3255"/>
    <w:rsid w:val="009B3721"/>
    <w:rsid w:val="009B417B"/>
    <w:rsid w:val="009C0A51"/>
    <w:rsid w:val="009C3A4C"/>
    <w:rsid w:val="009C47D5"/>
    <w:rsid w:val="009C5D57"/>
    <w:rsid w:val="009C7587"/>
    <w:rsid w:val="009D1ED4"/>
    <w:rsid w:val="009D2DFD"/>
    <w:rsid w:val="009D4C93"/>
    <w:rsid w:val="009D4F3C"/>
    <w:rsid w:val="009D544F"/>
    <w:rsid w:val="009D7BD1"/>
    <w:rsid w:val="009E04D1"/>
    <w:rsid w:val="009E0549"/>
    <w:rsid w:val="009E360E"/>
    <w:rsid w:val="009E3933"/>
    <w:rsid w:val="009E4C59"/>
    <w:rsid w:val="009E53FF"/>
    <w:rsid w:val="009E5E57"/>
    <w:rsid w:val="009E7142"/>
    <w:rsid w:val="009F4624"/>
    <w:rsid w:val="009F6966"/>
    <w:rsid w:val="00A01A24"/>
    <w:rsid w:val="00A059D4"/>
    <w:rsid w:val="00A10FEF"/>
    <w:rsid w:val="00A11458"/>
    <w:rsid w:val="00A11DF8"/>
    <w:rsid w:val="00A12498"/>
    <w:rsid w:val="00A1739D"/>
    <w:rsid w:val="00A200FD"/>
    <w:rsid w:val="00A2266E"/>
    <w:rsid w:val="00A25886"/>
    <w:rsid w:val="00A259AC"/>
    <w:rsid w:val="00A25EE3"/>
    <w:rsid w:val="00A264F3"/>
    <w:rsid w:val="00A30AA1"/>
    <w:rsid w:val="00A327F6"/>
    <w:rsid w:val="00A342E3"/>
    <w:rsid w:val="00A378C9"/>
    <w:rsid w:val="00A403EC"/>
    <w:rsid w:val="00A41115"/>
    <w:rsid w:val="00A4283A"/>
    <w:rsid w:val="00A428C6"/>
    <w:rsid w:val="00A430F5"/>
    <w:rsid w:val="00A508FF"/>
    <w:rsid w:val="00A52623"/>
    <w:rsid w:val="00A52A84"/>
    <w:rsid w:val="00A5328D"/>
    <w:rsid w:val="00A53E12"/>
    <w:rsid w:val="00A55441"/>
    <w:rsid w:val="00A606AA"/>
    <w:rsid w:val="00A618C9"/>
    <w:rsid w:val="00A6269C"/>
    <w:rsid w:val="00A636F0"/>
    <w:rsid w:val="00A63DE9"/>
    <w:rsid w:val="00A64ECA"/>
    <w:rsid w:val="00A6611B"/>
    <w:rsid w:val="00A66D33"/>
    <w:rsid w:val="00A70A74"/>
    <w:rsid w:val="00A7157B"/>
    <w:rsid w:val="00A71A09"/>
    <w:rsid w:val="00A71CCF"/>
    <w:rsid w:val="00A72E20"/>
    <w:rsid w:val="00A736E7"/>
    <w:rsid w:val="00A73DDA"/>
    <w:rsid w:val="00A750BA"/>
    <w:rsid w:val="00A76850"/>
    <w:rsid w:val="00A77353"/>
    <w:rsid w:val="00A80A81"/>
    <w:rsid w:val="00A83CE1"/>
    <w:rsid w:val="00A842C3"/>
    <w:rsid w:val="00A8434A"/>
    <w:rsid w:val="00A8456C"/>
    <w:rsid w:val="00A853CA"/>
    <w:rsid w:val="00A8794F"/>
    <w:rsid w:val="00A91078"/>
    <w:rsid w:val="00A91F07"/>
    <w:rsid w:val="00A93989"/>
    <w:rsid w:val="00AA14C4"/>
    <w:rsid w:val="00AA1AB7"/>
    <w:rsid w:val="00AA455F"/>
    <w:rsid w:val="00AB3293"/>
    <w:rsid w:val="00AB3F57"/>
    <w:rsid w:val="00AB5688"/>
    <w:rsid w:val="00AB6ED9"/>
    <w:rsid w:val="00AC0AED"/>
    <w:rsid w:val="00AC29D8"/>
    <w:rsid w:val="00AC6D73"/>
    <w:rsid w:val="00AD077A"/>
    <w:rsid w:val="00AD1562"/>
    <w:rsid w:val="00AD15EA"/>
    <w:rsid w:val="00AD2E5F"/>
    <w:rsid w:val="00AD2F55"/>
    <w:rsid w:val="00AE3F07"/>
    <w:rsid w:val="00AE3F65"/>
    <w:rsid w:val="00AE54CA"/>
    <w:rsid w:val="00AE6C2C"/>
    <w:rsid w:val="00AE6D8A"/>
    <w:rsid w:val="00AE7D68"/>
    <w:rsid w:val="00AF1F8F"/>
    <w:rsid w:val="00AF24E6"/>
    <w:rsid w:val="00AF4477"/>
    <w:rsid w:val="00AF4BD4"/>
    <w:rsid w:val="00AF5AEF"/>
    <w:rsid w:val="00AF5EB5"/>
    <w:rsid w:val="00AF6255"/>
    <w:rsid w:val="00AF694F"/>
    <w:rsid w:val="00AF7965"/>
    <w:rsid w:val="00AF7DB2"/>
    <w:rsid w:val="00B006CE"/>
    <w:rsid w:val="00B01223"/>
    <w:rsid w:val="00B0154C"/>
    <w:rsid w:val="00B02123"/>
    <w:rsid w:val="00B022B4"/>
    <w:rsid w:val="00B026B8"/>
    <w:rsid w:val="00B0283E"/>
    <w:rsid w:val="00B02E05"/>
    <w:rsid w:val="00B044C5"/>
    <w:rsid w:val="00B06518"/>
    <w:rsid w:val="00B11431"/>
    <w:rsid w:val="00B15845"/>
    <w:rsid w:val="00B2182A"/>
    <w:rsid w:val="00B24CCF"/>
    <w:rsid w:val="00B25C7E"/>
    <w:rsid w:val="00B338F5"/>
    <w:rsid w:val="00B3459D"/>
    <w:rsid w:val="00B34E03"/>
    <w:rsid w:val="00B350BC"/>
    <w:rsid w:val="00B36668"/>
    <w:rsid w:val="00B36864"/>
    <w:rsid w:val="00B36CE5"/>
    <w:rsid w:val="00B4631F"/>
    <w:rsid w:val="00B52631"/>
    <w:rsid w:val="00B5335D"/>
    <w:rsid w:val="00B6075D"/>
    <w:rsid w:val="00B6257B"/>
    <w:rsid w:val="00B6413C"/>
    <w:rsid w:val="00B65E37"/>
    <w:rsid w:val="00B72E23"/>
    <w:rsid w:val="00B7355A"/>
    <w:rsid w:val="00B819E7"/>
    <w:rsid w:val="00B82B03"/>
    <w:rsid w:val="00B844BB"/>
    <w:rsid w:val="00B84A93"/>
    <w:rsid w:val="00B87200"/>
    <w:rsid w:val="00B87F77"/>
    <w:rsid w:val="00B928F8"/>
    <w:rsid w:val="00B937D3"/>
    <w:rsid w:val="00B9380A"/>
    <w:rsid w:val="00B94087"/>
    <w:rsid w:val="00B94A10"/>
    <w:rsid w:val="00B959EC"/>
    <w:rsid w:val="00B9781A"/>
    <w:rsid w:val="00B97978"/>
    <w:rsid w:val="00BA2066"/>
    <w:rsid w:val="00BA2C06"/>
    <w:rsid w:val="00BA41C2"/>
    <w:rsid w:val="00BA5786"/>
    <w:rsid w:val="00BA63D9"/>
    <w:rsid w:val="00BA73BD"/>
    <w:rsid w:val="00BB243F"/>
    <w:rsid w:val="00BB277A"/>
    <w:rsid w:val="00BB2872"/>
    <w:rsid w:val="00BB2B55"/>
    <w:rsid w:val="00BB378C"/>
    <w:rsid w:val="00BB3991"/>
    <w:rsid w:val="00BB5066"/>
    <w:rsid w:val="00BB6619"/>
    <w:rsid w:val="00BC0617"/>
    <w:rsid w:val="00BC2126"/>
    <w:rsid w:val="00BC3345"/>
    <w:rsid w:val="00BC3550"/>
    <w:rsid w:val="00BC359F"/>
    <w:rsid w:val="00BC3AD5"/>
    <w:rsid w:val="00BC3CF8"/>
    <w:rsid w:val="00BC440D"/>
    <w:rsid w:val="00BC4684"/>
    <w:rsid w:val="00BC4EC0"/>
    <w:rsid w:val="00BD0B6E"/>
    <w:rsid w:val="00BD25AF"/>
    <w:rsid w:val="00BD5BF6"/>
    <w:rsid w:val="00BD5C80"/>
    <w:rsid w:val="00BD6F0D"/>
    <w:rsid w:val="00BD72ED"/>
    <w:rsid w:val="00BE174D"/>
    <w:rsid w:val="00BE228C"/>
    <w:rsid w:val="00BE29D8"/>
    <w:rsid w:val="00BE4F36"/>
    <w:rsid w:val="00BE5661"/>
    <w:rsid w:val="00BE6425"/>
    <w:rsid w:val="00BF181C"/>
    <w:rsid w:val="00BF1DF8"/>
    <w:rsid w:val="00BF2F6E"/>
    <w:rsid w:val="00BF36D6"/>
    <w:rsid w:val="00BF5006"/>
    <w:rsid w:val="00BF617F"/>
    <w:rsid w:val="00BF6755"/>
    <w:rsid w:val="00BF7734"/>
    <w:rsid w:val="00C007D2"/>
    <w:rsid w:val="00C01CCB"/>
    <w:rsid w:val="00C043D5"/>
    <w:rsid w:val="00C04B69"/>
    <w:rsid w:val="00C06AF1"/>
    <w:rsid w:val="00C10A2D"/>
    <w:rsid w:val="00C10DB3"/>
    <w:rsid w:val="00C11A56"/>
    <w:rsid w:val="00C13BF7"/>
    <w:rsid w:val="00C15DF1"/>
    <w:rsid w:val="00C15FBE"/>
    <w:rsid w:val="00C17A54"/>
    <w:rsid w:val="00C20889"/>
    <w:rsid w:val="00C2215D"/>
    <w:rsid w:val="00C227AA"/>
    <w:rsid w:val="00C238C1"/>
    <w:rsid w:val="00C24C47"/>
    <w:rsid w:val="00C2717A"/>
    <w:rsid w:val="00C2796B"/>
    <w:rsid w:val="00C301DC"/>
    <w:rsid w:val="00C328B1"/>
    <w:rsid w:val="00C32E2A"/>
    <w:rsid w:val="00C32E52"/>
    <w:rsid w:val="00C33A0C"/>
    <w:rsid w:val="00C33D0B"/>
    <w:rsid w:val="00C348B7"/>
    <w:rsid w:val="00C34C3E"/>
    <w:rsid w:val="00C37708"/>
    <w:rsid w:val="00C40982"/>
    <w:rsid w:val="00C41325"/>
    <w:rsid w:val="00C41502"/>
    <w:rsid w:val="00C416A9"/>
    <w:rsid w:val="00C41EFF"/>
    <w:rsid w:val="00C4390F"/>
    <w:rsid w:val="00C44537"/>
    <w:rsid w:val="00C452FF"/>
    <w:rsid w:val="00C46E67"/>
    <w:rsid w:val="00C47EFB"/>
    <w:rsid w:val="00C51AA3"/>
    <w:rsid w:val="00C51AF0"/>
    <w:rsid w:val="00C56BD1"/>
    <w:rsid w:val="00C6065A"/>
    <w:rsid w:val="00C6078B"/>
    <w:rsid w:val="00C62C39"/>
    <w:rsid w:val="00C66917"/>
    <w:rsid w:val="00C66F56"/>
    <w:rsid w:val="00C70522"/>
    <w:rsid w:val="00C738D2"/>
    <w:rsid w:val="00C753D4"/>
    <w:rsid w:val="00C7543B"/>
    <w:rsid w:val="00C76ACD"/>
    <w:rsid w:val="00C77074"/>
    <w:rsid w:val="00C805D3"/>
    <w:rsid w:val="00C814C1"/>
    <w:rsid w:val="00C835E1"/>
    <w:rsid w:val="00C838B4"/>
    <w:rsid w:val="00C83EAD"/>
    <w:rsid w:val="00C84EE2"/>
    <w:rsid w:val="00C85059"/>
    <w:rsid w:val="00C856CF"/>
    <w:rsid w:val="00C86E2D"/>
    <w:rsid w:val="00C9021A"/>
    <w:rsid w:val="00C903EA"/>
    <w:rsid w:val="00C90C5E"/>
    <w:rsid w:val="00C910B4"/>
    <w:rsid w:val="00C91162"/>
    <w:rsid w:val="00C91DCA"/>
    <w:rsid w:val="00C92057"/>
    <w:rsid w:val="00C93A64"/>
    <w:rsid w:val="00C9531F"/>
    <w:rsid w:val="00C955EC"/>
    <w:rsid w:val="00C957BC"/>
    <w:rsid w:val="00C97E47"/>
    <w:rsid w:val="00C97EBB"/>
    <w:rsid w:val="00CA42CC"/>
    <w:rsid w:val="00CA4F54"/>
    <w:rsid w:val="00CA5202"/>
    <w:rsid w:val="00CA5A5B"/>
    <w:rsid w:val="00CA7F37"/>
    <w:rsid w:val="00CB0DB7"/>
    <w:rsid w:val="00CB1726"/>
    <w:rsid w:val="00CB2775"/>
    <w:rsid w:val="00CB2B69"/>
    <w:rsid w:val="00CB7349"/>
    <w:rsid w:val="00CC2144"/>
    <w:rsid w:val="00CC2B9A"/>
    <w:rsid w:val="00CC3E56"/>
    <w:rsid w:val="00CC554F"/>
    <w:rsid w:val="00CC5A58"/>
    <w:rsid w:val="00CC7BC8"/>
    <w:rsid w:val="00CD1BF5"/>
    <w:rsid w:val="00CD2138"/>
    <w:rsid w:val="00CD4265"/>
    <w:rsid w:val="00CD629E"/>
    <w:rsid w:val="00CE0830"/>
    <w:rsid w:val="00CE3206"/>
    <w:rsid w:val="00CE3367"/>
    <w:rsid w:val="00CE3855"/>
    <w:rsid w:val="00CE443B"/>
    <w:rsid w:val="00CE6163"/>
    <w:rsid w:val="00CE69AF"/>
    <w:rsid w:val="00CE6FBF"/>
    <w:rsid w:val="00CE79D0"/>
    <w:rsid w:val="00CF130A"/>
    <w:rsid w:val="00CF19E8"/>
    <w:rsid w:val="00CF3637"/>
    <w:rsid w:val="00CF51F1"/>
    <w:rsid w:val="00CF67C6"/>
    <w:rsid w:val="00CF731B"/>
    <w:rsid w:val="00D003F4"/>
    <w:rsid w:val="00D0104F"/>
    <w:rsid w:val="00D03738"/>
    <w:rsid w:val="00D0388F"/>
    <w:rsid w:val="00D03D47"/>
    <w:rsid w:val="00D04401"/>
    <w:rsid w:val="00D04FFA"/>
    <w:rsid w:val="00D06D3E"/>
    <w:rsid w:val="00D10C1D"/>
    <w:rsid w:val="00D11A90"/>
    <w:rsid w:val="00D126A4"/>
    <w:rsid w:val="00D127D4"/>
    <w:rsid w:val="00D14C57"/>
    <w:rsid w:val="00D1617B"/>
    <w:rsid w:val="00D17FE4"/>
    <w:rsid w:val="00D215D5"/>
    <w:rsid w:val="00D25262"/>
    <w:rsid w:val="00D259B1"/>
    <w:rsid w:val="00D27637"/>
    <w:rsid w:val="00D308A9"/>
    <w:rsid w:val="00D30BAA"/>
    <w:rsid w:val="00D31BB7"/>
    <w:rsid w:val="00D36342"/>
    <w:rsid w:val="00D36EDD"/>
    <w:rsid w:val="00D36FFC"/>
    <w:rsid w:val="00D37C3B"/>
    <w:rsid w:val="00D40956"/>
    <w:rsid w:val="00D40ECC"/>
    <w:rsid w:val="00D42B5B"/>
    <w:rsid w:val="00D42D5A"/>
    <w:rsid w:val="00D44423"/>
    <w:rsid w:val="00D457FD"/>
    <w:rsid w:val="00D470FC"/>
    <w:rsid w:val="00D526E9"/>
    <w:rsid w:val="00D52766"/>
    <w:rsid w:val="00D53826"/>
    <w:rsid w:val="00D53AD0"/>
    <w:rsid w:val="00D53E43"/>
    <w:rsid w:val="00D555E1"/>
    <w:rsid w:val="00D55624"/>
    <w:rsid w:val="00D56796"/>
    <w:rsid w:val="00D5716E"/>
    <w:rsid w:val="00D57612"/>
    <w:rsid w:val="00D673CA"/>
    <w:rsid w:val="00D676BC"/>
    <w:rsid w:val="00D74544"/>
    <w:rsid w:val="00D74BAA"/>
    <w:rsid w:val="00D7527E"/>
    <w:rsid w:val="00D817E8"/>
    <w:rsid w:val="00D8255B"/>
    <w:rsid w:val="00D82D4E"/>
    <w:rsid w:val="00D82E5C"/>
    <w:rsid w:val="00D84C80"/>
    <w:rsid w:val="00D85F77"/>
    <w:rsid w:val="00D87BBA"/>
    <w:rsid w:val="00D9150B"/>
    <w:rsid w:val="00D921E1"/>
    <w:rsid w:val="00D92D2A"/>
    <w:rsid w:val="00D938FF"/>
    <w:rsid w:val="00D9574C"/>
    <w:rsid w:val="00D97493"/>
    <w:rsid w:val="00D974D0"/>
    <w:rsid w:val="00DA0EB8"/>
    <w:rsid w:val="00DA1B6D"/>
    <w:rsid w:val="00DA350A"/>
    <w:rsid w:val="00DA6349"/>
    <w:rsid w:val="00DA6439"/>
    <w:rsid w:val="00DA6593"/>
    <w:rsid w:val="00DA7249"/>
    <w:rsid w:val="00DA742E"/>
    <w:rsid w:val="00DB1898"/>
    <w:rsid w:val="00DB3590"/>
    <w:rsid w:val="00DB35A2"/>
    <w:rsid w:val="00DB4166"/>
    <w:rsid w:val="00DB51C1"/>
    <w:rsid w:val="00DB6573"/>
    <w:rsid w:val="00DB6AA5"/>
    <w:rsid w:val="00DB7A7F"/>
    <w:rsid w:val="00DC0B12"/>
    <w:rsid w:val="00DC0C6A"/>
    <w:rsid w:val="00DC126E"/>
    <w:rsid w:val="00DC2CF1"/>
    <w:rsid w:val="00DC359B"/>
    <w:rsid w:val="00DC41F1"/>
    <w:rsid w:val="00DC4E58"/>
    <w:rsid w:val="00DC72DF"/>
    <w:rsid w:val="00DC79B4"/>
    <w:rsid w:val="00DC7F35"/>
    <w:rsid w:val="00DD471B"/>
    <w:rsid w:val="00DD7736"/>
    <w:rsid w:val="00DD78EE"/>
    <w:rsid w:val="00DE18C8"/>
    <w:rsid w:val="00DE1D6C"/>
    <w:rsid w:val="00DE21E2"/>
    <w:rsid w:val="00DE2ED1"/>
    <w:rsid w:val="00DE3865"/>
    <w:rsid w:val="00DE3EAA"/>
    <w:rsid w:val="00DE444E"/>
    <w:rsid w:val="00DE725D"/>
    <w:rsid w:val="00DF07B8"/>
    <w:rsid w:val="00DF2626"/>
    <w:rsid w:val="00DF42F5"/>
    <w:rsid w:val="00DF4B5B"/>
    <w:rsid w:val="00DF5EBC"/>
    <w:rsid w:val="00DF65B5"/>
    <w:rsid w:val="00DF79C3"/>
    <w:rsid w:val="00E002D4"/>
    <w:rsid w:val="00E00C2F"/>
    <w:rsid w:val="00E00F1F"/>
    <w:rsid w:val="00E0100F"/>
    <w:rsid w:val="00E04525"/>
    <w:rsid w:val="00E05D49"/>
    <w:rsid w:val="00E061B4"/>
    <w:rsid w:val="00E07A17"/>
    <w:rsid w:val="00E10651"/>
    <w:rsid w:val="00E10733"/>
    <w:rsid w:val="00E157BC"/>
    <w:rsid w:val="00E159EB"/>
    <w:rsid w:val="00E15D35"/>
    <w:rsid w:val="00E21991"/>
    <w:rsid w:val="00E2493E"/>
    <w:rsid w:val="00E2494E"/>
    <w:rsid w:val="00E257C3"/>
    <w:rsid w:val="00E25CC4"/>
    <w:rsid w:val="00E26F6E"/>
    <w:rsid w:val="00E27075"/>
    <w:rsid w:val="00E34617"/>
    <w:rsid w:val="00E347CE"/>
    <w:rsid w:val="00E35415"/>
    <w:rsid w:val="00E35B7F"/>
    <w:rsid w:val="00E35DF0"/>
    <w:rsid w:val="00E368F4"/>
    <w:rsid w:val="00E41C0D"/>
    <w:rsid w:val="00E43036"/>
    <w:rsid w:val="00E433F0"/>
    <w:rsid w:val="00E44138"/>
    <w:rsid w:val="00E4467F"/>
    <w:rsid w:val="00E4568F"/>
    <w:rsid w:val="00E514A7"/>
    <w:rsid w:val="00E52802"/>
    <w:rsid w:val="00E529A6"/>
    <w:rsid w:val="00E53BB8"/>
    <w:rsid w:val="00E54F23"/>
    <w:rsid w:val="00E54F55"/>
    <w:rsid w:val="00E551EA"/>
    <w:rsid w:val="00E5528F"/>
    <w:rsid w:val="00E55F04"/>
    <w:rsid w:val="00E57F07"/>
    <w:rsid w:val="00E60C23"/>
    <w:rsid w:val="00E60E78"/>
    <w:rsid w:val="00E611A8"/>
    <w:rsid w:val="00E61A64"/>
    <w:rsid w:val="00E634BD"/>
    <w:rsid w:val="00E635C6"/>
    <w:rsid w:val="00E65130"/>
    <w:rsid w:val="00E674E6"/>
    <w:rsid w:val="00E6775A"/>
    <w:rsid w:val="00E7049B"/>
    <w:rsid w:val="00E70AF5"/>
    <w:rsid w:val="00E717D9"/>
    <w:rsid w:val="00E72241"/>
    <w:rsid w:val="00E74423"/>
    <w:rsid w:val="00E7461E"/>
    <w:rsid w:val="00E752CE"/>
    <w:rsid w:val="00E75673"/>
    <w:rsid w:val="00E802E4"/>
    <w:rsid w:val="00E80917"/>
    <w:rsid w:val="00E819BC"/>
    <w:rsid w:val="00E81C46"/>
    <w:rsid w:val="00E82AC2"/>
    <w:rsid w:val="00E869B6"/>
    <w:rsid w:val="00E872A4"/>
    <w:rsid w:val="00E8745D"/>
    <w:rsid w:val="00E91917"/>
    <w:rsid w:val="00E91F24"/>
    <w:rsid w:val="00E9665D"/>
    <w:rsid w:val="00E966B8"/>
    <w:rsid w:val="00E97D85"/>
    <w:rsid w:val="00EA15DF"/>
    <w:rsid w:val="00EA1B24"/>
    <w:rsid w:val="00EA24B5"/>
    <w:rsid w:val="00EA72D0"/>
    <w:rsid w:val="00EB2384"/>
    <w:rsid w:val="00EB50E1"/>
    <w:rsid w:val="00EB55C2"/>
    <w:rsid w:val="00EB5F29"/>
    <w:rsid w:val="00EB640E"/>
    <w:rsid w:val="00EB6BF0"/>
    <w:rsid w:val="00EB6D8A"/>
    <w:rsid w:val="00EC08F4"/>
    <w:rsid w:val="00EC1F00"/>
    <w:rsid w:val="00EC2AF6"/>
    <w:rsid w:val="00EC2D01"/>
    <w:rsid w:val="00EC4871"/>
    <w:rsid w:val="00ED1BA8"/>
    <w:rsid w:val="00EE0F13"/>
    <w:rsid w:val="00EE1054"/>
    <w:rsid w:val="00EE40DD"/>
    <w:rsid w:val="00EE6119"/>
    <w:rsid w:val="00EE66D5"/>
    <w:rsid w:val="00EE6FA8"/>
    <w:rsid w:val="00EF1448"/>
    <w:rsid w:val="00EF35D5"/>
    <w:rsid w:val="00EF4AB5"/>
    <w:rsid w:val="00EF53F7"/>
    <w:rsid w:val="00EF6CBA"/>
    <w:rsid w:val="00EF79BF"/>
    <w:rsid w:val="00EF7D10"/>
    <w:rsid w:val="00F00F5F"/>
    <w:rsid w:val="00F02E61"/>
    <w:rsid w:val="00F0425F"/>
    <w:rsid w:val="00F058E4"/>
    <w:rsid w:val="00F066EC"/>
    <w:rsid w:val="00F06E7C"/>
    <w:rsid w:val="00F06EC9"/>
    <w:rsid w:val="00F0747D"/>
    <w:rsid w:val="00F10599"/>
    <w:rsid w:val="00F1269D"/>
    <w:rsid w:val="00F141CB"/>
    <w:rsid w:val="00F14EF4"/>
    <w:rsid w:val="00F16766"/>
    <w:rsid w:val="00F16B56"/>
    <w:rsid w:val="00F16B79"/>
    <w:rsid w:val="00F1770D"/>
    <w:rsid w:val="00F17B8A"/>
    <w:rsid w:val="00F209C4"/>
    <w:rsid w:val="00F2366B"/>
    <w:rsid w:val="00F2367F"/>
    <w:rsid w:val="00F24B68"/>
    <w:rsid w:val="00F24EF5"/>
    <w:rsid w:val="00F264A1"/>
    <w:rsid w:val="00F31A74"/>
    <w:rsid w:val="00F32415"/>
    <w:rsid w:val="00F32DCA"/>
    <w:rsid w:val="00F33260"/>
    <w:rsid w:val="00F338B4"/>
    <w:rsid w:val="00F33CD8"/>
    <w:rsid w:val="00F34541"/>
    <w:rsid w:val="00F34B86"/>
    <w:rsid w:val="00F34E67"/>
    <w:rsid w:val="00F351A1"/>
    <w:rsid w:val="00F4182C"/>
    <w:rsid w:val="00F4338A"/>
    <w:rsid w:val="00F43953"/>
    <w:rsid w:val="00F4550C"/>
    <w:rsid w:val="00F45C86"/>
    <w:rsid w:val="00F462D8"/>
    <w:rsid w:val="00F46399"/>
    <w:rsid w:val="00F5077A"/>
    <w:rsid w:val="00F509A0"/>
    <w:rsid w:val="00F51360"/>
    <w:rsid w:val="00F53649"/>
    <w:rsid w:val="00F54961"/>
    <w:rsid w:val="00F5678C"/>
    <w:rsid w:val="00F62572"/>
    <w:rsid w:val="00F63D88"/>
    <w:rsid w:val="00F643BA"/>
    <w:rsid w:val="00F64540"/>
    <w:rsid w:val="00F64A08"/>
    <w:rsid w:val="00F65ED0"/>
    <w:rsid w:val="00F67317"/>
    <w:rsid w:val="00F74D00"/>
    <w:rsid w:val="00F753AE"/>
    <w:rsid w:val="00F75F6A"/>
    <w:rsid w:val="00F7671B"/>
    <w:rsid w:val="00F7765A"/>
    <w:rsid w:val="00F80E83"/>
    <w:rsid w:val="00F82967"/>
    <w:rsid w:val="00F875F0"/>
    <w:rsid w:val="00F8781D"/>
    <w:rsid w:val="00F87F4D"/>
    <w:rsid w:val="00F90100"/>
    <w:rsid w:val="00F925C4"/>
    <w:rsid w:val="00F96321"/>
    <w:rsid w:val="00F9695B"/>
    <w:rsid w:val="00F96C5F"/>
    <w:rsid w:val="00F973E4"/>
    <w:rsid w:val="00F976BC"/>
    <w:rsid w:val="00FA42F8"/>
    <w:rsid w:val="00FA6308"/>
    <w:rsid w:val="00FA7F58"/>
    <w:rsid w:val="00FB0DC0"/>
    <w:rsid w:val="00FB0F9A"/>
    <w:rsid w:val="00FB165F"/>
    <w:rsid w:val="00FB432E"/>
    <w:rsid w:val="00FB5C13"/>
    <w:rsid w:val="00FB5CD8"/>
    <w:rsid w:val="00FB618D"/>
    <w:rsid w:val="00FB799C"/>
    <w:rsid w:val="00FB7BB0"/>
    <w:rsid w:val="00FC0241"/>
    <w:rsid w:val="00FC132F"/>
    <w:rsid w:val="00FC199E"/>
    <w:rsid w:val="00FC1F3E"/>
    <w:rsid w:val="00FC2BBA"/>
    <w:rsid w:val="00FC6361"/>
    <w:rsid w:val="00FC787F"/>
    <w:rsid w:val="00FD0CC7"/>
    <w:rsid w:val="00FD10D2"/>
    <w:rsid w:val="00FD14AE"/>
    <w:rsid w:val="00FD3754"/>
    <w:rsid w:val="00FD7459"/>
    <w:rsid w:val="00FE33A5"/>
    <w:rsid w:val="00FE5A6E"/>
    <w:rsid w:val="00FE5E95"/>
    <w:rsid w:val="00FE6131"/>
    <w:rsid w:val="00FF07F8"/>
    <w:rsid w:val="00FF09C2"/>
    <w:rsid w:val="00FF0E18"/>
    <w:rsid w:val="00FF13B9"/>
    <w:rsid w:val="00FF26C5"/>
    <w:rsid w:val="00FF4496"/>
    <w:rsid w:val="00FF4809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A6E9FF"/>
  <w15:docId w15:val="{D151B97C-B880-4954-B8EC-0DF682864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6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2"/>
    <w:link w:val="13"/>
    <w:qFormat/>
    <w:rsid w:val="00154082"/>
    <w:pPr>
      <w:keepNext/>
      <w:pageBreakBefore/>
      <w:numPr>
        <w:numId w:val="8"/>
      </w:numPr>
      <w:suppressAutoHyphens/>
      <w:spacing w:before="120" w:after="480" w:line="288" w:lineRule="auto"/>
      <w:ind w:right="851"/>
      <w:jc w:val="center"/>
      <w:outlineLvl w:val="0"/>
    </w:pPr>
    <w:rPr>
      <w:rFonts w:ascii="Times New Roman" w:eastAsia="Times New Roman" w:hAnsi="Times New Roman" w:cs="Times New Roman"/>
      <w:b/>
      <w:caps/>
      <w:sz w:val="24"/>
      <w:szCs w:val="20"/>
    </w:rPr>
  </w:style>
  <w:style w:type="paragraph" w:styleId="2">
    <w:name w:val="heading 2"/>
    <w:next w:val="3"/>
    <w:link w:val="20"/>
    <w:qFormat/>
    <w:rsid w:val="00154082"/>
    <w:pPr>
      <w:keepNext/>
      <w:keepLines/>
      <w:numPr>
        <w:ilvl w:val="1"/>
        <w:numId w:val="8"/>
      </w:numPr>
      <w:suppressAutoHyphens/>
      <w:spacing w:before="240" w:after="240" w:line="288" w:lineRule="auto"/>
      <w:jc w:val="both"/>
      <w:outlineLvl w:val="1"/>
    </w:pPr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3">
    <w:name w:val="heading 3"/>
    <w:basedOn w:val="2"/>
    <w:link w:val="30"/>
    <w:qFormat/>
    <w:rsid w:val="00154082"/>
    <w:pPr>
      <w:numPr>
        <w:ilvl w:val="2"/>
      </w:numPr>
      <w:spacing w:before="360"/>
      <w:outlineLvl w:val="2"/>
    </w:pPr>
  </w:style>
  <w:style w:type="paragraph" w:styleId="4">
    <w:name w:val="heading 4"/>
    <w:aliases w:val="(подпункт)"/>
    <w:basedOn w:val="2"/>
    <w:next w:val="a0"/>
    <w:link w:val="40"/>
    <w:qFormat/>
    <w:rsid w:val="00154082"/>
    <w:pPr>
      <w:numPr>
        <w:ilvl w:val="3"/>
      </w:numPr>
      <w:tabs>
        <w:tab w:val="left" w:pos="720"/>
      </w:tabs>
      <w:spacing w:before="360"/>
      <w:outlineLvl w:val="3"/>
    </w:pPr>
  </w:style>
  <w:style w:type="paragraph" w:styleId="50">
    <w:name w:val="heading 5"/>
    <w:basedOn w:val="2"/>
    <w:next w:val="a0"/>
    <w:link w:val="51"/>
    <w:qFormat/>
    <w:rsid w:val="00154082"/>
    <w:pPr>
      <w:numPr>
        <w:ilvl w:val="4"/>
      </w:numPr>
      <w:tabs>
        <w:tab w:val="left" w:pos="1985"/>
      </w:tabs>
      <w:spacing w:after="60"/>
      <w:outlineLvl w:val="4"/>
    </w:pPr>
    <w:rPr>
      <w:szCs w:val="24"/>
    </w:rPr>
  </w:style>
  <w:style w:type="paragraph" w:styleId="6">
    <w:name w:val="heading 6"/>
    <w:basedOn w:val="50"/>
    <w:next w:val="a1"/>
    <w:link w:val="60"/>
    <w:qFormat/>
    <w:rsid w:val="00154082"/>
    <w:pPr>
      <w:numPr>
        <w:ilvl w:val="0"/>
        <w:numId w:val="0"/>
      </w:numPr>
      <w:tabs>
        <w:tab w:val="left" w:pos="1871"/>
      </w:tabs>
      <w:outlineLvl w:val="5"/>
    </w:pPr>
    <w:rPr>
      <w:rFonts w:ascii="Antiqua" w:hAnsi="Antiqua"/>
      <w:lang w:val="en-US"/>
    </w:rPr>
  </w:style>
  <w:style w:type="paragraph" w:styleId="7">
    <w:name w:val="heading 7"/>
    <w:basedOn w:val="a"/>
    <w:next w:val="a"/>
    <w:link w:val="70"/>
    <w:qFormat/>
    <w:rsid w:val="00154082"/>
    <w:pPr>
      <w:tabs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0"/>
      <w:lang w:val="en-US"/>
    </w:rPr>
  </w:style>
  <w:style w:type="paragraph" w:styleId="8">
    <w:name w:val="heading 8"/>
    <w:basedOn w:val="a"/>
    <w:next w:val="a"/>
    <w:link w:val="80"/>
    <w:qFormat/>
    <w:rsid w:val="00154082"/>
    <w:pPr>
      <w:tabs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0"/>
      <w:lang w:val="en-US"/>
    </w:rPr>
  </w:style>
  <w:style w:type="paragraph" w:styleId="9">
    <w:name w:val="heading 9"/>
    <w:basedOn w:val="a"/>
    <w:next w:val="a"/>
    <w:link w:val="90"/>
    <w:qFormat/>
    <w:rsid w:val="0015408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a6"/>
    <w:autoRedefine/>
    <w:rsid w:val="00154082"/>
    <w:pPr>
      <w:tabs>
        <w:tab w:val="center" w:pos="4153"/>
        <w:tab w:val="right" w:pos="8306"/>
      </w:tabs>
      <w:spacing w:after="0" w:line="240" w:lineRule="auto"/>
    </w:pPr>
    <w:rPr>
      <w:rFonts w:ascii="Arial" w:eastAsia="Times New Roman" w:hAnsi="Arial" w:cs="Times New Roman"/>
      <w:sz w:val="10"/>
      <w:szCs w:val="24"/>
    </w:rPr>
  </w:style>
  <w:style w:type="character" w:customStyle="1" w:styleId="a6">
    <w:name w:val="Верхний колонтитул Знак"/>
    <w:link w:val="a5"/>
    <w:rsid w:val="0078549A"/>
    <w:rPr>
      <w:rFonts w:ascii="Arial" w:eastAsia="Times New Roman" w:hAnsi="Arial" w:cs="Times New Roman"/>
      <w:sz w:val="10"/>
      <w:szCs w:val="24"/>
    </w:rPr>
  </w:style>
  <w:style w:type="paragraph" w:styleId="a7">
    <w:name w:val="footer"/>
    <w:basedOn w:val="a"/>
    <w:link w:val="a8"/>
    <w:rsid w:val="0015408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rsid w:val="005062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rsid w:val="00154082"/>
    <w:rPr>
      <w:rFonts w:ascii="Tahoma" w:hAnsi="Tahoma"/>
      <w:sz w:val="16"/>
    </w:rPr>
  </w:style>
  <w:style w:type="character" w:customStyle="1" w:styleId="aa">
    <w:name w:val="Текст выноски Знак"/>
    <w:link w:val="a9"/>
    <w:rsid w:val="00154082"/>
    <w:rPr>
      <w:rFonts w:ascii="Tahoma" w:eastAsia="Times New Roman" w:hAnsi="Tahoma" w:cs="Times New Roman"/>
      <w:sz w:val="16"/>
      <w:szCs w:val="24"/>
      <w:lang w:eastAsia="ru-RU"/>
    </w:rPr>
  </w:style>
  <w:style w:type="paragraph" w:styleId="ab">
    <w:name w:val="No Spacing"/>
    <w:uiPriority w:val="1"/>
    <w:qFormat/>
    <w:rsid w:val="001157D6"/>
    <w:pPr>
      <w:spacing w:after="0" w:line="240" w:lineRule="auto"/>
    </w:pPr>
  </w:style>
  <w:style w:type="paragraph" w:styleId="ac">
    <w:name w:val="Title"/>
    <w:basedOn w:val="a"/>
    <w:next w:val="ad"/>
    <w:link w:val="ae"/>
    <w:qFormat/>
    <w:rsid w:val="00154082"/>
    <w:pPr>
      <w:keepNext/>
      <w:widowControl w:val="0"/>
      <w:autoSpaceDE w:val="0"/>
      <w:autoSpaceDN w:val="0"/>
      <w:adjustRightInd w:val="0"/>
      <w:spacing w:before="240" w:after="120"/>
    </w:pPr>
    <w:rPr>
      <w:rFonts w:ascii="Arial" w:hAnsi="Arial" w:cs="Arial"/>
      <w:sz w:val="28"/>
      <w:szCs w:val="28"/>
    </w:rPr>
  </w:style>
  <w:style w:type="character" w:customStyle="1" w:styleId="ae">
    <w:name w:val="Заголовок Знак"/>
    <w:link w:val="ac"/>
    <w:rsid w:val="00154082"/>
    <w:rPr>
      <w:rFonts w:ascii="Arial" w:eastAsia="Times New Roman" w:hAnsi="Arial" w:cs="Arial"/>
      <w:sz w:val="28"/>
      <w:szCs w:val="28"/>
      <w:lang w:eastAsia="ru-RU"/>
    </w:rPr>
  </w:style>
  <w:style w:type="character" w:customStyle="1" w:styleId="13">
    <w:name w:val="Заголовок 1 Знак"/>
    <w:basedOn w:val="a2"/>
    <w:link w:val="1"/>
    <w:rsid w:val="00FF58AC"/>
    <w:rPr>
      <w:rFonts w:ascii="Times New Roman" w:eastAsia="Times New Roman" w:hAnsi="Times New Roman" w:cs="Times New Roman"/>
      <w:b/>
      <w:caps/>
      <w:sz w:val="24"/>
      <w:szCs w:val="20"/>
    </w:rPr>
  </w:style>
  <w:style w:type="paragraph" w:styleId="af">
    <w:name w:val="TOC Heading"/>
    <w:basedOn w:val="1"/>
    <w:next w:val="a"/>
    <w:uiPriority w:val="39"/>
    <w:unhideWhenUsed/>
    <w:qFormat/>
    <w:rsid w:val="00476353"/>
    <w:pPr>
      <w:outlineLvl w:val="9"/>
    </w:pPr>
    <w:rPr>
      <w:lang w:eastAsia="ru-RU"/>
    </w:rPr>
  </w:style>
  <w:style w:type="character" w:customStyle="1" w:styleId="20">
    <w:name w:val="Заголовок 2 Знак"/>
    <w:link w:val="2"/>
    <w:rsid w:val="00154082"/>
    <w:rPr>
      <w:rFonts w:ascii="Times New Roman" w:eastAsia="Times New Roman" w:hAnsi="Times New Roman" w:cs="Times New Roman"/>
      <w:snapToGrid w:val="0"/>
      <w:sz w:val="24"/>
      <w:szCs w:val="20"/>
    </w:rPr>
  </w:style>
  <w:style w:type="character" w:customStyle="1" w:styleId="30">
    <w:name w:val="Заголовок 3 Знак"/>
    <w:basedOn w:val="a2"/>
    <w:link w:val="3"/>
    <w:rsid w:val="005B3753"/>
    <w:rPr>
      <w:rFonts w:ascii="Times New Roman" w:eastAsia="Times New Roman" w:hAnsi="Times New Roman" w:cs="Times New Roman"/>
      <w:snapToGrid w:val="0"/>
      <w:sz w:val="24"/>
      <w:szCs w:val="20"/>
    </w:rPr>
  </w:style>
  <w:style w:type="character" w:customStyle="1" w:styleId="40">
    <w:name w:val="Заголовок 4 Знак"/>
    <w:aliases w:val="(подпункт) Знак"/>
    <w:basedOn w:val="a2"/>
    <w:link w:val="4"/>
    <w:rsid w:val="005B3753"/>
    <w:rPr>
      <w:rFonts w:ascii="Times New Roman" w:eastAsia="Times New Roman" w:hAnsi="Times New Roman" w:cs="Times New Roman"/>
      <w:snapToGrid w:val="0"/>
      <w:sz w:val="24"/>
      <w:szCs w:val="20"/>
    </w:rPr>
  </w:style>
  <w:style w:type="paragraph" w:styleId="14">
    <w:name w:val="toc 1"/>
    <w:basedOn w:val="a"/>
    <w:uiPriority w:val="39"/>
    <w:rsid w:val="00154082"/>
    <w:pPr>
      <w:tabs>
        <w:tab w:val="left" w:leader="dot" w:pos="9639"/>
      </w:tabs>
      <w:suppressAutoHyphens/>
      <w:spacing w:before="60" w:line="360" w:lineRule="auto"/>
      <w:jc w:val="both"/>
    </w:pPr>
    <w:rPr>
      <w:b/>
      <w:noProof/>
      <w:szCs w:val="20"/>
      <w:lang w:eastAsia="en-US"/>
    </w:rPr>
  </w:style>
  <w:style w:type="character" w:styleId="af0">
    <w:name w:val="Hyperlink"/>
    <w:uiPriority w:val="99"/>
    <w:rsid w:val="00154082"/>
    <w:rPr>
      <w:color w:val="0000FF"/>
      <w:u w:val="single"/>
    </w:rPr>
  </w:style>
  <w:style w:type="character" w:styleId="af1">
    <w:name w:val="annotation reference"/>
    <w:basedOn w:val="a2"/>
    <w:unhideWhenUsed/>
    <w:qFormat/>
    <w:rsid w:val="009B3255"/>
    <w:rPr>
      <w:sz w:val="16"/>
      <w:szCs w:val="16"/>
    </w:rPr>
  </w:style>
  <w:style w:type="paragraph" w:styleId="af2">
    <w:name w:val="annotation text"/>
    <w:basedOn w:val="a"/>
    <w:link w:val="af3"/>
    <w:unhideWhenUsed/>
    <w:qFormat/>
    <w:rsid w:val="009B3255"/>
    <w:rPr>
      <w:sz w:val="20"/>
      <w:szCs w:val="20"/>
    </w:rPr>
  </w:style>
  <w:style w:type="character" w:customStyle="1" w:styleId="af3">
    <w:name w:val="Текст примечания Знак"/>
    <w:basedOn w:val="a2"/>
    <w:link w:val="af2"/>
    <w:rsid w:val="009B325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B325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B3255"/>
    <w:rPr>
      <w:b/>
      <w:bCs/>
      <w:sz w:val="20"/>
      <w:szCs w:val="20"/>
    </w:rPr>
  </w:style>
  <w:style w:type="paragraph" w:styleId="21">
    <w:name w:val="toc 2"/>
    <w:basedOn w:val="14"/>
    <w:next w:val="31"/>
    <w:uiPriority w:val="39"/>
    <w:rsid w:val="00154082"/>
    <w:rPr>
      <w:b w:val="0"/>
    </w:rPr>
  </w:style>
  <w:style w:type="paragraph" w:styleId="af6">
    <w:name w:val="List Paragraph"/>
    <w:basedOn w:val="a"/>
    <w:uiPriority w:val="34"/>
    <w:qFormat/>
    <w:rsid w:val="00CE0830"/>
    <w:pPr>
      <w:ind w:left="720"/>
      <w:contextualSpacing/>
    </w:pPr>
  </w:style>
  <w:style w:type="paragraph" w:styleId="af7">
    <w:name w:val="Revision"/>
    <w:hidden/>
    <w:uiPriority w:val="99"/>
    <w:semiHidden/>
    <w:rsid w:val="00E04525"/>
    <w:pPr>
      <w:spacing w:after="0" w:line="240" w:lineRule="auto"/>
    </w:pPr>
  </w:style>
  <w:style w:type="paragraph" w:styleId="af8">
    <w:name w:val="Normal (Web)"/>
    <w:basedOn w:val="a"/>
    <w:link w:val="af9"/>
    <w:uiPriority w:val="99"/>
    <w:unhideWhenUsed/>
    <w:rsid w:val="0015408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2"/>
    <w:rsid w:val="00B02E05"/>
  </w:style>
  <w:style w:type="character" w:customStyle="1" w:styleId="switch-left">
    <w:name w:val="switch-left"/>
    <w:basedOn w:val="a2"/>
    <w:rsid w:val="002B0B3D"/>
  </w:style>
  <w:style w:type="character" w:customStyle="1" w:styleId="switch-right">
    <w:name w:val="switch-right"/>
    <w:basedOn w:val="a2"/>
    <w:rsid w:val="002B0B3D"/>
  </w:style>
  <w:style w:type="table" w:styleId="afa">
    <w:name w:val="Table Grid"/>
    <w:basedOn w:val="a3"/>
    <w:uiPriority w:val="59"/>
    <w:rsid w:val="00F16B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Базовый"/>
    <w:rsid w:val="00C955EC"/>
    <w:pPr>
      <w:widowControl w:val="0"/>
      <w:tabs>
        <w:tab w:val="left" w:pos="709"/>
      </w:tabs>
      <w:suppressAutoHyphens/>
    </w:pPr>
    <w:rPr>
      <w:rFonts w:ascii="Liberation Serif" w:eastAsia="Droid Sans Fallback" w:hAnsi="Liberation Serif" w:cs="Lohit Hindi"/>
      <w:color w:val="00000A"/>
      <w:sz w:val="28"/>
      <w:szCs w:val="24"/>
      <w:lang w:eastAsia="zh-CN" w:bidi="hi-IN"/>
    </w:rPr>
  </w:style>
  <w:style w:type="paragraph" w:styleId="ad">
    <w:name w:val="Body Text"/>
    <w:basedOn w:val="a"/>
    <w:link w:val="afc"/>
    <w:rsid w:val="00154082"/>
    <w:pPr>
      <w:widowControl w:val="0"/>
      <w:autoSpaceDE w:val="0"/>
      <w:autoSpaceDN w:val="0"/>
      <w:adjustRightInd w:val="0"/>
      <w:spacing w:after="120"/>
    </w:pPr>
  </w:style>
  <w:style w:type="character" w:customStyle="1" w:styleId="afc">
    <w:name w:val="Основной текст Знак"/>
    <w:link w:val="ad"/>
    <w:rsid w:val="001540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4frame">
    <w:name w:val="A4_frame"/>
    <w:next w:val="a"/>
    <w:rsid w:val="004E7CDE"/>
    <w:pPr>
      <w:spacing w:after="0" w:line="240" w:lineRule="auto"/>
    </w:pPr>
    <w:rPr>
      <w:rFonts w:ascii="Arial" w:eastAsia="Times New Roman" w:hAnsi="Arial" w:cs="Times New Roman"/>
      <w:sz w:val="18"/>
      <w:szCs w:val="20"/>
      <w:lang w:val="en-US"/>
    </w:rPr>
  </w:style>
  <w:style w:type="character" w:styleId="afd">
    <w:name w:val="page number"/>
    <w:rsid w:val="00154082"/>
    <w:rPr>
      <w:rFonts w:ascii="Times New Roman" w:hAnsi="Times New Roman"/>
      <w:sz w:val="24"/>
    </w:rPr>
  </w:style>
  <w:style w:type="character" w:customStyle="1" w:styleId="51">
    <w:name w:val="Заголовок 5 Знак"/>
    <w:basedOn w:val="a2"/>
    <w:link w:val="50"/>
    <w:rsid w:val="00C93A64"/>
    <w:rPr>
      <w:rFonts w:ascii="Times New Roman" w:eastAsia="Times New Roman" w:hAnsi="Times New Roman" w:cs="Times New Roman"/>
      <w:snapToGrid w:val="0"/>
      <w:sz w:val="24"/>
      <w:szCs w:val="24"/>
    </w:rPr>
  </w:style>
  <w:style w:type="character" w:customStyle="1" w:styleId="60">
    <w:name w:val="Заголовок 6 Знак"/>
    <w:basedOn w:val="a2"/>
    <w:link w:val="6"/>
    <w:rsid w:val="00C93A64"/>
    <w:rPr>
      <w:rFonts w:ascii="Antiqua" w:eastAsia="Times New Roman" w:hAnsi="Antiqua" w:cs="Times New Roman"/>
      <w:snapToGrid w:val="0"/>
      <w:sz w:val="24"/>
      <w:szCs w:val="24"/>
      <w:lang w:val="en-US"/>
    </w:rPr>
  </w:style>
  <w:style w:type="character" w:customStyle="1" w:styleId="70">
    <w:name w:val="Заголовок 7 Знак"/>
    <w:link w:val="7"/>
    <w:rsid w:val="00154082"/>
    <w:rPr>
      <w:rFonts w:ascii="Arial" w:eastAsia="Times New Roman" w:hAnsi="Arial" w:cs="Times New Roman"/>
      <w:sz w:val="20"/>
      <w:szCs w:val="24"/>
      <w:lang w:val="en-US" w:eastAsia="ru-RU"/>
    </w:rPr>
  </w:style>
  <w:style w:type="character" w:customStyle="1" w:styleId="80">
    <w:name w:val="Заголовок 8 Знак"/>
    <w:link w:val="8"/>
    <w:rsid w:val="00154082"/>
    <w:rPr>
      <w:rFonts w:ascii="Arial" w:eastAsia="Times New Roman" w:hAnsi="Arial" w:cs="Times New Roman"/>
      <w:i/>
      <w:sz w:val="20"/>
      <w:szCs w:val="24"/>
      <w:lang w:val="en-US" w:eastAsia="ru-RU"/>
    </w:rPr>
  </w:style>
  <w:style w:type="character" w:customStyle="1" w:styleId="90">
    <w:name w:val="Заголовок 9 Знак"/>
    <w:link w:val="9"/>
    <w:rsid w:val="00154082"/>
    <w:rPr>
      <w:rFonts w:ascii="Arial" w:eastAsia="Times New Roman" w:hAnsi="Arial" w:cs="Times New Roman"/>
      <w:b/>
      <w:i/>
      <w:sz w:val="18"/>
      <w:szCs w:val="24"/>
      <w:lang w:val="en-US" w:eastAsia="ru-RU"/>
    </w:rPr>
  </w:style>
  <w:style w:type="paragraph" w:customStyle="1" w:styleId="ArialMK12">
    <w:name w:val="Arial MK12"/>
    <w:rsid w:val="00154082"/>
    <w:pPr>
      <w:pageBreakBefore/>
      <w:spacing w:before="60" w:after="60" w:line="240" w:lineRule="auto"/>
      <w:jc w:val="center"/>
    </w:pPr>
    <w:rPr>
      <w:rFonts w:ascii="Arial" w:eastAsia="Times New Roman" w:hAnsi="Arial" w:cs="Times New Roman"/>
      <w:i/>
      <w:noProof/>
      <w:sz w:val="24"/>
      <w:szCs w:val="20"/>
      <w:lang w:eastAsia="ru-RU"/>
    </w:rPr>
  </w:style>
  <w:style w:type="paragraph" w:customStyle="1" w:styleId="TableGraf10L">
    <w:name w:val="TableGraf 10L"/>
    <w:basedOn w:val="a"/>
    <w:rsid w:val="00154082"/>
    <w:pPr>
      <w:spacing w:before="40" w:after="40"/>
    </w:pPr>
    <w:rPr>
      <w:sz w:val="20"/>
      <w:szCs w:val="20"/>
      <w:lang w:eastAsia="en-US"/>
    </w:rPr>
  </w:style>
  <w:style w:type="paragraph" w:customStyle="1" w:styleId="Head10L">
    <w:name w:val="Head 10L"/>
    <w:basedOn w:val="TableGraf10L"/>
    <w:rsid w:val="00154082"/>
    <w:rPr>
      <w:b/>
    </w:rPr>
  </w:style>
  <w:style w:type="paragraph" w:customStyle="1" w:styleId="ArialMK8">
    <w:name w:val="Arial MK8"/>
    <w:rsid w:val="00154082"/>
    <w:pPr>
      <w:spacing w:before="60" w:after="60" w:line="240" w:lineRule="auto"/>
      <w:jc w:val="center"/>
    </w:pPr>
    <w:rPr>
      <w:rFonts w:ascii="Arial" w:eastAsia="Times New Roman" w:hAnsi="Arial" w:cs="Times New Roman"/>
      <w:i/>
      <w:sz w:val="16"/>
      <w:szCs w:val="20"/>
      <w:lang w:eastAsia="ru-RU"/>
    </w:rPr>
  </w:style>
  <w:style w:type="paragraph" w:customStyle="1" w:styleId="Head10M">
    <w:name w:val="Head 10M"/>
    <w:basedOn w:val="a"/>
    <w:rsid w:val="00154082"/>
    <w:pPr>
      <w:spacing w:before="40" w:after="40"/>
      <w:jc w:val="center"/>
    </w:pPr>
    <w:rPr>
      <w:b/>
      <w:sz w:val="20"/>
      <w:szCs w:val="20"/>
      <w:lang w:eastAsia="en-US"/>
    </w:rPr>
  </w:style>
  <w:style w:type="paragraph" w:customStyle="1" w:styleId="Head12M">
    <w:name w:val="Head 12M"/>
    <w:rsid w:val="00154082"/>
    <w:pPr>
      <w:keepLines/>
      <w:spacing w:before="40" w:after="4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TablName">
    <w:name w:val="Tabl_Name"/>
    <w:basedOn w:val="a"/>
    <w:link w:val="TablName0"/>
    <w:rsid w:val="00154082"/>
    <w:pPr>
      <w:keepNext/>
      <w:keepLines/>
      <w:spacing w:before="120" w:after="120" w:line="288" w:lineRule="auto"/>
      <w:ind w:firstLine="624"/>
    </w:pPr>
    <w:rPr>
      <w:szCs w:val="20"/>
      <w:lang w:eastAsia="en-US"/>
    </w:rPr>
  </w:style>
  <w:style w:type="paragraph" w:customStyle="1" w:styleId="TableGraf10M">
    <w:name w:val="TableGraf 10M"/>
    <w:basedOn w:val="a"/>
    <w:rsid w:val="00154082"/>
    <w:pPr>
      <w:spacing w:before="40" w:after="40"/>
      <w:jc w:val="center"/>
    </w:pPr>
    <w:rPr>
      <w:sz w:val="20"/>
      <w:szCs w:val="20"/>
      <w:lang w:eastAsia="en-US"/>
    </w:rPr>
  </w:style>
  <w:style w:type="paragraph" w:customStyle="1" w:styleId="TableGraf10R">
    <w:name w:val="TableGraf 10R"/>
    <w:basedOn w:val="a"/>
    <w:rsid w:val="00154082"/>
    <w:pPr>
      <w:spacing w:before="40" w:after="40"/>
      <w:jc w:val="right"/>
    </w:pPr>
    <w:rPr>
      <w:sz w:val="20"/>
      <w:szCs w:val="20"/>
      <w:lang w:eastAsia="en-US"/>
    </w:rPr>
  </w:style>
  <w:style w:type="paragraph" w:customStyle="1" w:styleId="TableGraf12L">
    <w:name w:val="TableGraf 12L"/>
    <w:basedOn w:val="a"/>
    <w:rsid w:val="00154082"/>
    <w:pPr>
      <w:spacing w:before="40" w:after="40"/>
    </w:pPr>
    <w:rPr>
      <w:szCs w:val="20"/>
      <w:lang w:eastAsia="en-US"/>
    </w:rPr>
  </w:style>
  <w:style w:type="paragraph" w:customStyle="1" w:styleId="TableGraf12M">
    <w:name w:val="TableGraf 12M"/>
    <w:basedOn w:val="a"/>
    <w:rsid w:val="00154082"/>
    <w:pPr>
      <w:spacing w:before="40" w:after="40"/>
      <w:jc w:val="center"/>
    </w:pPr>
    <w:rPr>
      <w:szCs w:val="20"/>
      <w:lang w:eastAsia="en-US"/>
    </w:rPr>
  </w:style>
  <w:style w:type="paragraph" w:customStyle="1" w:styleId="TableGraf12R">
    <w:name w:val="TableGraf 12R"/>
    <w:basedOn w:val="a"/>
    <w:rsid w:val="00154082"/>
    <w:pPr>
      <w:spacing w:before="40" w:after="40"/>
      <w:jc w:val="right"/>
    </w:pPr>
    <w:rPr>
      <w:szCs w:val="20"/>
      <w:lang w:eastAsia="en-US"/>
    </w:rPr>
  </w:style>
  <w:style w:type="paragraph" w:styleId="afe">
    <w:name w:val="caption"/>
    <w:basedOn w:val="a"/>
    <w:next w:val="a"/>
    <w:qFormat/>
    <w:rsid w:val="00154082"/>
    <w:pPr>
      <w:keepNext/>
      <w:spacing w:before="240" w:after="360"/>
      <w:jc w:val="center"/>
    </w:pPr>
    <w:rPr>
      <w:b/>
      <w:szCs w:val="20"/>
      <w:lang w:eastAsia="en-US"/>
    </w:rPr>
  </w:style>
  <w:style w:type="paragraph" w:customStyle="1" w:styleId="aff">
    <w:name w:val="Приложение"/>
    <w:basedOn w:val="a"/>
    <w:next w:val="a"/>
    <w:rsid w:val="00154082"/>
    <w:pPr>
      <w:pageBreakBefore/>
      <w:spacing w:after="240" w:line="288" w:lineRule="auto"/>
      <w:jc w:val="right"/>
    </w:pPr>
    <w:rPr>
      <w:b/>
      <w:caps/>
      <w:szCs w:val="20"/>
      <w:lang w:eastAsia="en-US"/>
    </w:rPr>
  </w:style>
  <w:style w:type="paragraph" w:customStyle="1" w:styleId="aff0">
    <w:name w:val="Примечание"/>
    <w:next w:val="a"/>
    <w:rsid w:val="00154082"/>
    <w:pPr>
      <w:spacing w:before="120" w:after="0" w:line="240" w:lineRule="auto"/>
      <w:ind w:firstLine="624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ff1">
    <w:name w:val="Раздел документа"/>
    <w:basedOn w:val="a"/>
    <w:next w:val="a"/>
    <w:rsid w:val="00154082"/>
    <w:pPr>
      <w:keepNext/>
      <w:pageBreakBefore/>
      <w:suppressAutoHyphens/>
      <w:spacing w:after="3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2">
    <w:name w:val="Рис"/>
    <w:next w:val="a0"/>
    <w:link w:val="aff3"/>
    <w:rsid w:val="00154082"/>
    <w:pPr>
      <w:keepNext/>
      <w:keepLines/>
      <w:spacing w:before="240" w:after="120" w:line="240" w:lineRule="auto"/>
      <w:jc w:val="center"/>
    </w:pPr>
    <w:rPr>
      <w:rFonts w:ascii="Times New Roman" w:eastAsia="Times New Roman" w:hAnsi="Times New Roman" w:cs="Times New Roman"/>
      <w:noProof/>
      <w:sz w:val="24"/>
      <w:szCs w:val="20"/>
      <w:lang w:val="en-US"/>
    </w:rPr>
  </w:style>
  <w:style w:type="paragraph" w:customStyle="1" w:styleId="aff4">
    <w:name w:val="Рис Имя"/>
    <w:basedOn w:val="a"/>
    <w:next w:val="aff2"/>
    <w:link w:val="aff5"/>
    <w:rsid w:val="00154082"/>
    <w:pPr>
      <w:spacing w:before="240" w:after="360" w:line="288" w:lineRule="auto"/>
      <w:jc w:val="center"/>
    </w:pPr>
    <w:rPr>
      <w:szCs w:val="20"/>
      <w:lang w:eastAsia="en-US"/>
    </w:rPr>
  </w:style>
  <w:style w:type="paragraph" w:customStyle="1" w:styleId="aff6">
    <w:name w:val="Рис Текст"/>
    <w:basedOn w:val="a"/>
    <w:rsid w:val="00154082"/>
    <w:pPr>
      <w:keepLines/>
      <w:spacing w:before="120" w:after="120"/>
      <w:ind w:left="851" w:right="851"/>
      <w:jc w:val="both"/>
    </w:pPr>
    <w:rPr>
      <w:sz w:val="20"/>
      <w:szCs w:val="20"/>
      <w:lang w:eastAsia="en-US"/>
    </w:rPr>
  </w:style>
  <w:style w:type="paragraph" w:customStyle="1" w:styleId="aff7">
    <w:name w:val="Содержание"/>
    <w:basedOn w:val="a"/>
    <w:next w:val="a"/>
    <w:rsid w:val="00154082"/>
    <w:pPr>
      <w:keepNext/>
      <w:pageBreakBefore/>
      <w:suppressAutoHyphens/>
      <w:spacing w:before="120" w:after="240" w:line="360" w:lineRule="auto"/>
      <w:jc w:val="center"/>
    </w:pPr>
    <w:rPr>
      <w:b/>
      <w:caps/>
      <w:szCs w:val="20"/>
      <w:lang w:eastAsia="en-US"/>
    </w:rPr>
  </w:style>
  <w:style w:type="paragraph" w:customStyle="1" w:styleId="-">
    <w:name w:val="Список-"/>
    <w:link w:val="-1"/>
    <w:rsid w:val="002E196E"/>
    <w:pPr>
      <w:numPr>
        <w:numId w:val="3"/>
      </w:numPr>
      <w:spacing w:after="0" w:line="288" w:lineRule="auto"/>
      <w:jc w:val="both"/>
    </w:pPr>
    <w:rPr>
      <w:rFonts w:ascii="Times New Roman" w:hAnsi="Times New Roman" w:cs="Times New Roman"/>
      <w:snapToGrid w:val="0"/>
      <w:spacing w:val="2"/>
      <w:sz w:val="24"/>
      <w:szCs w:val="24"/>
    </w:rPr>
  </w:style>
  <w:style w:type="paragraph" w:customStyle="1" w:styleId="11">
    <w:name w:val="Список_1)"/>
    <w:basedOn w:val="a0"/>
    <w:link w:val="15"/>
    <w:qFormat/>
    <w:rsid w:val="00154082"/>
    <w:pPr>
      <w:numPr>
        <w:numId w:val="2"/>
      </w:numPr>
    </w:pPr>
    <w:rPr>
      <w:kern w:val="24"/>
      <w:szCs w:val="20"/>
    </w:rPr>
  </w:style>
  <w:style w:type="paragraph" w:customStyle="1" w:styleId="a0">
    <w:name w:val="Текст пункта"/>
    <w:link w:val="16"/>
    <w:qFormat/>
    <w:rsid w:val="00154082"/>
    <w:pPr>
      <w:tabs>
        <w:tab w:val="left" w:pos="1134"/>
      </w:tabs>
      <w:spacing w:before="120" w:after="0" w:line="288" w:lineRule="auto"/>
      <w:ind w:firstLine="624"/>
      <w:jc w:val="both"/>
    </w:pPr>
    <w:rPr>
      <w:rFonts w:ascii="Times New Roman" w:eastAsia="Times New Roman" w:hAnsi="Times New Roman" w:cs="Times New Roman"/>
      <w:spacing w:val="2"/>
      <w:sz w:val="24"/>
      <w:szCs w:val="24"/>
    </w:rPr>
  </w:style>
  <w:style w:type="paragraph" w:customStyle="1" w:styleId="a1">
    <w:name w:val="Текст_программы"/>
    <w:link w:val="aff8"/>
    <w:rsid w:val="00154082"/>
    <w:pPr>
      <w:spacing w:before="60" w:after="60" w:line="240" w:lineRule="auto"/>
      <w:ind w:firstLine="624"/>
    </w:pPr>
    <w:rPr>
      <w:rFonts w:ascii="Courier New" w:eastAsia="Times New Roman" w:hAnsi="Courier New" w:cs="Times New Roman"/>
      <w:spacing w:val="-2"/>
      <w:sz w:val="24"/>
      <w:szCs w:val="23"/>
    </w:rPr>
  </w:style>
  <w:style w:type="paragraph" w:customStyle="1" w:styleId="17">
    <w:name w:val="ТИТ1"/>
    <w:basedOn w:val="a0"/>
    <w:rsid w:val="00154082"/>
    <w:pPr>
      <w:suppressAutoHyphens/>
      <w:spacing w:before="60" w:after="60" w:line="360" w:lineRule="auto"/>
      <w:ind w:left="851" w:right="851" w:firstLine="0"/>
      <w:jc w:val="center"/>
    </w:pPr>
    <w:rPr>
      <w:b/>
      <w:caps/>
    </w:rPr>
  </w:style>
  <w:style w:type="paragraph" w:customStyle="1" w:styleId="22">
    <w:name w:val="Тит2"/>
    <w:basedOn w:val="17"/>
    <w:rsid w:val="00154082"/>
    <w:rPr>
      <w:caps w:val="0"/>
    </w:rPr>
  </w:style>
  <w:style w:type="paragraph" w:customStyle="1" w:styleId="32">
    <w:name w:val="Тит3"/>
    <w:basedOn w:val="22"/>
    <w:rsid w:val="00154082"/>
    <w:pPr>
      <w:spacing w:before="0" w:after="0" w:line="240" w:lineRule="auto"/>
    </w:pPr>
    <w:rPr>
      <w:b w:val="0"/>
    </w:rPr>
  </w:style>
  <w:style w:type="paragraph" w:styleId="aff9">
    <w:name w:val="Document Map"/>
    <w:basedOn w:val="a"/>
    <w:link w:val="affa"/>
    <w:semiHidden/>
    <w:rsid w:val="00154082"/>
    <w:pPr>
      <w:shd w:val="clear" w:color="auto" w:fill="000080"/>
    </w:pPr>
    <w:rPr>
      <w:rFonts w:ascii="Tahoma" w:hAnsi="Tahoma" w:cs="Tahoma"/>
    </w:rPr>
  </w:style>
  <w:style w:type="character" w:customStyle="1" w:styleId="affa">
    <w:name w:val="Схема документа Знак"/>
    <w:basedOn w:val="a2"/>
    <w:link w:val="aff9"/>
    <w:semiHidden/>
    <w:rsid w:val="00C93A64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31">
    <w:name w:val="toc 3"/>
    <w:basedOn w:val="21"/>
    <w:next w:val="41"/>
    <w:uiPriority w:val="39"/>
    <w:rsid w:val="00154082"/>
    <w:pPr>
      <w:tabs>
        <w:tab w:val="right" w:leader="dot" w:pos="9809"/>
      </w:tabs>
      <w:ind w:left="227"/>
    </w:pPr>
    <w:rPr>
      <w:i/>
      <w:sz w:val="22"/>
    </w:rPr>
  </w:style>
  <w:style w:type="paragraph" w:styleId="41">
    <w:name w:val="toc 4"/>
    <w:next w:val="a"/>
    <w:autoRedefine/>
    <w:semiHidden/>
    <w:rsid w:val="00154082"/>
    <w:pPr>
      <w:tabs>
        <w:tab w:val="right" w:leader="dot" w:pos="9809"/>
      </w:tabs>
      <w:spacing w:after="0" w:line="240" w:lineRule="auto"/>
      <w:ind w:left="227" w:right="851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12L">
    <w:name w:val="Head 12L"/>
    <w:basedOn w:val="Head10L"/>
    <w:rsid w:val="00154082"/>
    <w:rPr>
      <w:sz w:val="24"/>
    </w:rPr>
  </w:style>
  <w:style w:type="paragraph" w:styleId="52">
    <w:name w:val="toc 5"/>
    <w:basedOn w:val="a"/>
    <w:next w:val="a"/>
    <w:autoRedefine/>
    <w:rsid w:val="00154082"/>
    <w:pPr>
      <w:tabs>
        <w:tab w:val="right" w:leader="dot" w:pos="9809"/>
      </w:tabs>
      <w:ind w:left="960"/>
    </w:pPr>
    <w:rPr>
      <w:sz w:val="18"/>
    </w:rPr>
  </w:style>
  <w:style w:type="paragraph" w:styleId="61">
    <w:name w:val="toc 6"/>
    <w:basedOn w:val="a"/>
    <w:next w:val="a"/>
    <w:autoRedefine/>
    <w:rsid w:val="00154082"/>
    <w:pPr>
      <w:tabs>
        <w:tab w:val="right" w:leader="dot" w:pos="9809"/>
      </w:tabs>
      <w:ind w:left="1200"/>
    </w:pPr>
    <w:rPr>
      <w:sz w:val="18"/>
    </w:rPr>
  </w:style>
  <w:style w:type="paragraph" w:styleId="71">
    <w:name w:val="toc 7"/>
    <w:basedOn w:val="a"/>
    <w:next w:val="a"/>
    <w:autoRedefine/>
    <w:rsid w:val="00154082"/>
    <w:pPr>
      <w:tabs>
        <w:tab w:val="right" w:leader="dot" w:pos="9809"/>
      </w:tabs>
      <w:ind w:left="1440"/>
    </w:pPr>
    <w:rPr>
      <w:sz w:val="18"/>
    </w:rPr>
  </w:style>
  <w:style w:type="paragraph" w:styleId="81">
    <w:name w:val="toc 8"/>
    <w:basedOn w:val="a"/>
    <w:next w:val="a"/>
    <w:autoRedefine/>
    <w:rsid w:val="00154082"/>
    <w:pPr>
      <w:tabs>
        <w:tab w:val="right" w:leader="dot" w:pos="9809"/>
      </w:tabs>
      <w:ind w:left="1680"/>
    </w:pPr>
    <w:rPr>
      <w:sz w:val="18"/>
    </w:rPr>
  </w:style>
  <w:style w:type="paragraph" w:styleId="91">
    <w:name w:val="toc 9"/>
    <w:basedOn w:val="a"/>
    <w:next w:val="a"/>
    <w:autoRedefine/>
    <w:rsid w:val="00154082"/>
    <w:pPr>
      <w:tabs>
        <w:tab w:val="right" w:leader="dot" w:pos="9809"/>
      </w:tabs>
      <w:ind w:left="1920"/>
    </w:pPr>
    <w:rPr>
      <w:sz w:val="18"/>
    </w:rPr>
  </w:style>
  <w:style w:type="paragraph" w:styleId="affb">
    <w:name w:val="footnote text"/>
    <w:basedOn w:val="a"/>
    <w:link w:val="affc"/>
    <w:rsid w:val="00154082"/>
    <w:rPr>
      <w:sz w:val="16"/>
    </w:rPr>
  </w:style>
  <w:style w:type="character" w:customStyle="1" w:styleId="affc">
    <w:name w:val="Текст сноски Знак"/>
    <w:link w:val="affb"/>
    <w:rsid w:val="00154082"/>
    <w:rPr>
      <w:rFonts w:ascii="Times New Roman" w:eastAsia="Times New Roman" w:hAnsi="Times New Roman" w:cs="Times New Roman"/>
      <w:sz w:val="16"/>
      <w:szCs w:val="24"/>
      <w:lang w:eastAsia="ru-RU"/>
    </w:rPr>
  </w:style>
  <w:style w:type="paragraph" w:styleId="affd">
    <w:name w:val="Plain Text"/>
    <w:basedOn w:val="a"/>
    <w:link w:val="affe"/>
    <w:rsid w:val="00154082"/>
    <w:rPr>
      <w:rFonts w:ascii="Courier New" w:hAnsi="Courier New"/>
      <w:sz w:val="20"/>
    </w:rPr>
  </w:style>
  <w:style w:type="character" w:customStyle="1" w:styleId="affe">
    <w:name w:val="Текст Знак"/>
    <w:link w:val="affd"/>
    <w:rsid w:val="00154082"/>
    <w:rPr>
      <w:rFonts w:ascii="Courier New" w:eastAsia="Times New Roman" w:hAnsi="Courier New" w:cs="Times New Roman"/>
      <w:sz w:val="20"/>
      <w:szCs w:val="24"/>
      <w:lang w:eastAsia="ru-RU"/>
    </w:rPr>
  </w:style>
  <w:style w:type="character" w:styleId="afff">
    <w:name w:val="footnote reference"/>
    <w:rsid w:val="00154082"/>
    <w:rPr>
      <w:vertAlign w:val="superscript"/>
    </w:rPr>
  </w:style>
  <w:style w:type="character" w:styleId="afff0">
    <w:name w:val="FollowedHyperlink"/>
    <w:rsid w:val="00154082"/>
    <w:rPr>
      <w:color w:val="800080"/>
      <w:u w:val="single"/>
    </w:rPr>
  </w:style>
  <w:style w:type="character" w:customStyle="1" w:styleId="aff8">
    <w:name w:val="Текст_программы Знак"/>
    <w:link w:val="a1"/>
    <w:rsid w:val="00154082"/>
    <w:rPr>
      <w:rFonts w:ascii="Courier New" w:eastAsia="Times New Roman" w:hAnsi="Courier New" w:cs="Times New Roman"/>
      <w:spacing w:val="-2"/>
      <w:sz w:val="24"/>
      <w:szCs w:val="23"/>
    </w:rPr>
  </w:style>
  <w:style w:type="character" w:customStyle="1" w:styleId="15">
    <w:name w:val="Список_1) Знак"/>
    <w:link w:val="11"/>
    <w:rsid w:val="00154082"/>
    <w:rPr>
      <w:rFonts w:ascii="Times New Roman" w:eastAsia="Times New Roman" w:hAnsi="Times New Roman" w:cs="Times New Roman"/>
      <w:spacing w:val="2"/>
      <w:kern w:val="24"/>
      <w:sz w:val="24"/>
      <w:szCs w:val="20"/>
    </w:rPr>
  </w:style>
  <w:style w:type="character" w:customStyle="1" w:styleId="16">
    <w:name w:val="Текст пункта Знак1"/>
    <w:link w:val="a0"/>
    <w:qFormat/>
    <w:rsid w:val="00154082"/>
    <w:rPr>
      <w:rFonts w:ascii="Times New Roman" w:eastAsia="Times New Roman" w:hAnsi="Times New Roman" w:cs="Times New Roman"/>
      <w:spacing w:val="2"/>
      <w:sz w:val="24"/>
      <w:szCs w:val="24"/>
    </w:rPr>
  </w:style>
  <w:style w:type="character" w:customStyle="1" w:styleId="Internetlink">
    <w:name w:val="Internet link"/>
    <w:rsid w:val="00154082"/>
    <w:rPr>
      <w:color w:val="000080"/>
      <w:u w:val="single"/>
      <w:lang w:val="x-none"/>
    </w:rPr>
  </w:style>
  <w:style w:type="character" w:customStyle="1" w:styleId="-1">
    <w:name w:val="Список- Знак1"/>
    <w:link w:val="-"/>
    <w:rsid w:val="002E196E"/>
    <w:rPr>
      <w:rFonts w:ascii="Times New Roman" w:hAnsi="Times New Roman" w:cs="Times New Roman"/>
      <w:snapToGrid w:val="0"/>
      <w:spacing w:val="2"/>
      <w:sz w:val="24"/>
      <w:szCs w:val="24"/>
    </w:rPr>
  </w:style>
  <w:style w:type="paragraph" w:customStyle="1" w:styleId="--">
    <w:name w:val="Список- -"/>
    <w:basedOn w:val="-"/>
    <w:rsid w:val="00C10DB3"/>
    <w:pPr>
      <w:numPr>
        <w:numId w:val="1"/>
      </w:numPr>
      <w:tabs>
        <w:tab w:val="left" w:pos="0"/>
        <w:tab w:val="left" w:pos="1134"/>
      </w:tabs>
      <w:spacing w:before="120"/>
      <w:contextualSpacing/>
    </w:pPr>
    <w:rPr>
      <w:snapToGrid/>
    </w:rPr>
  </w:style>
  <w:style w:type="character" w:customStyle="1" w:styleId="afff1">
    <w:name w:val="Текст пункта Знак"/>
    <w:qFormat/>
    <w:rsid w:val="001C1A44"/>
    <w:rPr>
      <w:spacing w:val="2"/>
      <w:sz w:val="24"/>
      <w:szCs w:val="24"/>
      <w:lang w:val="ru-RU" w:eastAsia="en-US" w:bidi="ar-SA"/>
    </w:rPr>
  </w:style>
  <w:style w:type="paragraph" w:styleId="5">
    <w:name w:val="List Bullet 5"/>
    <w:basedOn w:val="a"/>
    <w:uiPriority w:val="99"/>
    <w:unhideWhenUsed/>
    <w:rsid w:val="00A71A09"/>
    <w:pPr>
      <w:numPr>
        <w:numId w:val="4"/>
      </w:numPr>
      <w:contextualSpacing/>
    </w:pPr>
  </w:style>
  <w:style w:type="character" w:styleId="afff2">
    <w:name w:val="Subtle Emphasis"/>
    <w:basedOn w:val="a2"/>
    <w:uiPriority w:val="19"/>
    <w:qFormat/>
    <w:rsid w:val="00A71A09"/>
    <w:rPr>
      <w:i/>
      <w:iCs/>
      <w:color w:val="404040" w:themeColor="text1" w:themeTint="BF"/>
    </w:rPr>
  </w:style>
  <w:style w:type="paragraph" w:customStyle="1" w:styleId="19">
    <w:name w:val="19_Рамка_Подписи"/>
    <w:basedOn w:val="a"/>
    <w:link w:val="190"/>
    <w:rsid w:val="00B06518"/>
    <w:pPr>
      <w:jc w:val="center"/>
    </w:pPr>
    <w:rPr>
      <w:rFonts w:ascii="Arial" w:hAnsi="Arial"/>
      <w:i/>
      <w:sz w:val="17"/>
      <w:szCs w:val="18"/>
      <w:lang w:eastAsia="x-none"/>
    </w:rPr>
  </w:style>
  <w:style w:type="character" w:customStyle="1" w:styleId="190">
    <w:name w:val="19_Рамка_Подписи Знак"/>
    <w:link w:val="19"/>
    <w:rsid w:val="00B06518"/>
    <w:rPr>
      <w:rFonts w:ascii="Arial" w:eastAsia="Times New Roman" w:hAnsi="Arial" w:cs="Times New Roman"/>
      <w:i/>
      <w:sz w:val="17"/>
      <w:szCs w:val="18"/>
      <w:lang w:eastAsia="x-none"/>
    </w:rPr>
  </w:style>
  <w:style w:type="paragraph" w:customStyle="1" w:styleId="191">
    <w:name w:val="19_Абзац_Обычный"/>
    <w:link w:val="192"/>
    <w:qFormat/>
    <w:rsid w:val="00B06518"/>
    <w:pPr>
      <w:spacing w:after="0" w:line="360" w:lineRule="auto"/>
      <w:ind w:firstLine="72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192">
    <w:name w:val="19_Абзац_Обычный Знак"/>
    <w:link w:val="191"/>
    <w:rsid w:val="00B06518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Head12M1">
    <w:name w:val="Head 12M1"/>
    <w:basedOn w:val="a"/>
    <w:rsid w:val="00637851"/>
    <w:pPr>
      <w:spacing w:before="60" w:after="60"/>
      <w:ind w:left="851" w:right="851"/>
      <w:jc w:val="center"/>
    </w:pPr>
    <w:rPr>
      <w:b/>
      <w:caps/>
      <w:szCs w:val="20"/>
      <w:lang w:eastAsia="en-US"/>
    </w:rPr>
  </w:style>
  <w:style w:type="paragraph" w:customStyle="1" w:styleId="Head12M2">
    <w:name w:val="Head 12M2"/>
    <w:basedOn w:val="Head12M1"/>
    <w:autoRedefine/>
    <w:rsid w:val="00637851"/>
    <w:pPr>
      <w:ind w:left="0" w:right="0"/>
    </w:pPr>
    <w:rPr>
      <w:caps w:val="0"/>
    </w:rPr>
  </w:style>
  <w:style w:type="character" w:customStyle="1" w:styleId="aff3">
    <w:name w:val="Рис Знак"/>
    <w:link w:val="aff2"/>
    <w:rsid w:val="002D5317"/>
    <w:rPr>
      <w:rFonts w:ascii="Times New Roman" w:eastAsia="Times New Roman" w:hAnsi="Times New Roman" w:cs="Times New Roman"/>
      <w:noProof/>
      <w:sz w:val="24"/>
      <w:szCs w:val="20"/>
      <w:lang w:val="en-US"/>
    </w:rPr>
  </w:style>
  <w:style w:type="character" w:customStyle="1" w:styleId="aff5">
    <w:name w:val="Рис Имя Знак"/>
    <w:link w:val="aff4"/>
    <w:locked/>
    <w:rsid w:val="002D5317"/>
    <w:rPr>
      <w:rFonts w:ascii="Times New Roman" w:eastAsia="Times New Roman" w:hAnsi="Times New Roman" w:cs="Times New Roman"/>
      <w:sz w:val="24"/>
      <w:szCs w:val="20"/>
    </w:rPr>
  </w:style>
  <w:style w:type="character" w:customStyle="1" w:styleId="18">
    <w:name w:val="Неразрешенное упоминание1"/>
    <w:basedOn w:val="a2"/>
    <w:uiPriority w:val="99"/>
    <w:semiHidden/>
    <w:unhideWhenUsed/>
    <w:rsid w:val="00F34541"/>
    <w:rPr>
      <w:color w:val="605E5C"/>
      <w:shd w:val="clear" w:color="auto" w:fill="E1DFDD"/>
    </w:rPr>
  </w:style>
  <w:style w:type="paragraph" w:customStyle="1" w:styleId="TableGraf8L">
    <w:name w:val="TableGraf 8L"/>
    <w:basedOn w:val="a"/>
    <w:rsid w:val="00EC1F00"/>
    <w:pPr>
      <w:spacing w:before="40" w:after="40"/>
    </w:pPr>
    <w:rPr>
      <w:sz w:val="16"/>
      <w:szCs w:val="20"/>
      <w:lang w:eastAsia="en-US"/>
    </w:rPr>
  </w:style>
  <w:style w:type="paragraph" w:customStyle="1" w:styleId="TableGraf8M">
    <w:name w:val="TableGraf 8M"/>
    <w:basedOn w:val="TableGraf8L"/>
    <w:rsid w:val="00EC1F00"/>
    <w:pPr>
      <w:jc w:val="center"/>
    </w:pPr>
  </w:style>
  <w:style w:type="paragraph" w:customStyle="1" w:styleId="Head8M">
    <w:name w:val="Head 8M"/>
    <w:basedOn w:val="TableGraf8M"/>
    <w:rsid w:val="00EC1F00"/>
    <w:rPr>
      <w:b/>
    </w:rPr>
  </w:style>
  <w:style w:type="paragraph" w:customStyle="1" w:styleId="Head8L">
    <w:name w:val="Head 8L"/>
    <w:basedOn w:val="TableGraf8L"/>
    <w:rsid w:val="00EC1F00"/>
    <w:rPr>
      <w:b/>
    </w:rPr>
  </w:style>
  <w:style w:type="paragraph" w:customStyle="1" w:styleId="Numpage8">
    <w:name w:val="Num page 8"/>
    <w:rsid w:val="00EC1F00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16"/>
      <w:szCs w:val="20"/>
    </w:rPr>
  </w:style>
  <w:style w:type="paragraph" w:customStyle="1" w:styleId="TableGraf8R">
    <w:name w:val="TableGraf 8R"/>
    <w:basedOn w:val="TableGraf8L"/>
    <w:rsid w:val="00EC1F00"/>
    <w:pPr>
      <w:jc w:val="right"/>
    </w:pPr>
  </w:style>
  <w:style w:type="paragraph" w:customStyle="1" w:styleId="TablGraf8L">
    <w:name w:val="TablGraf 8L"/>
    <w:basedOn w:val="a"/>
    <w:rsid w:val="00EC1F00"/>
    <w:pPr>
      <w:spacing w:before="60" w:after="60" w:line="288" w:lineRule="auto"/>
    </w:pPr>
    <w:rPr>
      <w:sz w:val="16"/>
      <w:szCs w:val="20"/>
      <w:lang w:eastAsia="en-US"/>
    </w:rPr>
  </w:style>
  <w:style w:type="character" w:customStyle="1" w:styleId="1a">
    <w:name w:val="Выдел_1"/>
    <w:rsid w:val="00EC1F00"/>
    <w:rPr>
      <w:rFonts w:ascii="Times New Roman" w:hAnsi="Times New Roman"/>
      <w:i/>
      <w:spacing w:val="8"/>
      <w:kern w:val="0"/>
      <w:position w:val="0"/>
      <w:sz w:val="24"/>
      <w:szCs w:val="24"/>
    </w:rPr>
  </w:style>
  <w:style w:type="paragraph" w:customStyle="1" w:styleId="afff3">
    <w:name w:val="КМД_начало"/>
    <w:autoRedefine/>
    <w:rsid w:val="00EC1F00"/>
    <w:pPr>
      <w:tabs>
        <w:tab w:val="left" w:pos="2041"/>
      </w:tabs>
      <w:spacing w:before="120" w:after="120" w:line="240" w:lineRule="auto"/>
      <w:ind w:left="1474" w:hanging="1474"/>
    </w:pPr>
    <w:rPr>
      <w:rFonts w:ascii="Times New Roman" w:eastAsia="Times New Roman" w:hAnsi="Times New Roman" w:cs="Times New Roman"/>
      <w:noProof/>
      <w:color w:val="000000"/>
      <w:sz w:val="24"/>
      <w:szCs w:val="20"/>
      <w:lang w:eastAsia="ru-RU"/>
    </w:rPr>
  </w:style>
  <w:style w:type="paragraph" w:customStyle="1" w:styleId="afff4">
    <w:name w:val="КМД_параметр"/>
    <w:autoRedefine/>
    <w:rsid w:val="00EC1F00"/>
    <w:pPr>
      <w:tabs>
        <w:tab w:val="left" w:pos="2041"/>
      </w:tabs>
      <w:spacing w:after="240" w:line="240" w:lineRule="auto"/>
      <w:ind w:left="2041" w:hanging="1701"/>
    </w:pPr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customStyle="1" w:styleId="23">
    <w:name w:val="КМД_Параметр2"/>
    <w:basedOn w:val="afff4"/>
    <w:rsid w:val="00EC1F00"/>
    <w:pPr>
      <w:tabs>
        <w:tab w:val="clear" w:pos="2041"/>
        <w:tab w:val="left" w:pos="2381"/>
      </w:tabs>
      <w:ind w:left="2381"/>
    </w:pPr>
  </w:style>
  <w:style w:type="paragraph" w:customStyle="1" w:styleId="33">
    <w:name w:val="КМД_параметр3"/>
    <w:basedOn w:val="afff4"/>
    <w:rsid w:val="00EC1F00"/>
    <w:pPr>
      <w:tabs>
        <w:tab w:val="clear" w:pos="2041"/>
        <w:tab w:val="left" w:pos="2722"/>
      </w:tabs>
      <w:ind w:left="2722"/>
    </w:pPr>
  </w:style>
  <w:style w:type="character" w:customStyle="1" w:styleId="afff5">
    <w:name w:val="Кмд_польз"/>
    <w:basedOn w:val="a2"/>
    <w:rsid w:val="00EC1F00"/>
    <w:rPr>
      <w:rFonts w:ascii="Courier New" w:hAnsi="Courier New"/>
      <w:b/>
      <w:sz w:val="20"/>
    </w:rPr>
  </w:style>
  <w:style w:type="paragraph" w:customStyle="1" w:styleId="afff6">
    <w:name w:val="КМД_формат"/>
    <w:rsid w:val="00EC1F00"/>
    <w:pPr>
      <w:spacing w:after="120" w:line="264" w:lineRule="auto"/>
      <w:ind w:left="1474"/>
    </w:pPr>
    <w:rPr>
      <w:rFonts w:ascii="Times New Roman" w:eastAsia="Times New Roman" w:hAnsi="Times New Roman" w:cs="Times New Roman"/>
      <w:i/>
      <w:noProof/>
      <w:color w:val="000000"/>
      <w:sz w:val="24"/>
      <w:szCs w:val="20"/>
      <w:lang w:eastAsia="ru-RU"/>
    </w:rPr>
  </w:style>
  <w:style w:type="character" w:customStyle="1" w:styleId="24">
    <w:name w:val="Код_2"/>
    <w:basedOn w:val="a2"/>
    <w:rsid w:val="00EC1F00"/>
    <w:rPr>
      <w:rFonts w:ascii="Courier New" w:hAnsi="Courier New"/>
      <w:spacing w:val="-2"/>
      <w:position w:val="0"/>
      <w:sz w:val="23"/>
      <w:szCs w:val="23"/>
      <w:lang w:val="en-US" w:eastAsia="en-US" w:bidi="ar-SA"/>
    </w:rPr>
  </w:style>
  <w:style w:type="paragraph" w:customStyle="1" w:styleId="-10">
    <w:name w:val="Приглашение ИКС-1"/>
    <w:rsid w:val="00EC1F00"/>
    <w:pPr>
      <w:spacing w:after="120" w:line="240" w:lineRule="auto"/>
      <w:ind w:left="624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1b">
    <w:name w:val="Прил_Заголовок_1"/>
    <w:basedOn w:val="1"/>
    <w:rsid w:val="00EC1F00"/>
    <w:pPr>
      <w:numPr>
        <w:numId w:val="0"/>
      </w:numPr>
      <w:ind w:left="1854" w:hanging="360"/>
    </w:pPr>
  </w:style>
  <w:style w:type="paragraph" w:customStyle="1" w:styleId="10">
    <w:name w:val="Примечание_1"/>
    <w:basedOn w:val="aff0"/>
    <w:rsid w:val="00EC1F00"/>
    <w:pPr>
      <w:numPr>
        <w:numId w:val="9"/>
      </w:numPr>
      <w:contextualSpacing/>
    </w:pPr>
  </w:style>
  <w:style w:type="paragraph" w:customStyle="1" w:styleId="1-">
    <w:name w:val="Рис текст+1-"/>
    <w:basedOn w:val="aff6"/>
    <w:rsid w:val="00EC1F00"/>
    <w:pPr>
      <w:numPr>
        <w:numId w:val="11"/>
      </w:numPr>
      <w:tabs>
        <w:tab w:val="left" w:pos="284"/>
      </w:tabs>
      <w:spacing w:before="60" w:after="60"/>
    </w:pPr>
    <w:rPr>
      <w:lang w:eastAsia="ru-RU"/>
    </w:rPr>
  </w:style>
  <w:style w:type="paragraph" w:customStyle="1" w:styleId="12">
    <w:name w:val="Список_1."/>
    <w:basedOn w:val="a"/>
    <w:rsid w:val="00EC1F00"/>
    <w:pPr>
      <w:numPr>
        <w:numId w:val="10"/>
      </w:numPr>
      <w:tabs>
        <w:tab w:val="clear" w:pos="814"/>
      </w:tabs>
      <w:spacing w:after="120" w:line="288" w:lineRule="auto"/>
      <w:jc w:val="both"/>
    </w:pPr>
    <w:rPr>
      <w:szCs w:val="20"/>
      <w:lang w:eastAsia="en-US"/>
    </w:rPr>
  </w:style>
  <w:style w:type="character" w:customStyle="1" w:styleId="Bold">
    <w:name w:val="Текст_Bold"/>
    <w:basedOn w:val="a2"/>
    <w:rsid w:val="00EC1F00"/>
    <w:rPr>
      <w:b/>
    </w:rPr>
  </w:style>
  <w:style w:type="character" w:styleId="HTML">
    <w:name w:val="HTML Code"/>
    <w:basedOn w:val="a2"/>
    <w:uiPriority w:val="99"/>
    <w:semiHidden/>
    <w:unhideWhenUsed/>
    <w:rsid w:val="00EC1F00"/>
    <w:rPr>
      <w:rFonts w:ascii="Courier New" w:eastAsia="Times New Roman" w:hAnsi="Courier New" w:cs="Courier New"/>
      <w:sz w:val="20"/>
      <w:szCs w:val="20"/>
    </w:rPr>
  </w:style>
  <w:style w:type="character" w:styleId="afff7">
    <w:name w:val="Strong"/>
    <w:basedOn w:val="a2"/>
    <w:uiPriority w:val="22"/>
    <w:qFormat/>
    <w:rsid w:val="00EC1F00"/>
    <w:rPr>
      <w:b/>
      <w:bCs/>
    </w:rPr>
  </w:style>
  <w:style w:type="character" w:customStyle="1" w:styleId="TablName0">
    <w:name w:val="Tabl_Name Знак"/>
    <w:link w:val="TablName"/>
    <w:rsid w:val="005344A3"/>
    <w:rPr>
      <w:rFonts w:ascii="Times New Roman" w:eastAsia="Times New Roman" w:hAnsi="Times New Roman" w:cs="Times New Roman"/>
      <w:sz w:val="24"/>
      <w:szCs w:val="20"/>
    </w:rPr>
  </w:style>
  <w:style w:type="character" w:customStyle="1" w:styleId="25">
    <w:name w:val="Неразрешенное упоминание2"/>
    <w:basedOn w:val="a2"/>
    <w:uiPriority w:val="99"/>
    <w:semiHidden/>
    <w:unhideWhenUsed/>
    <w:rsid w:val="002B7C87"/>
    <w:rPr>
      <w:color w:val="605E5C"/>
      <w:shd w:val="clear" w:color="auto" w:fill="E1DFDD"/>
    </w:rPr>
  </w:style>
  <w:style w:type="paragraph" w:styleId="afff8">
    <w:name w:val="List"/>
    <w:basedOn w:val="a"/>
    <w:uiPriority w:val="99"/>
    <w:unhideWhenUsed/>
    <w:rsid w:val="005E5526"/>
    <w:pPr>
      <w:ind w:left="283" w:hanging="283"/>
      <w:contextualSpacing/>
    </w:pPr>
  </w:style>
  <w:style w:type="character" w:customStyle="1" w:styleId="af9">
    <w:name w:val="Обычный (Интернет) Знак"/>
    <w:link w:val="af8"/>
    <w:uiPriority w:val="99"/>
    <w:rsid w:val="00BE228C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61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1883">
              <w:marLeft w:val="27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742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4157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83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16" Type="http://schemas.openxmlformats.org/officeDocument/2006/relationships/hyperlink" Target="http://localhost:8080/security-manager/login.htm" TargetMode="External"/><Relationship Id="rId11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14" Type="http://schemas.openxmlformats.org/officeDocument/2006/relationships/hyperlink" Target="http://localhost:8080/security-manager/login.ht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http://localhost:8080/security-manager/login.ht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8080/security-manager/login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localhost:8080/security-manager/login.htm" TargetMode="External"/><Relationship Id="rId18" Type="http://schemas.openxmlformats.org/officeDocument/2006/relationships/hyperlink" Target="http://localhost:8080/security-manager/login.htm" TargetMode="Externa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jpeg"/><Relationship Id="rId76" Type="http://schemas.openxmlformats.org/officeDocument/2006/relationships/image" Target="media/image59.png"/><Relationship Id="rId7" Type="http://schemas.openxmlformats.org/officeDocument/2006/relationships/settings" Target="settings.xml"/><Relationship Id="rId71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theme" Target="theme/theme1.xml"/><Relationship Id="rId61" Type="http://schemas.openxmlformats.org/officeDocument/2006/relationships/image" Target="media/image44.png"/><Relationship Id="rId82" Type="http://schemas.openxmlformats.org/officeDocument/2006/relationships/image" Target="media/image6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rganov\AppData\Roaming\Microsoft\&#1064;&#1072;&#1073;&#1083;&#1086;&#1085;&#1099;\&#1043;&#1054;&#1057;&#1058;%2019.106_&#1054;&#1058;&#1044;_201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BF71716AA034240A08F8D2EED951DB0" ma:contentTypeVersion="0" ma:contentTypeDescription="Создание документа." ma:contentTypeScope="" ma:versionID="4e269d29d81a5658de511b82bead9fa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f955febea7e716b4e91cddba1711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0AF3C6-08DA-4980-B281-CF100EC254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02692E-82F1-422C-876E-F9E15AD5A96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D0D3AFF-3E15-43B3-9191-AC9131CE34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1D43B5-C94B-426E-A253-4729746D7A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C:\Users\burganov\AppData\Roaming\Microsoft\Шаблоны\ГОСТ 19.106_ОТД_2013.dotx</Template>
  <TotalTime>0</TotalTime>
  <Pages>56</Pages>
  <Words>10753</Words>
  <Characters>61296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Панфилов Игорь</dc:creator>
  <cp:lastModifiedBy>meal ra</cp:lastModifiedBy>
  <cp:revision>2</cp:revision>
  <dcterms:created xsi:type="dcterms:W3CDTF">2022-10-09T20:42:00Z</dcterms:created>
  <dcterms:modified xsi:type="dcterms:W3CDTF">2022-10-09T20:42:00Z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0x0101006BF71716AA034240A08F8D2EED951DB0</vt:lpwstr>
  </property>
</Properties>
</file>