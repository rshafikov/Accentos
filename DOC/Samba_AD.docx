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E98C8" w14:textId="77777777" w:rsidR="00FA596F" w:rsidRDefault="00000000">
      <w:pPr>
        <w:pStyle w:val="a5"/>
        <w:jc w:val="center"/>
      </w:pPr>
      <w:bookmarkStart w:id="0" w:name="_exbcj01loyp9"/>
      <w:bookmarkEnd w:id="0"/>
      <w:r>
        <w:t>Создание службы Samba для Microsoft AD</w:t>
      </w:r>
    </w:p>
    <w:p w14:paraId="65081848" w14:textId="77777777" w:rsidR="00FA596F" w:rsidRDefault="00FA596F">
      <w:pPr>
        <w:pStyle w:val="Standard"/>
      </w:pPr>
    </w:p>
    <w:p w14:paraId="02986404" w14:textId="77777777" w:rsidR="00FA596F" w:rsidRDefault="00000000">
      <w:pPr>
        <w:pStyle w:val="Standard"/>
      </w:pPr>
      <w:r>
        <w:t>Данный документ показывает порядок действий для формирования виртуальной инфраструктуры для сетевого хранения перемещаемых профилей и домашних папок пользователей Microsoft Active Directory используя ресурсы частного облака.</w:t>
      </w:r>
    </w:p>
    <w:p w14:paraId="2B41A979" w14:textId="77777777" w:rsidR="00FA596F" w:rsidRDefault="00FA596F">
      <w:pPr>
        <w:pStyle w:val="Standard"/>
      </w:pPr>
    </w:p>
    <w:p w14:paraId="110F4D65" w14:textId="77777777" w:rsidR="00FA596F" w:rsidRDefault="00000000">
      <w:pPr>
        <w:pStyle w:val="Standard"/>
      </w:pPr>
      <w:r>
        <w:t>Учитывая требования импортозамещения Российской Федерации документ демонстрирует использование AccentOS и Astra Linux SE Smolensk версии 1.6.</w:t>
      </w:r>
    </w:p>
    <w:p w14:paraId="1318DC48" w14:textId="77777777" w:rsidR="00FA596F" w:rsidRDefault="00FA596F">
      <w:pPr>
        <w:pStyle w:val="Standard"/>
      </w:pPr>
    </w:p>
    <w:p w14:paraId="3BC77FA9" w14:textId="77777777" w:rsidR="00FA596F" w:rsidRDefault="00000000">
      <w:pPr>
        <w:pStyle w:val="Standard"/>
      </w:pPr>
      <w:r>
        <w:t>Условно работы можно разбить на несколько этапов:</w:t>
      </w:r>
    </w:p>
    <w:p w14:paraId="6F795780" w14:textId="77777777" w:rsidR="00FA596F" w:rsidRDefault="00000000">
      <w:pPr>
        <w:pStyle w:val="Standard"/>
        <w:numPr>
          <w:ilvl w:val="0"/>
          <w:numId w:val="5"/>
        </w:numPr>
      </w:pPr>
      <w:r>
        <w:t>создание образа</w:t>
      </w:r>
    </w:p>
    <w:p w14:paraId="1D1EB2ED" w14:textId="77777777" w:rsidR="00FA596F" w:rsidRDefault="00000000">
      <w:pPr>
        <w:pStyle w:val="Standard"/>
        <w:numPr>
          <w:ilvl w:val="0"/>
          <w:numId w:val="3"/>
        </w:numPr>
      </w:pPr>
      <w:r>
        <w:t>создание сетевых портов</w:t>
      </w:r>
    </w:p>
    <w:p w14:paraId="3DC2F774" w14:textId="77777777" w:rsidR="00FA596F" w:rsidRDefault="00000000">
      <w:pPr>
        <w:pStyle w:val="Standard"/>
        <w:numPr>
          <w:ilvl w:val="0"/>
          <w:numId w:val="3"/>
        </w:numPr>
      </w:pPr>
      <w:r>
        <w:t>создание группы безопасности</w:t>
      </w:r>
    </w:p>
    <w:p w14:paraId="7B9BF04F" w14:textId="77777777" w:rsidR="00FA596F" w:rsidRDefault="00000000">
      <w:pPr>
        <w:pStyle w:val="Standard"/>
        <w:numPr>
          <w:ilvl w:val="0"/>
          <w:numId w:val="3"/>
        </w:numPr>
      </w:pPr>
      <w:r>
        <w:t>создание виртуальных машин</w:t>
      </w:r>
    </w:p>
    <w:p w14:paraId="285EF85E" w14:textId="77777777" w:rsidR="00FA596F" w:rsidRDefault="00000000">
      <w:pPr>
        <w:pStyle w:val="Standard"/>
        <w:numPr>
          <w:ilvl w:val="0"/>
          <w:numId w:val="3"/>
        </w:numPr>
      </w:pPr>
      <w:r>
        <w:t>создание общего диска для данных</w:t>
      </w:r>
    </w:p>
    <w:p w14:paraId="5E6AF6C1" w14:textId="77777777" w:rsidR="00FA596F" w:rsidRDefault="00000000">
      <w:pPr>
        <w:pStyle w:val="Standard"/>
        <w:numPr>
          <w:ilvl w:val="0"/>
          <w:numId w:val="3"/>
        </w:numPr>
      </w:pPr>
      <w:r>
        <w:t>одновременный запуск скрипта установки Samba на всех виртуальных машинах</w:t>
      </w:r>
    </w:p>
    <w:p w14:paraId="48892454" w14:textId="77777777" w:rsidR="00FA596F" w:rsidRDefault="00FA596F">
      <w:pPr>
        <w:pStyle w:val="Standard"/>
      </w:pPr>
    </w:p>
    <w:p w14:paraId="504378AA" w14:textId="77777777" w:rsidR="00FA596F" w:rsidRDefault="00000000">
      <w:pPr>
        <w:pStyle w:val="Standard"/>
      </w:pPr>
      <w:r>
        <w:t>Необходимые предварительные условия:</w:t>
      </w:r>
    </w:p>
    <w:p w14:paraId="4778FCE8" w14:textId="77777777" w:rsidR="00FA596F" w:rsidRDefault="00000000">
      <w:pPr>
        <w:pStyle w:val="Standard"/>
        <w:numPr>
          <w:ilvl w:val="0"/>
          <w:numId w:val="6"/>
        </w:numPr>
      </w:pPr>
      <w:r>
        <w:t>для создания и дальнейшей настройки виртуальных машин требуется ключевая пара. Публичный ключ должен быть импортирован в облако для создания и возможности дальнейшего доступа к командной строке операционной системы виртуальной машины. Секретный ключ необходим для доступа к командной строке ВМ и дальнейшего использования в скрипте для синхронизации установки Samba на ВМ.</w:t>
      </w:r>
    </w:p>
    <w:p w14:paraId="078B2062" w14:textId="77777777" w:rsidR="00FA596F" w:rsidRDefault="00000000">
      <w:pPr>
        <w:pStyle w:val="Standard"/>
        <w:numPr>
          <w:ilvl w:val="0"/>
          <w:numId w:val="4"/>
        </w:numPr>
      </w:pPr>
      <w:r>
        <w:t xml:space="preserve">сетевые репозитории для Astra Linux SE Smolensk версии 1.6. В числе требуемых репозиториев - репозиторий установочного диска, репозиторий пакетов для разработчика, а также обновления репозитория установочного диска и репозитория пакетов разработчика. Установочный диск приобретается вместе с лицензией на Astra Linux SE Smolensk, к остальным образам репозиториев разработчик предоставил свободный доступ. Создание сетевых репозиториев описано разработчиком в статье </w:t>
      </w:r>
      <w:hyperlink r:id="rId7" w:history="1">
        <w:r>
          <w:rPr>
            <w:color w:val="1155CC"/>
            <w:u w:val="single"/>
          </w:rPr>
          <w:t>https://wiki.astralinux.ru/pages/viewpage.action?pageId=61575159</w:t>
        </w:r>
      </w:hyperlink>
    </w:p>
    <w:p w14:paraId="7F6609BE" w14:textId="77777777" w:rsidR="00FA596F" w:rsidRDefault="00FA596F">
      <w:pPr>
        <w:pStyle w:val="Standard"/>
      </w:pPr>
    </w:p>
    <w:p w14:paraId="0890BC6E" w14:textId="77777777" w:rsidR="00FA596F" w:rsidRDefault="00FA596F">
      <w:pPr>
        <w:pStyle w:val="Standard"/>
      </w:pPr>
    </w:p>
    <w:p w14:paraId="33998BEC" w14:textId="77777777" w:rsidR="00FA596F" w:rsidRDefault="00FA596F">
      <w:pPr>
        <w:pStyle w:val="2"/>
      </w:pPr>
      <w:bookmarkStart w:id="1" w:name="_tu9cc7ld7luy"/>
      <w:bookmarkEnd w:id="1"/>
    </w:p>
    <w:p w14:paraId="2499ACE9" w14:textId="77777777" w:rsidR="00FA596F" w:rsidRDefault="00000000">
      <w:pPr>
        <w:pStyle w:val="2"/>
        <w:pageBreakBefore/>
      </w:pPr>
      <w:bookmarkStart w:id="2" w:name="_2jt9lghabtm6"/>
      <w:bookmarkEnd w:id="2"/>
      <w:r>
        <w:lastRenderedPageBreak/>
        <w:t>Создание образа</w:t>
      </w:r>
    </w:p>
    <w:p w14:paraId="368B27C2" w14:textId="77777777" w:rsidR="00FA596F" w:rsidRDefault="00FA596F">
      <w:pPr>
        <w:pStyle w:val="Standard"/>
      </w:pPr>
    </w:p>
    <w:p w14:paraId="13811166" w14:textId="77777777" w:rsidR="00FA596F" w:rsidRDefault="00000000">
      <w:pPr>
        <w:pStyle w:val="Standard"/>
      </w:pPr>
      <w:r>
        <w:t>Любая виртуальная машина в облаке создается с использованием образа. Мы рассмотрим наиболее распространенный способ создания ВМ из образа диска установленной операционной системы с установленным пакетом cloud-init для возможности последующей донастройки операционной системы в облаке: увеличении диска, изменение имени ВМ, создание пользователей, назначение пароля или ключевой пары и так далее.</w:t>
      </w:r>
    </w:p>
    <w:p w14:paraId="59853A50" w14:textId="77777777" w:rsidR="00FA596F" w:rsidRDefault="00FA596F">
      <w:pPr>
        <w:pStyle w:val="Standard"/>
      </w:pPr>
    </w:p>
    <w:p w14:paraId="671AFB1B" w14:textId="77777777" w:rsidR="00FA596F" w:rsidRDefault="00000000">
      <w:pPr>
        <w:pStyle w:val="Standard"/>
      </w:pPr>
      <w:r>
        <w:t>Мы будем использовать готовый образ Linux Astra SE 1.6 с установленными обновлениями 2020 года и пакетом cloud-init.</w:t>
      </w:r>
    </w:p>
    <w:p w14:paraId="1120382B" w14:textId="77777777" w:rsidR="00FA596F" w:rsidRDefault="00FA596F">
      <w:pPr>
        <w:pStyle w:val="Standard"/>
      </w:pPr>
    </w:p>
    <w:p w14:paraId="1C1778AE" w14:textId="77777777" w:rsidR="00FA596F" w:rsidRDefault="00000000">
      <w:pPr>
        <w:pStyle w:val="Standard"/>
      </w:pPr>
      <w:r>
        <w:t>Хотелось бы обратить внимание на заполнение некоторых полей:</w:t>
      </w:r>
    </w:p>
    <w:p w14:paraId="4B7D6162" w14:textId="77777777" w:rsidR="00FA596F" w:rsidRDefault="00000000">
      <w:pPr>
        <w:pStyle w:val="Standard"/>
        <w:numPr>
          <w:ilvl w:val="0"/>
          <w:numId w:val="7"/>
        </w:numPr>
      </w:pPr>
      <w:r>
        <w:t>минимальный размер диска должен соответствовать размеру виртуального диска, представленного выбранным образом диска с установленной операционной системой. Значение данного параметра можно получить командой “qemu-img info ...”.</w:t>
      </w:r>
    </w:p>
    <w:p w14:paraId="240DD2F5" w14:textId="77777777" w:rsidR="00FA596F" w:rsidRDefault="00000000">
      <w:pPr>
        <w:pStyle w:val="Standard"/>
        <w:numPr>
          <w:ilvl w:val="0"/>
          <w:numId w:val="2"/>
        </w:numPr>
      </w:pPr>
      <w:r>
        <w:t>флаг Direct SCSI для Linux систем нужно устанавливать в состояние “Нет”. Данный флаг в положении “Да” указывает облаку при создании диска виртуальной машины использовать эмуляцию диска, подключенного через SCSI-контроллер. При этом ядро виртуальной машины может игнорировать указываемое облаком имя диска в виде “/dev/vda” и назначать имя диска согласно оборудованию - “/dev/sda”, что может изменить имена других блочных устройств внутри ВМ. Ничем другим, кроме несоответствия имен устройств в облаке и внутри ВМ это не грозит, но при дополнительное ПО, получающее имена устройств от служб облака,  может работать некорректно внутри виртуальной машины. Для прочих операционных систем, не имеющих встроенных драйверов virtio, выставление флага Direct SCSI в состояние “Да” возможно поможет решить вопрос работоспособности виртуальных машин после создания с данного образа.</w:t>
      </w:r>
    </w:p>
    <w:p w14:paraId="4162B920" w14:textId="77777777" w:rsidR="00FA596F" w:rsidRDefault="00FA596F">
      <w:pPr>
        <w:pStyle w:val="Standard"/>
      </w:pPr>
    </w:p>
    <w:p w14:paraId="0364DC57" w14:textId="77777777" w:rsidR="00FA596F" w:rsidRDefault="00000000">
      <w:pPr>
        <w:pStyle w:val="Standard"/>
      </w:pPr>
      <w:r>
        <w:t xml:space="preserve">Импорт образа для создания виртуальных машин доступно на странице </w:t>
      </w:r>
      <w:r>
        <w:rPr>
          <w:b/>
        </w:rPr>
        <w:t>Проект</w:t>
      </w:r>
      <w:r>
        <w:t xml:space="preserve"> -&gt; </w:t>
      </w:r>
      <w:r>
        <w:rPr>
          <w:b/>
        </w:rPr>
        <w:t>Вычислительные ресурсы</w:t>
      </w:r>
      <w:r>
        <w:t xml:space="preserve"> -&gt; </w:t>
      </w:r>
      <w:r>
        <w:rPr>
          <w:b/>
        </w:rPr>
        <w:t>Образы</w:t>
      </w:r>
      <w:r>
        <w:t>.</w:t>
      </w:r>
    </w:p>
    <w:p w14:paraId="4F65B5AB" w14:textId="77777777" w:rsidR="00FA596F" w:rsidRDefault="00000000">
      <w:pPr>
        <w:pStyle w:val="Standard"/>
      </w:pPr>
      <w:r>
        <w:rPr>
          <w:noProof/>
          <w:lang w:eastAsia="ru-RU" w:bidi="ar-SA"/>
        </w:rPr>
        <w:lastRenderedPageBreak/>
        <w:drawing>
          <wp:inline distT="0" distB="0" distL="0" distR="0" wp14:anchorId="193664B3" wp14:editId="56C1E54B">
            <wp:extent cx="7526517" cy="5950457"/>
            <wp:effectExtent l="0" t="0" r="4583" b="5843"/>
            <wp:docPr id="1"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526517" cy="5950457"/>
                    </a:xfrm>
                    <a:prstGeom prst="rect">
                      <a:avLst/>
                    </a:prstGeom>
                    <a:noFill/>
                    <a:ln>
                      <a:noFill/>
                      <a:prstDash/>
                    </a:ln>
                  </pic:spPr>
                </pic:pic>
              </a:graphicData>
            </a:graphic>
          </wp:inline>
        </w:drawing>
      </w:r>
    </w:p>
    <w:p w14:paraId="0BF74694" w14:textId="77777777" w:rsidR="00FA596F" w:rsidRDefault="00FA596F">
      <w:pPr>
        <w:pStyle w:val="2"/>
      </w:pPr>
      <w:bookmarkStart w:id="3" w:name="_7kxrsoe37qb"/>
      <w:bookmarkEnd w:id="3"/>
    </w:p>
    <w:p w14:paraId="285B4CFF" w14:textId="77777777" w:rsidR="00FA596F" w:rsidRDefault="00000000">
      <w:pPr>
        <w:pStyle w:val="2"/>
        <w:pageBreakBefore/>
      </w:pPr>
      <w:bookmarkStart w:id="4" w:name="_2005o1j9z6s1"/>
      <w:bookmarkEnd w:id="4"/>
      <w:r>
        <w:lastRenderedPageBreak/>
        <w:t>Создание сетевых портов</w:t>
      </w:r>
    </w:p>
    <w:p w14:paraId="51A59313" w14:textId="77777777" w:rsidR="00FA596F" w:rsidRDefault="00FA596F">
      <w:pPr>
        <w:pStyle w:val="Standard"/>
      </w:pPr>
    </w:p>
    <w:p w14:paraId="580821D5" w14:textId="77777777" w:rsidR="00FA596F" w:rsidRDefault="00000000">
      <w:pPr>
        <w:pStyle w:val="Standard"/>
      </w:pPr>
      <w:r>
        <w:t xml:space="preserve">Подключение виртуальной машины к сети со статическим адресом реализуется через механизм предварительного создания сетевых портов. Для чего необходимо зайти в нужном проекте на страницу </w:t>
      </w:r>
      <w:r>
        <w:rPr>
          <w:b/>
        </w:rPr>
        <w:t>Проект</w:t>
      </w:r>
      <w:r>
        <w:t xml:space="preserve"> -&gt; </w:t>
      </w:r>
      <w:r>
        <w:rPr>
          <w:b/>
        </w:rPr>
        <w:t>Сетевые ресурсы</w:t>
      </w:r>
      <w:r>
        <w:t xml:space="preserve"> -&gt; </w:t>
      </w:r>
      <w:r>
        <w:rPr>
          <w:b/>
        </w:rPr>
        <w:t>Сети</w:t>
      </w:r>
      <w:r>
        <w:t xml:space="preserve"> и кликнуть по названию сети, к которой должны быть подключены ВМ с Samba. В открывшемся фрейме необходимо перейти на вкладку </w:t>
      </w:r>
      <w:r>
        <w:rPr>
          <w:b/>
        </w:rPr>
        <w:t>Порты</w:t>
      </w:r>
      <w:r>
        <w:t xml:space="preserve"> и создать порт с указанием требуемого статического адреса. Данные операции необходимо выполнить по числу планируемых к созданию виртуальных машин.</w:t>
      </w:r>
    </w:p>
    <w:p w14:paraId="4B06D1BA" w14:textId="77777777" w:rsidR="00FA596F" w:rsidRDefault="00FA596F">
      <w:pPr>
        <w:pStyle w:val="Standard"/>
      </w:pPr>
    </w:p>
    <w:p w14:paraId="5FA8B53E" w14:textId="77777777" w:rsidR="00FA596F" w:rsidRDefault="00000000">
      <w:pPr>
        <w:pStyle w:val="Standard"/>
      </w:pPr>
      <w:r>
        <w:t>В нашем примере будут созданы 2 виртуальные машины с адресами 10.40.21.31 и 10.40.21.32. При большом количестве клиентских рабочих станций и соответственно значительной нагрузке рекомендуется создавать больше виртуальных машин для балансировки нагрузки и увеличения общей производительности.</w:t>
      </w:r>
    </w:p>
    <w:p w14:paraId="663E0235" w14:textId="77777777" w:rsidR="00FA596F" w:rsidRDefault="00000000">
      <w:pPr>
        <w:pStyle w:val="Standard"/>
      </w:pPr>
      <w:r>
        <w:rPr>
          <w:noProof/>
          <w:lang w:eastAsia="ru-RU" w:bidi="ar-SA"/>
        </w:rPr>
        <w:lastRenderedPageBreak/>
        <w:drawing>
          <wp:inline distT="0" distB="0" distL="0" distR="0" wp14:anchorId="678645E9" wp14:editId="2534E96B">
            <wp:extent cx="7572237" cy="5986119"/>
            <wp:effectExtent l="0" t="0" r="0" b="0"/>
            <wp:docPr id="2" name="image1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7572237" cy="5986119"/>
                    </a:xfrm>
                    <a:prstGeom prst="rect">
                      <a:avLst/>
                    </a:prstGeom>
                    <a:noFill/>
                    <a:ln>
                      <a:noFill/>
                      <a:prstDash/>
                    </a:ln>
                  </pic:spPr>
                </pic:pic>
              </a:graphicData>
            </a:graphic>
          </wp:inline>
        </w:drawing>
      </w:r>
      <w:r>
        <w:rPr>
          <w:noProof/>
          <w:lang w:eastAsia="ru-RU" w:bidi="ar-SA"/>
        </w:rPr>
        <w:lastRenderedPageBreak/>
        <w:drawing>
          <wp:inline distT="0" distB="0" distL="0" distR="0" wp14:anchorId="79EB6551" wp14:editId="569ABE26">
            <wp:extent cx="7607167" cy="6022421"/>
            <wp:effectExtent l="0" t="0" r="133" b="0"/>
            <wp:docPr id="3" name="image1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7607167" cy="6022421"/>
                    </a:xfrm>
                    <a:prstGeom prst="rect">
                      <a:avLst/>
                    </a:prstGeom>
                    <a:noFill/>
                    <a:ln>
                      <a:noFill/>
                      <a:prstDash/>
                    </a:ln>
                  </pic:spPr>
                </pic:pic>
              </a:graphicData>
            </a:graphic>
          </wp:inline>
        </w:drawing>
      </w:r>
    </w:p>
    <w:p w14:paraId="73E7A0AA" w14:textId="77777777" w:rsidR="00FA596F" w:rsidRDefault="00FA596F">
      <w:pPr>
        <w:pStyle w:val="Standard"/>
      </w:pPr>
    </w:p>
    <w:p w14:paraId="180B8BCD" w14:textId="77777777" w:rsidR="00FA596F" w:rsidRDefault="00FA596F">
      <w:pPr>
        <w:pStyle w:val="Standard"/>
      </w:pPr>
    </w:p>
    <w:p w14:paraId="0DFEFCA3" w14:textId="77777777" w:rsidR="00FA596F" w:rsidRDefault="00000000">
      <w:pPr>
        <w:pStyle w:val="2"/>
        <w:pageBreakBefore/>
      </w:pPr>
      <w:bookmarkStart w:id="5" w:name="_llhp62owxv13"/>
      <w:bookmarkEnd w:id="5"/>
      <w:r>
        <w:lastRenderedPageBreak/>
        <w:t>Создание группы безопасности</w:t>
      </w:r>
    </w:p>
    <w:p w14:paraId="0A2E9F6F" w14:textId="77777777" w:rsidR="00FA596F" w:rsidRDefault="00FA596F">
      <w:pPr>
        <w:pStyle w:val="Standard"/>
      </w:pPr>
    </w:p>
    <w:p w14:paraId="39A70ADD" w14:textId="77777777" w:rsidR="00FA596F" w:rsidRDefault="00000000">
      <w:pPr>
        <w:pStyle w:val="Standard"/>
      </w:pPr>
      <w:r>
        <w:t>Сетевая безопасность на уровне облака обеспечивается не файрволом в каждой виртуальной машине, а правилами сетевых разрешений на уровне облака, объединенных в группы безопасности. Это позволяет одновременно менять сетевые правила для всех однотипных виртуальных машин без настройки каждой ВМ в отдельности.</w:t>
      </w:r>
      <w:r>
        <w:br/>
      </w:r>
      <w:r>
        <w:br/>
        <w:t>Для создания отдельной группы безопасности необходимо перейти в требуемом проекте на страницу Проект -&gt; Сетевые ресурсы -&gt; Группы безопасности. После создания необходимо перейти в режим управлением правилами через выпадающее меню дополнительных действий для созданной группы безопасности.</w:t>
      </w:r>
      <w:r>
        <w:br/>
      </w:r>
      <w:r>
        <w:br/>
        <w:t>Для полноценной работы наших виртуальных машин мы должны обеспечить:</w:t>
      </w:r>
    </w:p>
    <w:p w14:paraId="58589A33" w14:textId="77777777" w:rsidR="00FA596F" w:rsidRDefault="00000000">
      <w:pPr>
        <w:pStyle w:val="Standard"/>
        <w:numPr>
          <w:ilvl w:val="0"/>
          <w:numId w:val="8"/>
        </w:numPr>
      </w:pPr>
      <w:r>
        <w:t>разрешение для любого исходящего трафика по протоколам TCP, UDP и ICMP.</w:t>
      </w:r>
    </w:p>
    <w:p w14:paraId="5A206F2B" w14:textId="77777777" w:rsidR="00FA596F" w:rsidRDefault="00000000">
      <w:pPr>
        <w:pStyle w:val="Standard"/>
        <w:numPr>
          <w:ilvl w:val="0"/>
          <w:numId w:val="1"/>
        </w:numPr>
      </w:pPr>
      <w:r>
        <w:t>разрешение входящего трафика по протоколу ICMP (определение доступности)</w:t>
      </w:r>
    </w:p>
    <w:p w14:paraId="295599E4" w14:textId="77777777" w:rsidR="00FA596F" w:rsidRDefault="00000000">
      <w:pPr>
        <w:pStyle w:val="Standard"/>
        <w:numPr>
          <w:ilvl w:val="0"/>
          <w:numId w:val="1"/>
        </w:numPr>
      </w:pPr>
      <w:r>
        <w:t>разрешение доступа по SSH (22/TCP)</w:t>
      </w:r>
    </w:p>
    <w:p w14:paraId="53FD8E6D" w14:textId="77777777" w:rsidR="00FA596F" w:rsidRDefault="00000000">
      <w:pPr>
        <w:pStyle w:val="Standard"/>
        <w:numPr>
          <w:ilvl w:val="0"/>
          <w:numId w:val="1"/>
        </w:numPr>
      </w:pPr>
      <w:r>
        <w:t>разрешение доступа по NTP (123/UDP)</w:t>
      </w:r>
    </w:p>
    <w:p w14:paraId="414DDA31" w14:textId="77777777" w:rsidR="00FA596F" w:rsidRDefault="00000000">
      <w:pPr>
        <w:pStyle w:val="Standard"/>
        <w:numPr>
          <w:ilvl w:val="0"/>
          <w:numId w:val="1"/>
        </w:numPr>
      </w:pPr>
      <w:r>
        <w:t>разрешение работы кластера OCFS2 (7777/TCP) в пределах той сети, в которой будут размещены остальные вм, использующие общий диск для работы Samba</w:t>
      </w:r>
    </w:p>
    <w:p w14:paraId="62B86789" w14:textId="77777777" w:rsidR="00FA596F" w:rsidRDefault="00000000">
      <w:pPr>
        <w:pStyle w:val="Standard"/>
        <w:numPr>
          <w:ilvl w:val="0"/>
          <w:numId w:val="1"/>
        </w:numPr>
      </w:pPr>
      <w:r>
        <w:t>разрешение работы службы Samba (137/UDP, 138/UDP, 139/TCP, 445/TCP)</w:t>
      </w:r>
    </w:p>
    <w:p w14:paraId="5768D586" w14:textId="77777777" w:rsidR="00FA596F" w:rsidRDefault="00FA596F">
      <w:pPr>
        <w:pStyle w:val="Standard"/>
      </w:pPr>
    </w:p>
    <w:p w14:paraId="6BD45EF4" w14:textId="77777777" w:rsidR="00FA596F" w:rsidRDefault="00FA596F">
      <w:pPr>
        <w:pStyle w:val="Standard"/>
      </w:pPr>
    </w:p>
    <w:p w14:paraId="4D4B9859" w14:textId="77777777" w:rsidR="00FA596F" w:rsidRDefault="00FA596F">
      <w:pPr>
        <w:pStyle w:val="Standard"/>
      </w:pPr>
    </w:p>
    <w:p w14:paraId="682062C6" w14:textId="77777777" w:rsidR="00FA596F" w:rsidRDefault="00000000">
      <w:pPr>
        <w:pStyle w:val="Standard"/>
      </w:pPr>
      <w:r>
        <w:rPr>
          <w:noProof/>
          <w:lang w:eastAsia="ru-RU" w:bidi="ar-SA"/>
        </w:rPr>
        <w:lastRenderedPageBreak/>
        <w:drawing>
          <wp:inline distT="0" distB="0" distL="0" distR="0" wp14:anchorId="097D9D09" wp14:editId="32FE24F5">
            <wp:extent cx="7586319" cy="6001572"/>
            <wp:effectExtent l="0" t="0" r="0" b="5528"/>
            <wp:docPr id="4"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7586319" cy="6001572"/>
                    </a:xfrm>
                    <a:prstGeom prst="rect">
                      <a:avLst/>
                    </a:prstGeom>
                    <a:noFill/>
                    <a:ln>
                      <a:noFill/>
                      <a:prstDash/>
                    </a:ln>
                  </pic:spPr>
                </pic:pic>
              </a:graphicData>
            </a:graphic>
          </wp:inline>
        </w:drawing>
      </w:r>
    </w:p>
    <w:p w14:paraId="3D7A3AF8" w14:textId="77777777" w:rsidR="00FA596F" w:rsidRDefault="00000000">
      <w:pPr>
        <w:pStyle w:val="Standard"/>
      </w:pPr>
      <w:r>
        <w:rPr>
          <w:noProof/>
          <w:lang w:eastAsia="ru-RU" w:bidi="ar-SA"/>
        </w:rPr>
        <w:lastRenderedPageBreak/>
        <w:drawing>
          <wp:inline distT="0" distB="0" distL="0" distR="0" wp14:anchorId="5ADC97CE" wp14:editId="5BB89AA4">
            <wp:extent cx="7545263" cy="5958321"/>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7545263" cy="5958321"/>
                    </a:xfrm>
                    <a:prstGeom prst="rect">
                      <a:avLst/>
                    </a:prstGeom>
                    <a:noFill/>
                    <a:ln>
                      <a:noFill/>
                      <a:prstDash/>
                    </a:ln>
                  </pic:spPr>
                </pic:pic>
              </a:graphicData>
            </a:graphic>
          </wp:inline>
        </w:drawing>
      </w:r>
    </w:p>
    <w:p w14:paraId="15350B4C" w14:textId="77777777" w:rsidR="00FA596F" w:rsidRDefault="00000000">
      <w:pPr>
        <w:pStyle w:val="Standard"/>
      </w:pPr>
      <w:r>
        <w:rPr>
          <w:noProof/>
          <w:lang w:eastAsia="ru-RU" w:bidi="ar-SA"/>
        </w:rPr>
        <w:lastRenderedPageBreak/>
        <w:drawing>
          <wp:inline distT="0" distB="0" distL="0" distR="0" wp14:anchorId="5411797E" wp14:editId="3D6EB08A">
            <wp:extent cx="7635971" cy="6036868"/>
            <wp:effectExtent l="0" t="0" r="0" b="0"/>
            <wp:docPr id="6" name="image2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635971" cy="6036868"/>
                    </a:xfrm>
                    <a:prstGeom prst="rect">
                      <a:avLst/>
                    </a:prstGeom>
                    <a:noFill/>
                    <a:ln>
                      <a:noFill/>
                      <a:prstDash/>
                    </a:ln>
                  </pic:spPr>
                </pic:pic>
              </a:graphicData>
            </a:graphic>
          </wp:inline>
        </w:drawing>
      </w:r>
    </w:p>
    <w:p w14:paraId="2EFF15DD" w14:textId="77777777" w:rsidR="00FA596F" w:rsidRDefault="00FA596F">
      <w:pPr>
        <w:pStyle w:val="Standard"/>
      </w:pPr>
    </w:p>
    <w:p w14:paraId="0AF67C0E" w14:textId="77777777" w:rsidR="00FA596F" w:rsidRDefault="00FA596F">
      <w:pPr>
        <w:pStyle w:val="2"/>
      </w:pPr>
    </w:p>
    <w:p w14:paraId="2D01E47A" w14:textId="77777777" w:rsidR="00FA596F" w:rsidRDefault="00000000">
      <w:pPr>
        <w:pStyle w:val="2"/>
        <w:pageBreakBefore/>
      </w:pPr>
      <w:r>
        <w:lastRenderedPageBreak/>
        <w:t>Создание типа инстанса.</w:t>
      </w:r>
    </w:p>
    <w:p w14:paraId="3CA6E96C" w14:textId="77777777" w:rsidR="00FA596F" w:rsidRDefault="00FA596F">
      <w:pPr>
        <w:pStyle w:val="Standard"/>
        <w:widowControl/>
        <w:outlineLvl w:val="1"/>
      </w:pPr>
    </w:p>
    <w:p w14:paraId="6A55AA8D" w14:textId="77777777" w:rsidR="00FA596F" w:rsidRDefault="00000000">
      <w:pPr>
        <w:pStyle w:val="Standard"/>
        <w:widowControl/>
        <w:outlineLvl w:val="1"/>
      </w:pPr>
      <w:r>
        <w:t>Создание типа инстанса доступно на странице Администратор -&gt; Вычислительные ресурсы -&gt; Виртуальные машины &gt; Типы инстансов.Выбрать в правом верхнем углу «Создать тип инстанса».</w:t>
      </w:r>
    </w:p>
    <w:p w14:paraId="737CC6A6" w14:textId="77777777" w:rsidR="00FA596F" w:rsidRDefault="00FA596F">
      <w:pPr>
        <w:pStyle w:val="Standard"/>
        <w:widowControl/>
        <w:outlineLvl w:val="1"/>
      </w:pPr>
    </w:p>
    <w:p w14:paraId="14DDCFEF" w14:textId="77777777" w:rsidR="00FA596F" w:rsidRDefault="00000000">
      <w:pPr>
        <w:pStyle w:val="Standard"/>
        <w:widowControl/>
        <w:outlineLvl w:val="1"/>
      </w:pPr>
      <w:r>
        <w:t>Для корректной работы самбы необходимо создать следующий тип инстанса: 16vCPU, 64 ОЗУ, 0Гб Корневой диск, 0Гб Временный диск, 0мб диск файла подкачки, 1,0 RX/TX фактор.</w:t>
      </w:r>
    </w:p>
    <w:p w14:paraId="1C7EC098" w14:textId="77777777" w:rsidR="00FA596F" w:rsidRDefault="00000000">
      <w:pPr>
        <w:pStyle w:val="Standard"/>
        <w:widowControl/>
        <w:outlineLvl w:val="1"/>
      </w:pPr>
      <w:r>
        <w:rPr>
          <w:noProof/>
        </w:rPr>
        <w:drawing>
          <wp:anchor distT="0" distB="0" distL="114300" distR="114300" simplePos="0" relativeHeight="20" behindDoc="0" locked="0" layoutInCell="1" allowOverlap="1" wp14:anchorId="5A7768D6" wp14:editId="31FDB741">
            <wp:simplePos x="0" y="0"/>
            <wp:positionH relativeFrom="column">
              <wp:posOffset>2144908</wp:posOffset>
            </wp:positionH>
            <wp:positionV relativeFrom="paragraph">
              <wp:posOffset>133959</wp:posOffset>
            </wp:positionV>
            <wp:extent cx="4572000" cy="4572000"/>
            <wp:effectExtent l="0" t="0" r="0" b="0"/>
            <wp:wrapTopAndBottom/>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572000" cy="4572000"/>
                    </a:xfrm>
                    <a:prstGeom prst="rect">
                      <a:avLst/>
                    </a:prstGeom>
                  </pic:spPr>
                </pic:pic>
              </a:graphicData>
            </a:graphic>
          </wp:anchor>
        </w:drawing>
      </w:r>
    </w:p>
    <w:p w14:paraId="45AF469C" w14:textId="77777777" w:rsidR="00FA596F" w:rsidRDefault="00FA596F">
      <w:pPr>
        <w:pStyle w:val="Standard"/>
        <w:widowControl/>
        <w:outlineLvl w:val="1"/>
      </w:pPr>
    </w:p>
    <w:p w14:paraId="70349BC5" w14:textId="77777777" w:rsidR="00FA596F" w:rsidRDefault="00000000">
      <w:pPr>
        <w:pStyle w:val="2"/>
        <w:pageBreakBefore/>
      </w:pPr>
      <w:bookmarkStart w:id="6" w:name="_b6izs1ce95j9"/>
      <w:bookmarkEnd w:id="6"/>
      <w:r>
        <w:lastRenderedPageBreak/>
        <w:t>Создание виртуальных машин.</w:t>
      </w:r>
    </w:p>
    <w:p w14:paraId="2D48D140" w14:textId="77777777" w:rsidR="00FA596F" w:rsidRDefault="00FA596F">
      <w:pPr>
        <w:pStyle w:val="Standard"/>
      </w:pPr>
    </w:p>
    <w:p w14:paraId="5D904151" w14:textId="77777777" w:rsidR="00FA596F" w:rsidRDefault="00000000">
      <w:pPr>
        <w:pStyle w:val="Standard"/>
      </w:pPr>
      <w:r>
        <w:t>Создание виртуальных машин доступно на странице Проект -&gt; Вычислительные ресурсы -&gt; Виртуальные машины</w:t>
      </w:r>
    </w:p>
    <w:p w14:paraId="02269BB1" w14:textId="77777777" w:rsidR="00FA596F" w:rsidRDefault="00FA596F">
      <w:pPr>
        <w:pStyle w:val="Standard"/>
      </w:pPr>
    </w:p>
    <w:p w14:paraId="1E2F91EC" w14:textId="77777777" w:rsidR="00FA596F" w:rsidRDefault="00000000">
      <w:pPr>
        <w:pStyle w:val="Standard"/>
      </w:pPr>
      <w:r>
        <w:t>Для создания виртуальной машины или группы однотипных виртуальных машин необходимо заполнить несколько вкладок диалогового окна. Учитывая, что мы создаем виртуальные машины с предварительно созданными сетевыми портами - создавать каждую ВМ придется отдельно. Ниже представлены скриншоты пошагового заполнения указанного диалога.</w:t>
      </w:r>
    </w:p>
    <w:p w14:paraId="21FDBC31" w14:textId="77777777" w:rsidR="00FA596F" w:rsidRDefault="00FA596F">
      <w:pPr>
        <w:pStyle w:val="Standard"/>
      </w:pPr>
    </w:p>
    <w:p w14:paraId="1E2969C9" w14:textId="77777777" w:rsidR="00FA596F" w:rsidRDefault="00000000">
      <w:pPr>
        <w:pStyle w:val="Standard"/>
      </w:pPr>
      <w:r>
        <w:t>Системный диск виртуальной машины может быть быть создан как на любом типе cinder volume, так и без оного - на ephemeral диске nova. В нашем примере демонстрируется создание служебных ВМ на cinder volume.</w:t>
      </w:r>
    </w:p>
    <w:p w14:paraId="35CC1086" w14:textId="77777777" w:rsidR="00FA596F" w:rsidRDefault="00FA596F">
      <w:pPr>
        <w:pStyle w:val="Standard"/>
      </w:pPr>
    </w:p>
    <w:p w14:paraId="70A2A99C" w14:textId="77777777" w:rsidR="00FA596F" w:rsidRDefault="00000000">
      <w:pPr>
        <w:pStyle w:val="Standard"/>
      </w:pPr>
      <w:r>
        <w:t>Проведенные тесты работы Samba показывают малую зависимость производительности Samba от выделенного объема оперативной памяти - главное, чтобы ее хватило для нормальной работы самой операционной системы. И наоборот - высокую зависимость производительности для большого числа пользователей от доступного числа ядер процессора. На этом и нужно основываться при выборе типа инстанса для виртуальных машин Samba. Выбор числа виртуальных процессоров также прямо зависит от количества клиентских машин, а также имеет обратную зависимость от числа ВМ с Samba, которые будут делить нагрузку между собой.</w:t>
      </w:r>
    </w:p>
    <w:p w14:paraId="2B51CA12" w14:textId="77777777" w:rsidR="00FA596F" w:rsidRDefault="00FA596F">
      <w:pPr>
        <w:pStyle w:val="Standard"/>
      </w:pPr>
    </w:p>
    <w:p w14:paraId="7BC1ECE0" w14:textId="77777777" w:rsidR="00FA596F" w:rsidRDefault="00000000">
      <w:pPr>
        <w:pStyle w:val="Standard"/>
      </w:pPr>
      <w:r>
        <w:t xml:space="preserve">Вместо обычного выбора виртуальной сети, к которой будет подключена ВМ, мы выбираем предварительно созданный сетевой порт со статическим ip-адресом. В связи с чем в нашем примере отсутствует рассмотрение вкладки </w:t>
      </w:r>
      <w:r>
        <w:rPr>
          <w:b/>
        </w:rPr>
        <w:t>Сети</w:t>
      </w:r>
      <w:r>
        <w:t>.</w:t>
      </w:r>
    </w:p>
    <w:p w14:paraId="59A9537F" w14:textId="77777777" w:rsidR="00FA596F" w:rsidRDefault="00FA596F">
      <w:pPr>
        <w:pStyle w:val="Standard"/>
      </w:pPr>
    </w:p>
    <w:p w14:paraId="4FF50E5F" w14:textId="77777777" w:rsidR="00FA596F" w:rsidRDefault="00000000">
      <w:pPr>
        <w:pStyle w:val="Standard"/>
      </w:pPr>
      <w:r>
        <w:t>Мы также выбираем ключевую пару, от которой имеем секретный ключ, и ранее настроенную группу безопасности.</w:t>
      </w:r>
    </w:p>
    <w:p w14:paraId="0735272F" w14:textId="77777777" w:rsidR="00FA596F" w:rsidRDefault="00000000">
      <w:pPr>
        <w:pStyle w:val="Standard"/>
      </w:pPr>
      <w:r>
        <w:rPr>
          <w:noProof/>
          <w:lang w:eastAsia="ru-RU" w:bidi="ar-SA"/>
        </w:rPr>
        <w:lastRenderedPageBreak/>
        <w:drawing>
          <wp:inline distT="0" distB="0" distL="0" distR="0" wp14:anchorId="6D6C0676" wp14:editId="6440D281">
            <wp:extent cx="7615123" cy="6020318"/>
            <wp:effectExtent l="0" t="0" r="4877" b="0"/>
            <wp:docPr id="8"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7615123" cy="6020318"/>
                    </a:xfrm>
                    <a:prstGeom prst="rect">
                      <a:avLst/>
                    </a:prstGeom>
                    <a:noFill/>
                    <a:ln>
                      <a:noFill/>
                      <a:prstDash/>
                    </a:ln>
                  </pic:spPr>
                </pic:pic>
              </a:graphicData>
            </a:graphic>
          </wp:inline>
        </w:drawing>
      </w:r>
    </w:p>
    <w:p w14:paraId="1D2CF34B" w14:textId="77777777" w:rsidR="00FA596F" w:rsidRDefault="00000000">
      <w:pPr>
        <w:pStyle w:val="Standard"/>
      </w:pPr>
      <w:r>
        <w:rPr>
          <w:noProof/>
          <w:lang w:eastAsia="ru-RU" w:bidi="ar-SA"/>
        </w:rPr>
        <w:lastRenderedPageBreak/>
        <w:drawing>
          <wp:inline distT="0" distB="0" distL="0" distR="0" wp14:anchorId="25D87F99" wp14:editId="7DA3D729">
            <wp:extent cx="7615123" cy="6019952"/>
            <wp:effectExtent l="0" t="0" r="4877" b="0"/>
            <wp:docPr id="9" name="image1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7615123" cy="6019952"/>
                    </a:xfrm>
                    <a:prstGeom prst="rect">
                      <a:avLst/>
                    </a:prstGeom>
                    <a:noFill/>
                    <a:ln>
                      <a:noFill/>
                      <a:prstDash/>
                    </a:ln>
                  </pic:spPr>
                </pic:pic>
              </a:graphicData>
            </a:graphic>
          </wp:inline>
        </w:drawing>
      </w:r>
    </w:p>
    <w:p w14:paraId="607E4715" w14:textId="77777777" w:rsidR="00FA596F" w:rsidRDefault="00000000">
      <w:pPr>
        <w:pStyle w:val="Standard"/>
      </w:pPr>
      <w:r>
        <w:rPr>
          <w:noProof/>
          <w:lang w:eastAsia="ru-RU" w:bidi="ar-SA"/>
        </w:rPr>
        <w:lastRenderedPageBreak/>
        <w:drawing>
          <wp:inline distT="0" distB="0" distL="0" distR="0" wp14:anchorId="11824425" wp14:editId="4D7D09D8">
            <wp:extent cx="7596378" cy="5998281"/>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7596378" cy="5998281"/>
                    </a:xfrm>
                    <a:prstGeom prst="rect">
                      <a:avLst/>
                    </a:prstGeom>
                    <a:noFill/>
                    <a:ln>
                      <a:noFill/>
                      <a:prstDash/>
                    </a:ln>
                  </pic:spPr>
                </pic:pic>
              </a:graphicData>
            </a:graphic>
          </wp:inline>
        </w:drawing>
      </w:r>
    </w:p>
    <w:p w14:paraId="6779CB5D" w14:textId="77777777" w:rsidR="00FA596F" w:rsidRDefault="00000000">
      <w:pPr>
        <w:pStyle w:val="Standard"/>
      </w:pPr>
      <w:r>
        <w:rPr>
          <w:noProof/>
          <w:lang w:eastAsia="ru-RU" w:bidi="ar-SA"/>
        </w:rPr>
        <w:lastRenderedPageBreak/>
        <w:drawing>
          <wp:inline distT="0" distB="0" distL="0" distR="0" wp14:anchorId="50EF8B78" wp14:editId="10C658EF">
            <wp:extent cx="7625181" cy="6028181"/>
            <wp:effectExtent l="0" t="0" r="0" b="4319"/>
            <wp:docPr id="11"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7625181" cy="6028181"/>
                    </a:xfrm>
                    <a:prstGeom prst="rect">
                      <a:avLst/>
                    </a:prstGeom>
                    <a:noFill/>
                    <a:ln>
                      <a:noFill/>
                      <a:prstDash/>
                    </a:ln>
                  </pic:spPr>
                </pic:pic>
              </a:graphicData>
            </a:graphic>
          </wp:inline>
        </w:drawing>
      </w:r>
    </w:p>
    <w:p w14:paraId="467BADB7" w14:textId="77777777" w:rsidR="00FA596F" w:rsidRDefault="00000000">
      <w:pPr>
        <w:pStyle w:val="Standard"/>
      </w:pPr>
      <w:r>
        <w:rPr>
          <w:noProof/>
          <w:lang w:eastAsia="ru-RU" w:bidi="ar-SA"/>
        </w:rPr>
        <w:lastRenderedPageBreak/>
        <w:drawing>
          <wp:inline distT="0" distB="0" distL="0" distR="0" wp14:anchorId="244E703D" wp14:editId="70349C77">
            <wp:extent cx="7682423" cy="6074267"/>
            <wp:effectExtent l="0" t="0" r="1077" b="0"/>
            <wp:docPr id="12" name="image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7682423" cy="6074267"/>
                    </a:xfrm>
                    <a:prstGeom prst="rect">
                      <a:avLst/>
                    </a:prstGeom>
                    <a:noFill/>
                    <a:ln>
                      <a:noFill/>
                      <a:prstDash/>
                    </a:ln>
                  </pic:spPr>
                </pic:pic>
              </a:graphicData>
            </a:graphic>
          </wp:inline>
        </w:drawing>
      </w:r>
    </w:p>
    <w:p w14:paraId="11C413C9" w14:textId="77777777" w:rsidR="00FA596F" w:rsidRDefault="00000000">
      <w:pPr>
        <w:pStyle w:val="Standard"/>
      </w:pPr>
      <w:r>
        <w:rPr>
          <w:noProof/>
          <w:lang w:eastAsia="ru-RU" w:bidi="ar-SA"/>
        </w:rPr>
        <w:lastRenderedPageBreak/>
        <w:drawing>
          <wp:inline distT="0" distB="0" distL="0" distR="0" wp14:anchorId="2D6365F0" wp14:editId="594A6075">
            <wp:extent cx="7663312" cy="6058082"/>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7663312" cy="6058082"/>
                    </a:xfrm>
                    <a:prstGeom prst="rect">
                      <a:avLst/>
                    </a:prstGeom>
                    <a:noFill/>
                    <a:ln>
                      <a:noFill/>
                      <a:prstDash/>
                    </a:ln>
                  </pic:spPr>
                </pic:pic>
              </a:graphicData>
            </a:graphic>
          </wp:inline>
        </w:drawing>
      </w:r>
    </w:p>
    <w:p w14:paraId="2A37B261" w14:textId="77777777" w:rsidR="00FA596F" w:rsidRDefault="00000000">
      <w:pPr>
        <w:pStyle w:val="Standard"/>
      </w:pPr>
      <w:r>
        <w:rPr>
          <w:noProof/>
          <w:lang w:eastAsia="ru-RU" w:bidi="ar-SA"/>
        </w:rPr>
        <w:lastRenderedPageBreak/>
        <w:drawing>
          <wp:inline distT="0" distB="0" distL="0" distR="0" wp14:anchorId="15635228" wp14:editId="1E53805B">
            <wp:extent cx="7628382" cy="6030742"/>
            <wp:effectExtent l="0" t="0" r="4318" b="1758"/>
            <wp:docPr id="14" name="image1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7628382" cy="6030742"/>
                    </a:xfrm>
                    <a:prstGeom prst="rect">
                      <a:avLst/>
                    </a:prstGeom>
                    <a:noFill/>
                    <a:ln>
                      <a:noFill/>
                      <a:prstDash/>
                    </a:ln>
                  </pic:spPr>
                </pic:pic>
              </a:graphicData>
            </a:graphic>
          </wp:inline>
        </w:drawing>
      </w:r>
    </w:p>
    <w:p w14:paraId="35C2FB18" w14:textId="77777777" w:rsidR="00FA596F" w:rsidRDefault="00FA596F">
      <w:pPr>
        <w:pStyle w:val="Standard"/>
      </w:pPr>
    </w:p>
    <w:p w14:paraId="1427A8FB" w14:textId="77777777" w:rsidR="00FA596F" w:rsidRDefault="00FA596F">
      <w:pPr>
        <w:pStyle w:val="Standard"/>
      </w:pPr>
    </w:p>
    <w:p w14:paraId="508A4FD1" w14:textId="77777777" w:rsidR="00FA596F" w:rsidRDefault="00000000">
      <w:pPr>
        <w:pStyle w:val="2"/>
        <w:pageBreakBefore/>
      </w:pPr>
      <w:bookmarkStart w:id="7" w:name="_u40nogrpjq1t"/>
      <w:bookmarkEnd w:id="7"/>
      <w:r>
        <w:lastRenderedPageBreak/>
        <w:t>Создание общего диска для Samba.</w:t>
      </w:r>
    </w:p>
    <w:p w14:paraId="6524EC53" w14:textId="77777777" w:rsidR="00FA596F" w:rsidRDefault="00FA596F">
      <w:pPr>
        <w:pStyle w:val="Standard"/>
      </w:pPr>
    </w:p>
    <w:p w14:paraId="548B1F77" w14:textId="77777777" w:rsidR="00FA596F" w:rsidRDefault="00000000">
      <w:pPr>
        <w:pStyle w:val="Standard"/>
      </w:pPr>
      <w:r>
        <w:t>Работа служб Samba, работающих на разных ВМ и балансирующих нагрузку между собой, требует общего хранилища, в качестве которого мы выбираем отдельный виртуальный диск, который будет подключен ко всем созданным ВМ. Исходя из этого нам требуется тип диска cinder, поддерживающий множественное подключение. Такой тип блочных устройств в облаке должен иметь дополнительный параметр multiattach с установленным значением “&lt;is&gt; True”.</w:t>
      </w:r>
      <w:r>
        <w:br/>
      </w:r>
      <w:r>
        <w:br/>
        <w:t>Размер общего диска выбирается исходя из количества пользователей домена и среднего объема хранимых им данных: документов, кэша почты и прочих файлов, расположенных в папке профиля пользователя ОС Microsoft Windows.</w:t>
      </w:r>
    </w:p>
    <w:p w14:paraId="784306F9" w14:textId="77777777" w:rsidR="00FA596F" w:rsidRDefault="00FA596F">
      <w:pPr>
        <w:pStyle w:val="Standard"/>
      </w:pPr>
    </w:p>
    <w:p w14:paraId="3E6F6A21" w14:textId="77777777" w:rsidR="00FA596F" w:rsidRDefault="00000000">
      <w:pPr>
        <w:pStyle w:val="Standard"/>
      </w:pPr>
      <w:r>
        <w:t>Завершением создания общего диска является подключение его ко всем виртуальным машинам нашей виртуальной инфраструктуры.</w:t>
      </w:r>
    </w:p>
    <w:p w14:paraId="53474E93" w14:textId="77777777" w:rsidR="00FA596F" w:rsidRDefault="00000000">
      <w:pPr>
        <w:pStyle w:val="Standard"/>
      </w:pPr>
      <w:r>
        <w:rPr>
          <w:noProof/>
          <w:lang w:eastAsia="ru-RU" w:bidi="ar-SA"/>
        </w:rPr>
        <w:lastRenderedPageBreak/>
        <w:drawing>
          <wp:inline distT="0" distB="0" distL="0" distR="0" wp14:anchorId="046FE2E7" wp14:editId="5360621A">
            <wp:extent cx="7586319" cy="599508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7586319" cy="5995080"/>
                    </a:xfrm>
                    <a:prstGeom prst="rect">
                      <a:avLst/>
                    </a:prstGeom>
                    <a:noFill/>
                    <a:ln>
                      <a:noFill/>
                      <a:prstDash/>
                    </a:ln>
                  </pic:spPr>
                </pic:pic>
              </a:graphicData>
            </a:graphic>
          </wp:inline>
        </w:drawing>
      </w:r>
    </w:p>
    <w:p w14:paraId="719E4E64" w14:textId="77777777" w:rsidR="00FA596F" w:rsidRDefault="00000000">
      <w:pPr>
        <w:pStyle w:val="Standard"/>
      </w:pPr>
      <w:r>
        <w:rPr>
          <w:noProof/>
          <w:lang w:eastAsia="ru-RU" w:bidi="ar-SA"/>
        </w:rPr>
        <w:lastRenderedPageBreak/>
        <w:drawing>
          <wp:inline distT="0" distB="0" distL="0" distR="0" wp14:anchorId="33A06367" wp14:editId="2B1225BC">
            <wp:extent cx="7632679" cy="6033576"/>
            <wp:effectExtent l="0" t="0" r="21" b="0"/>
            <wp:docPr id="16" name="image1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7632679" cy="6033576"/>
                    </a:xfrm>
                    <a:prstGeom prst="rect">
                      <a:avLst/>
                    </a:prstGeom>
                    <a:noFill/>
                    <a:ln>
                      <a:noFill/>
                      <a:prstDash/>
                    </a:ln>
                  </pic:spPr>
                </pic:pic>
              </a:graphicData>
            </a:graphic>
          </wp:inline>
        </w:drawing>
      </w:r>
    </w:p>
    <w:p w14:paraId="61324F3B" w14:textId="77777777" w:rsidR="00FA596F" w:rsidRDefault="00000000">
      <w:pPr>
        <w:pStyle w:val="Standard"/>
      </w:pPr>
      <w:r>
        <w:rPr>
          <w:noProof/>
          <w:lang w:eastAsia="ru-RU" w:bidi="ar-SA"/>
        </w:rPr>
        <w:lastRenderedPageBreak/>
        <w:drawing>
          <wp:inline distT="0" distB="0" distL="0" distR="0" wp14:anchorId="723E636D" wp14:editId="5E794D66">
            <wp:extent cx="7679496" cy="6074267"/>
            <wp:effectExtent l="0" t="0" r="4004" b="0"/>
            <wp:docPr id="1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7679496" cy="6074267"/>
                    </a:xfrm>
                    <a:prstGeom prst="rect">
                      <a:avLst/>
                    </a:prstGeom>
                    <a:noFill/>
                    <a:ln>
                      <a:noFill/>
                      <a:prstDash/>
                    </a:ln>
                  </pic:spPr>
                </pic:pic>
              </a:graphicData>
            </a:graphic>
          </wp:inline>
        </w:drawing>
      </w:r>
    </w:p>
    <w:p w14:paraId="621682D7" w14:textId="77777777" w:rsidR="00FA596F" w:rsidRDefault="00000000">
      <w:pPr>
        <w:pStyle w:val="Standard"/>
      </w:pPr>
      <w:r>
        <w:rPr>
          <w:noProof/>
          <w:lang w:eastAsia="ru-RU" w:bidi="ar-SA"/>
        </w:rPr>
        <w:lastRenderedPageBreak/>
        <w:drawing>
          <wp:inline distT="0" distB="0" distL="0" distR="0" wp14:anchorId="6E9B252F" wp14:editId="50EE61D3">
            <wp:extent cx="7681691" cy="6072438"/>
            <wp:effectExtent l="0" t="0" r="1809" b="0"/>
            <wp:docPr id="18" name="image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7681691" cy="6072438"/>
                    </a:xfrm>
                    <a:prstGeom prst="rect">
                      <a:avLst/>
                    </a:prstGeom>
                    <a:noFill/>
                    <a:ln>
                      <a:noFill/>
                      <a:prstDash/>
                    </a:ln>
                  </pic:spPr>
                </pic:pic>
              </a:graphicData>
            </a:graphic>
          </wp:inline>
        </w:drawing>
      </w:r>
    </w:p>
    <w:p w14:paraId="14A66E57" w14:textId="77777777" w:rsidR="00FA596F" w:rsidRDefault="00000000">
      <w:pPr>
        <w:pStyle w:val="Standard"/>
      </w:pPr>
      <w:r>
        <w:rPr>
          <w:noProof/>
          <w:lang w:eastAsia="ru-RU" w:bidi="ar-SA"/>
        </w:rPr>
        <w:lastRenderedPageBreak/>
        <w:drawing>
          <wp:inline distT="0" distB="0" distL="0" distR="0" wp14:anchorId="642BCF44" wp14:editId="7FBB47F4">
            <wp:extent cx="7729880" cy="6112398"/>
            <wp:effectExtent l="0" t="0" r="4420" b="0"/>
            <wp:docPr id="19"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7729880" cy="6112398"/>
                    </a:xfrm>
                    <a:prstGeom prst="rect">
                      <a:avLst/>
                    </a:prstGeom>
                    <a:noFill/>
                    <a:ln>
                      <a:noFill/>
                      <a:prstDash/>
                    </a:ln>
                  </pic:spPr>
                </pic:pic>
              </a:graphicData>
            </a:graphic>
          </wp:inline>
        </w:drawing>
      </w:r>
    </w:p>
    <w:p w14:paraId="4FE3B93A" w14:textId="77777777" w:rsidR="00FA596F" w:rsidRDefault="00FA596F">
      <w:pPr>
        <w:pStyle w:val="Standard"/>
      </w:pPr>
    </w:p>
    <w:p w14:paraId="6E45B3B2" w14:textId="77777777" w:rsidR="00FA596F" w:rsidRDefault="00FA596F">
      <w:pPr>
        <w:pStyle w:val="Standard"/>
      </w:pPr>
    </w:p>
    <w:p w14:paraId="030B9467" w14:textId="77777777" w:rsidR="00FA596F" w:rsidRDefault="00000000">
      <w:pPr>
        <w:pStyle w:val="2"/>
        <w:pageBreakBefore/>
      </w:pPr>
      <w:r>
        <w:lastRenderedPageBreak/>
        <w:t>Установка chrony.</w:t>
      </w:r>
    </w:p>
    <w:p w14:paraId="6E48D3B6" w14:textId="77777777" w:rsidR="00FA596F" w:rsidRDefault="00000000">
      <w:pPr>
        <w:pStyle w:val="Standard"/>
      </w:pPr>
      <w:r>
        <w:t>Для корректной работы с общим диском необходимо обеспечить синхронизацию времени. Установим chrony.</w:t>
      </w:r>
    </w:p>
    <w:p w14:paraId="7AEED1F8" w14:textId="77777777" w:rsidR="00FA596F" w:rsidRDefault="00FA596F">
      <w:pPr>
        <w:pStyle w:val="Standard"/>
      </w:pPr>
    </w:p>
    <w:p w14:paraId="36FA1ABE" w14:textId="77777777" w:rsidR="00FA596F" w:rsidRDefault="00000000">
      <w:pPr>
        <w:pStyle w:val="Standard"/>
      </w:pPr>
      <w:r>
        <w:t>apt install chrony</w:t>
      </w:r>
    </w:p>
    <w:p w14:paraId="33E0CA69" w14:textId="77777777" w:rsidR="00FA596F" w:rsidRDefault="00FA596F">
      <w:pPr>
        <w:pStyle w:val="Standard"/>
      </w:pPr>
    </w:p>
    <w:p w14:paraId="51C1DA63" w14:textId="77777777" w:rsidR="00FA596F" w:rsidRDefault="00000000">
      <w:pPr>
        <w:pStyle w:val="Standard"/>
      </w:pPr>
      <w:r>
        <w:t xml:space="preserve">Добавим сервера для обеспечения синхронизации. Для этого надо в файл </w:t>
      </w:r>
      <w:r>
        <w:rPr>
          <w:i/>
          <w:iCs/>
        </w:rPr>
        <w:t>etc/chrony/chrony.conf добавить строку на каждый сервер:</w:t>
      </w:r>
    </w:p>
    <w:p w14:paraId="14E3E34E" w14:textId="77777777" w:rsidR="00FA596F" w:rsidRDefault="00FA596F">
      <w:pPr>
        <w:pStyle w:val="Standard"/>
      </w:pPr>
    </w:p>
    <w:p w14:paraId="0593EAED" w14:textId="77777777" w:rsidR="00FA596F" w:rsidRDefault="00000000">
      <w:pPr>
        <w:pStyle w:val="Standard"/>
      </w:pPr>
      <w:r>
        <w:rPr>
          <w:i/>
          <w:iCs/>
        </w:rPr>
        <w:t>server «IP сервера без кавычек» iburst</w:t>
      </w:r>
    </w:p>
    <w:p w14:paraId="16A8336F" w14:textId="77777777" w:rsidR="00FA596F" w:rsidRDefault="00FA596F">
      <w:pPr>
        <w:pStyle w:val="Standard"/>
      </w:pPr>
    </w:p>
    <w:p w14:paraId="4DC9D8AE" w14:textId="77777777" w:rsidR="00FA596F" w:rsidRDefault="00000000">
      <w:pPr>
        <w:pStyle w:val="Standard"/>
      </w:pPr>
      <w:r>
        <w:rPr>
          <w:i/>
          <w:iCs/>
        </w:rPr>
        <w:t>Перезагрузить службу:</w:t>
      </w:r>
    </w:p>
    <w:p w14:paraId="538A5D42" w14:textId="77777777" w:rsidR="00FA596F" w:rsidRDefault="00FA596F">
      <w:pPr>
        <w:pStyle w:val="Standard"/>
      </w:pPr>
    </w:p>
    <w:p w14:paraId="7E2882D7" w14:textId="77777777" w:rsidR="00FA596F" w:rsidRDefault="00000000">
      <w:pPr>
        <w:pStyle w:val="Standard"/>
      </w:pPr>
      <w:r>
        <w:rPr>
          <w:i/>
          <w:iCs/>
        </w:rPr>
        <w:t>systemctl restart chrony</w:t>
      </w:r>
    </w:p>
    <w:p w14:paraId="73307873" w14:textId="77777777" w:rsidR="00FA596F" w:rsidRDefault="00FA596F">
      <w:pPr>
        <w:pStyle w:val="Standard"/>
      </w:pPr>
    </w:p>
    <w:p w14:paraId="2589C7D8" w14:textId="77777777" w:rsidR="00FA596F" w:rsidRDefault="00000000">
      <w:pPr>
        <w:pStyle w:val="Standard"/>
      </w:pPr>
      <w:r>
        <w:rPr>
          <w:i/>
          <w:iCs/>
        </w:rPr>
        <w:t>Проверить синхронизацию:</w:t>
      </w:r>
    </w:p>
    <w:p w14:paraId="31C46AE2" w14:textId="77777777" w:rsidR="00FA596F" w:rsidRDefault="00FA596F">
      <w:pPr>
        <w:pStyle w:val="Standard"/>
      </w:pPr>
    </w:p>
    <w:p w14:paraId="57452988" w14:textId="77777777" w:rsidR="00FA596F" w:rsidRDefault="00000000">
      <w:pPr>
        <w:pStyle w:val="Standard"/>
      </w:pPr>
      <w:r>
        <w:rPr>
          <w:i/>
          <w:iCs/>
        </w:rPr>
        <w:t>chronyc sources</w:t>
      </w:r>
    </w:p>
    <w:p w14:paraId="1357208C" w14:textId="77777777" w:rsidR="00FA596F" w:rsidRDefault="00000000">
      <w:pPr>
        <w:pStyle w:val="2"/>
      </w:pPr>
      <w:bookmarkStart w:id="8" w:name="_tqwcui3yxvha"/>
      <w:bookmarkEnd w:id="8"/>
      <w:r>
        <w:t>Запуск скрипта установки и настройки Samba</w:t>
      </w:r>
    </w:p>
    <w:p w14:paraId="1088620B" w14:textId="77777777" w:rsidR="00FA596F" w:rsidRDefault="00FA596F">
      <w:pPr>
        <w:pStyle w:val="Standard"/>
      </w:pPr>
    </w:p>
    <w:p w14:paraId="5B2608E6" w14:textId="77777777" w:rsidR="00FA596F" w:rsidRDefault="00000000">
      <w:pPr>
        <w:pStyle w:val="Standard"/>
      </w:pPr>
      <w:r>
        <w:t>Перед переносом скрипта на все установленные ранее ВМ, правим в скрипте значения переменных.</w:t>
      </w:r>
    </w:p>
    <w:p w14:paraId="5D3055A4" w14:textId="77777777" w:rsidR="00FA596F" w:rsidRDefault="00FA596F">
      <w:pPr>
        <w:pStyle w:val="Standard"/>
      </w:pPr>
    </w:p>
    <w:p w14:paraId="2252589C" w14:textId="77777777" w:rsidR="00FA596F" w:rsidRDefault="00000000">
      <w:pPr>
        <w:pStyle w:val="Standard"/>
      </w:pPr>
      <w:r>
        <w:t>Переменная с расположением хоста с репозиториями. Возможно ниже придется изменить строки с определением сетевых репозиториев в соответствии с настройками в конкретной сети.</w:t>
      </w:r>
    </w:p>
    <w:p w14:paraId="4C1E1EF4" w14:textId="77777777" w:rsidR="00FA596F" w:rsidRDefault="00000000">
      <w:pPr>
        <w:pStyle w:val="Standard"/>
      </w:pPr>
      <w:r>
        <w:rPr>
          <w:b/>
          <w:i/>
          <w:sz w:val="20"/>
          <w:szCs w:val="20"/>
        </w:rPr>
        <w:t>export REPO=10.40.129.21</w:t>
      </w:r>
    </w:p>
    <w:p w14:paraId="3A965F04" w14:textId="77777777" w:rsidR="00FA596F" w:rsidRDefault="00FA596F">
      <w:pPr>
        <w:pStyle w:val="Standard"/>
      </w:pPr>
    </w:p>
    <w:p w14:paraId="35C7F744" w14:textId="77777777" w:rsidR="00FA596F" w:rsidRDefault="00000000">
      <w:pPr>
        <w:pStyle w:val="Standard"/>
      </w:pPr>
      <w:r>
        <w:t>Переменная, включающая ip-адреса всех виртуальных машин, предназначенных для работы с общим диском. На первом узле на базе данного списка узлов формируется конфигурационный файл для работы OCFS2-кластера и распространяется на все узлы. Указание недоступного узла приведет к зависанию работы скрипта.</w:t>
      </w:r>
    </w:p>
    <w:p w14:paraId="5365CB3C" w14:textId="77777777" w:rsidR="00FA596F" w:rsidRDefault="00000000">
      <w:pPr>
        <w:pStyle w:val="Standard"/>
      </w:pPr>
      <w:r>
        <w:rPr>
          <w:b/>
          <w:i/>
          <w:sz w:val="20"/>
          <w:szCs w:val="20"/>
        </w:rPr>
        <w:t>export OCFS2_IPS="10.40.21.31 10.40.21.32"</w:t>
      </w:r>
    </w:p>
    <w:p w14:paraId="0332AD58" w14:textId="77777777" w:rsidR="00FA596F" w:rsidRDefault="00FA596F">
      <w:pPr>
        <w:pStyle w:val="Standard"/>
      </w:pPr>
    </w:p>
    <w:p w14:paraId="4A30B5B3" w14:textId="77777777" w:rsidR="00FA596F" w:rsidRDefault="00000000">
      <w:pPr>
        <w:pStyle w:val="Standard"/>
      </w:pPr>
      <w:r>
        <w:t>Имя домена Microsoft Active Directory, к кторому осуществляется подключение узлов Samba</w:t>
      </w:r>
    </w:p>
    <w:p w14:paraId="49B77EBA" w14:textId="77777777" w:rsidR="00FA596F" w:rsidRPr="00CD2A53" w:rsidRDefault="00000000">
      <w:pPr>
        <w:pStyle w:val="Standard"/>
        <w:rPr>
          <w:lang w:val="en-US"/>
        </w:rPr>
      </w:pPr>
      <w:r>
        <w:rPr>
          <w:b/>
          <w:i/>
          <w:sz w:val="20"/>
          <w:szCs w:val="20"/>
          <w:lang w:val="en-US"/>
        </w:rPr>
        <w:t>export DOMAIN=rzd.loc</w:t>
      </w:r>
    </w:p>
    <w:p w14:paraId="1F85893A" w14:textId="77777777" w:rsidR="00FA596F" w:rsidRDefault="00FA596F">
      <w:pPr>
        <w:pStyle w:val="Standard"/>
        <w:rPr>
          <w:lang w:val="en-US"/>
        </w:rPr>
      </w:pPr>
    </w:p>
    <w:p w14:paraId="60EE3FDF" w14:textId="77777777" w:rsidR="00FA596F" w:rsidRDefault="00000000">
      <w:pPr>
        <w:pStyle w:val="Standard"/>
      </w:pPr>
      <w:r>
        <w:t>Адрес</w:t>
      </w:r>
      <w:r>
        <w:rPr>
          <w:lang w:val="en-US"/>
        </w:rPr>
        <w:t xml:space="preserve"> </w:t>
      </w:r>
      <w:r>
        <w:t>узла</w:t>
      </w:r>
      <w:r>
        <w:rPr>
          <w:lang w:val="en-US"/>
        </w:rPr>
        <w:t xml:space="preserve"> (</w:t>
      </w:r>
      <w:r>
        <w:t>ов</w:t>
      </w:r>
      <w:r>
        <w:rPr>
          <w:lang w:val="en-US"/>
        </w:rPr>
        <w:t xml:space="preserve">), </w:t>
      </w:r>
      <w:r>
        <w:t>хранящих</w:t>
      </w:r>
      <w:r>
        <w:rPr>
          <w:lang w:val="en-US"/>
        </w:rPr>
        <w:t xml:space="preserve"> DNS-</w:t>
      </w:r>
      <w:r>
        <w:t>зону</w:t>
      </w:r>
      <w:r>
        <w:rPr>
          <w:lang w:val="en-US"/>
        </w:rPr>
        <w:t xml:space="preserve">   </w:t>
      </w:r>
      <w:r>
        <w:t>домена</w:t>
      </w:r>
      <w:r>
        <w:rPr>
          <w:lang w:val="en-US"/>
        </w:rPr>
        <w:t xml:space="preserve"> Microsoft Active Directory. </w:t>
      </w:r>
      <w:r>
        <w:t>Список указывается через пробел.</w:t>
      </w:r>
    </w:p>
    <w:p w14:paraId="2F154AFE" w14:textId="77777777" w:rsidR="00FA596F" w:rsidRDefault="00000000">
      <w:pPr>
        <w:pStyle w:val="Standard"/>
      </w:pPr>
      <w:r>
        <w:rPr>
          <w:b/>
          <w:i/>
          <w:sz w:val="20"/>
          <w:szCs w:val="20"/>
        </w:rPr>
        <w:t>export DOMAIN_DNS_SERVER="10.40.21.22"</w:t>
      </w:r>
    </w:p>
    <w:p w14:paraId="5EEACB36" w14:textId="77777777" w:rsidR="00FA596F" w:rsidRDefault="00FA596F">
      <w:pPr>
        <w:pStyle w:val="Standard"/>
      </w:pPr>
    </w:p>
    <w:p w14:paraId="7082C7C2" w14:textId="77777777" w:rsidR="00FA596F" w:rsidRDefault="00000000">
      <w:pPr>
        <w:pStyle w:val="Standard"/>
      </w:pPr>
      <w:r>
        <w:t>Имя пользователя, имеющего права на внесение узлов в домен Microsoft Active Directory.</w:t>
      </w:r>
    </w:p>
    <w:p w14:paraId="643641F4" w14:textId="77777777" w:rsidR="00FA596F" w:rsidRDefault="00000000">
      <w:pPr>
        <w:pStyle w:val="Standard"/>
      </w:pPr>
      <w:r>
        <w:t>export DOMAIN_ADMIN='администратор'</w:t>
      </w:r>
    </w:p>
    <w:p w14:paraId="108D1DD0" w14:textId="77777777" w:rsidR="00FA596F" w:rsidRDefault="00FA596F">
      <w:pPr>
        <w:pStyle w:val="Standard"/>
      </w:pPr>
    </w:p>
    <w:p w14:paraId="10BD64D2" w14:textId="77777777" w:rsidR="00FA596F" w:rsidRDefault="00000000">
      <w:pPr>
        <w:pStyle w:val="Standard"/>
      </w:pPr>
      <w:r>
        <w:t>Пароль пользователя, указанного выше.</w:t>
      </w:r>
    </w:p>
    <w:p w14:paraId="4CD17EDD" w14:textId="77777777" w:rsidR="00FA596F" w:rsidRPr="00CD2A53" w:rsidRDefault="00000000">
      <w:pPr>
        <w:pStyle w:val="Standard"/>
        <w:rPr>
          <w:lang w:val="en-US"/>
        </w:rPr>
      </w:pPr>
      <w:r>
        <w:rPr>
          <w:b/>
          <w:i/>
          <w:sz w:val="20"/>
          <w:szCs w:val="20"/>
          <w:lang w:val="en-US"/>
        </w:rPr>
        <w:t>export DOMAIN_ADMIN_PASSWORD='@123qwe'</w:t>
      </w:r>
    </w:p>
    <w:p w14:paraId="1BFCD56E" w14:textId="77777777" w:rsidR="00FA596F" w:rsidRDefault="00FA596F">
      <w:pPr>
        <w:pStyle w:val="Standard"/>
        <w:rPr>
          <w:lang w:val="en-US"/>
        </w:rPr>
      </w:pPr>
    </w:p>
    <w:p w14:paraId="4D949B13" w14:textId="77777777" w:rsidR="00FA596F" w:rsidRDefault="00000000">
      <w:pPr>
        <w:pStyle w:val="Standard"/>
      </w:pPr>
      <w:r>
        <w:t>URL для скачивания секретного ssh-ключа для доступа к виртуальным машинам. SSH используется скриптом для синхронизации установки и переноса конфигурационных данных.</w:t>
      </w:r>
    </w:p>
    <w:p w14:paraId="590E17FE" w14:textId="77777777" w:rsidR="00FA596F" w:rsidRPr="00CD2A53" w:rsidRDefault="00000000">
      <w:pPr>
        <w:pStyle w:val="Standard"/>
        <w:rPr>
          <w:lang w:val="en-US"/>
        </w:rPr>
      </w:pPr>
      <w:r>
        <w:rPr>
          <w:b/>
          <w:i/>
          <w:sz w:val="20"/>
          <w:szCs w:val="20"/>
          <w:lang w:val="en-US"/>
        </w:rPr>
        <w:t>export SSH_KEY_URL=http://$REPO/stable/astra/1.6/sshkeys/vm</w:t>
      </w:r>
    </w:p>
    <w:p w14:paraId="0CBB614A" w14:textId="77777777" w:rsidR="00FA596F" w:rsidRDefault="00FA596F">
      <w:pPr>
        <w:pStyle w:val="Standard"/>
        <w:rPr>
          <w:lang w:val="en-US"/>
        </w:rPr>
      </w:pPr>
    </w:p>
    <w:p w14:paraId="0B900A96" w14:textId="77777777" w:rsidR="00FA596F" w:rsidRDefault="00FA596F">
      <w:pPr>
        <w:pStyle w:val="Standard"/>
        <w:rPr>
          <w:lang w:val="en-US"/>
        </w:rPr>
      </w:pPr>
    </w:p>
    <w:p w14:paraId="2FF2C089" w14:textId="77777777" w:rsidR="00FA596F" w:rsidRDefault="00000000">
      <w:pPr>
        <w:pStyle w:val="Standard"/>
      </w:pPr>
      <w:r>
        <w:t>Скачиваем и одновременно запускаем скрипты на всех вм</w:t>
      </w:r>
    </w:p>
    <w:p w14:paraId="0ED10969" w14:textId="77777777" w:rsidR="00FA596F" w:rsidRDefault="00FA596F">
      <w:pPr>
        <w:pStyle w:val="Standard"/>
      </w:pPr>
    </w:p>
    <w:p w14:paraId="0462B91F" w14:textId="77777777" w:rsidR="00FA596F" w:rsidRPr="00CD2A53" w:rsidRDefault="00000000">
      <w:pPr>
        <w:pStyle w:val="Standard"/>
        <w:rPr>
          <w:lang w:val="en-US"/>
        </w:rPr>
      </w:pPr>
      <w:r>
        <w:rPr>
          <w:lang w:val="en-US"/>
        </w:rPr>
        <w:t xml:space="preserve"># </w:t>
      </w:r>
      <w:r>
        <w:rPr>
          <w:b/>
          <w:lang w:val="en-US"/>
        </w:rPr>
        <w:t>wget http://10.40.21.4/unstable/astra/1.6/install_samba-manual -O install_samba.sh</w:t>
      </w:r>
    </w:p>
    <w:p w14:paraId="5A6481AC" w14:textId="77777777" w:rsidR="00FA596F" w:rsidRPr="00CD2A53" w:rsidRDefault="00000000">
      <w:pPr>
        <w:pStyle w:val="Standard"/>
        <w:rPr>
          <w:lang w:val="en-US"/>
        </w:rPr>
      </w:pPr>
      <w:r>
        <w:rPr>
          <w:lang w:val="en-US"/>
        </w:rPr>
        <w:t xml:space="preserve"># </w:t>
      </w:r>
      <w:r>
        <w:rPr>
          <w:b/>
          <w:lang w:val="en-US"/>
        </w:rPr>
        <w:t>chmod +x install_samba.sh</w:t>
      </w:r>
    </w:p>
    <w:p w14:paraId="5CCF9227" w14:textId="77777777" w:rsidR="00FA596F" w:rsidRPr="00CD2A53" w:rsidRDefault="00000000">
      <w:pPr>
        <w:pStyle w:val="Standard"/>
        <w:rPr>
          <w:lang w:val="en-US"/>
        </w:rPr>
      </w:pPr>
      <w:r>
        <w:rPr>
          <w:lang w:val="en-US"/>
        </w:rPr>
        <w:t xml:space="preserve"># </w:t>
      </w:r>
      <w:r>
        <w:rPr>
          <w:b/>
          <w:lang w:val="en-US"/>
        </w:rPr>
        <w:t>./install_samba.sh</w:t>
      </w:r>
    </w:p>
    <w:p w14:paraId="2226C6E0" w14:textId="77777777" w:rsidR="00FA596F" w:rsidRDefault="00FA596F">
      <w:pPr>
        <w:pStyle w:val="Standard"/>
        <w:rPr>
          <w:lang w:val="en-US"/>
        </w:rPr>
      </w:pPr>
    </w:p>
    <w:p w14:paraId="44A837A5" w14:textId="77777777" w:rsidR="00FA596F" w:rsidRDefault="00FA596F">
      <w:pPr>
        <w:pStyle w:val="Standard"/>
        <w:rPr>
          <w:lang w:val="en-US"/>
        </w:rPr>
      </w:pPr>
    </w:p>
    <w:p w14:paraId="046B9E98" w14:textId="77777777" w:rsidR="00FA596F" w:rsidRDefault="00000000">
      <w:pPr>
        <w:pStyle w:val="Standard"/>
      </w:pPr>
      <w:r>
        <w:t>После завершения работы скрипт выдаст данные указанного в переменных пользователя в виде</w:t>
      </w:r>
      <w:r>
        <w:br/>
      </w:r>
      <w:r>
        <w:rPr>
          <w:rFonts w:ascii="Courier New" w:eastAsia="Courier New" w:hAnsi="Courier New" w:cs="Courier New"/>
          <w:b/>
          <w:shd w:val="clear" w:color="auto" w:fill="FFFFFF"/>
        </w:rPr>
        <w:t>администратор:*:1000500:1000513::/mnt/samba/homes/%S:/bin/false</w:t>
      </w:r>
    </w:p>
    <w:p w14:paraId="2FAFE50B" w14:textId="77777777" w:rsidR="00FA596F" w:rsidRDefault="00000000">
      <w:pPr>
        <w:pStyle w:val="Standard"/>
      </w:pPr>
      <w:r>
        <w:t>Указанные данные, выведенные на всех узлах должны быть идентичны, в противном случае скрипт отработал неправильно и доступ к одним и тем же данным  через разные узлы Samba будет невозможен.</w:t>
      </w:r>
    </w:p>
    <w:p w14:paraId="09F296D7" w14:textId="77777777" w:rsidR="00FA596F" w:rsidRDefault="00FA596F">
      <w:pPr>
        <w:pStyle w:val="Standard"/>
      </w:pPr>
    </w:p>
    <w:p w14:paraId="3A91604A" w14:textId="77777777" w:rsidR="00FA596F" w:rsidRDefault="00000000">
      <w:pPr>
        <w:pStyle w:val="Standard"/>
      </w:pPr>
      <w:r>
        <w:t>После перезагрузки виртуальных машин, службы Samba готовы к работе в составе домена.</w:t>
      </w:r>
    </w:p>
    <w:p w14:paraId="7627DAD6" w14:textId="77777777" w:rsidR="00FA596F" w:rsidRDefault="00FA596F">
      <w:pPr>
        <w:pStyle w:val="Standard"/>
      </w:pPr>
    </w:p>
    <w:p w14:paraId="7203296B" w14:textId="77777777" w:rsidR="00FA596F" w:rsidRDefault="00FA596F">
      <w:pPr>
        <w:pStyle w:val="Standard"/>
      </w:pPr>
    </w:p>
    <w:p w14:paraId="7E58DA70" w14:textId="77777777" w:rsidR="00FA596F" w:rsidRPr="00CD2A53" w:rsidRDefault="00000000">
      <w:pPr>
        <w:pStyle w:val="Standard"/>
        <w:rPr>
          <w:lang w:val="en-US"/>
        </w:rPr>
      </w:pPr>
      <w:r>
        <w:t>Код</w:t>
      </w:r>
      <w:r>
        <w:rPr>
          <w:lang w:val="en-US"/>
        </w:rPr>
        <w:t xml:space="preserve"> </w:t>
      </w:r>
      <w:r>
        <w:t>скрипта</w:t>
      </w:r>
      <w:r>
        <w:rPr>
          <w:lang w:val="en-US"/>
        </w:rPr>
        <w:br/>
      </w:r>
      <w:r>
        <w:rPr>
          <w:rFonts w:ascii="Roboto Mono" w:eastAsia="Roboto Mono" w:hAnsi="Roboto Mono" w:cs="Roboto Mono"/>
          <w:i/>
          <w:sz w:val="18"/>
          <w:szCs w:val="18"/>
          <w:lang w:val="en-US"/>
        </w:rPr>
        <w:t>#!/bin/bash</w:t>
      </w:r>
    </w:p>
    <w:p w14:paraId="31C10289" w14:textId="77777777" w:rsidR="00FA596F" w:rsidRDefault="00FA596F">
      <w:pPr>
        <w:pStyle w:val="Standard"/>
        <w:rPr>
          <w:rFonts w:ascii="Roboto Mono" w:eastAsia="Roboto Mono" w:hAnsi="Roboto Mono" w:cs="Roboto Mono"/>
          <w:i/>
          <w:sz w:val="18"/>
          <w:szCs w:val="18"/>
          <w:lang w:val="en-US"/>
        </w:rPr>
      </w:pPr>
    </w:p>
    <w:p w14:paraId="548B0162" w14:textId="77777777" w:rsidR="00FA596F" w:rsidRPr="00CD2A53" w:rsidRDefault="00000000">
      <w:pPr>
        <w:pStyle w:val="Standard"/>
        <w:rPr>
          <w:lang w:val="en-US"/>
        </w:rPr>
      </w:pPr>
      <w:r>
        <w:rPr>
          <w:rFonts w:ascii="Roboto Mono" w:eastAsia="Roboto Mono" w:hAnsi="Roboto Mono" w:cs="Roboto Mono"/>
          <w:i/>
          <w:sz w:val="18"/>
          <w:szCs w:val="18"/>
          <w:lang w:val="en-US"/>
        </w:rPr>
        <w:t>export REPO=10.40.129.21</w:t>
      </w:r>
    </w:p>
    <w:p w14:paraId="73C0EE9B" w14:textId="77777777" w:rsidR="00FA596F" w:rsidRPr="00CD2A53" w:rsidRDefault="00000000">
      <w:pPr>
        <w:pStyle w:val="Standard"/>
        <w:rPr>
          <w:lang w:val="en-US"/>
        </w:rPr>
      </w:pPr>
      <w:r>
        <w:rPr>
          <w:rFonts w:ascii="Roboto Mono" w:eastAsia="Roboto Mono" w:hAnsi="Roboto Mono" w:cs="Roboto Mono"/>
          <w:i/>
          <w:sz w:val="18"/>
          <w:szCs w:val="18"/>
          <w:lang w:val="en-US"/>
        </w:rPr>
        <w:t>export OCFS2_IPS="10.40.21.31 10.40.21.32"</w:t>
      </w:r>
    </w:p>
    <w:p w14:paraId="4B8EA0A0" w14:textId="77777777" w:rsidR="00FA596F" w:rsidRPr="00CD2A53" w:rsidRDefault="00000000">
      <w:pPr>
        <w:pStyle w:val="Standard"/>
        <w:rPr>
          <w:lang w:val="en-US"/>
        </w:rPr>
      </w:pPr>
      <w:r>
        <w:rPr>
          <w:rFonts w:ascii="Roboto Mono" w:eastAsia="Roboto Mono" w:hAnsi="Roboto Mono" w:cs="Roboto Mono"/>
          <w:i/>
          <w:sz w:val="18"/>
          <w:szCs w:val="18"/>
          <w:lang w:val="en-US"/>
        </w:rPr>
        <w:t>export DOMAIN=rzd.loc</w:t>
      </w:r>
    </w:p>
    <w:p w14:paraId="39B4FEC1" w14:textId="77777777" w:rsidR="00FA596F" w:rsidRPr="00CD2A53" w:rsidRDefault="00000000">
      <w:pPr>
        <w:pStyle w:val="Standard"/>
        <w:rPr>
          <w:lang w:val="en-US"/>
        </w:rPr>
      </w:pPr>
      <w:r>
        <w:rPr>
          <w:rFonts w:ascii="Roboto Mono" w:eastAsia="Roboto Mono" w:hAnsi="Roboto Mono" w:cs="Roboto Mono"/>
          <w:i/>
          <w:sz w:val="18"/>
          <w:szCs w:val="18"/>
          <w:lang w:val="en-US"/>
        </w:rPr>
        <w:t>export DOMAIN_DNS_SERVER="10.40.21.22"</w:t>
      </w:r>
    </w:p>
    <w:p w14:paraId="6F9E09C7" w14:textId="77777777" w:rsidR="00FA596F" w:rsidRPr="00CD2A53" w:rsidRDefault="00000000">
      <w:pPr>
        <w:pStyle w:val="Standard"/>
        <w:rPr>
          <w:lang w:val="en-US"/>
        </w:rPr>
      </w:pPr>
      <w:r>
        <w:rPr>
          <w:rFonts w:ascii="Roboto Mono" w:eastAsia="Roboto Mono" w:hAnsi="Roboto Mono" w:cs="Roboto Mono"/>
          <w:i/>
          <w:sz w:val="18"/>
          <w:szCs w:val="18"/>
          <w:lang w:val="en-US"/>
        </w:rPr>
        <w:t>export DOMAIN_ADMIN='</w:t>
      </w:r>
      <w:r>
        <w:rPr>
          <w:rFonts w:ascii="Roboto Mono" w:eastAsia="Roboto Mono" w:hAnsi="Roboto Mono" w:cs="Roboto Mono"/>
          <w:i/>
          <w:sz w:val="18"/>
          <w:szCs w:val="18"/>
        </w:rPr>
        <w:t>администратор</w:t>
      </w:r>
      <w:r>
        <w:rPr>
          <w:rFonts w:ascii="Roboto Mono" w:eastAsia="Roboto Mono" w:hAnsi="Roboto Mono" w:cs="Roboto Mono"/>
          <w:i/>
          <w:sz w:val="18"/>
          <w:szCs w:val="18"/>
          <w:lang w:val="en-US"/>
        </w:rPr>
        <w:t>'</w:t>
      </w:r>
    </w:p>
    <w:p w14:paraId="1CEA0511" w14:textId="77777777" w:rsidR="00FA596F" w:rsidRPr="00CD2A53" w:rsidRDefault="00000000">
      <w:pPr>
        <w:pStyle w:val="Standard"/>
        <w:rPr>
          <w:lang w:val="en-US"/>
        </w:rPr>
      </w:pPr>
      <w:r>
        <w:rPr>
          <w:rFonts w:ascii="Roboto Mono" w:eastAsia="Roboto Mono" w:hAnsi="Roboto Mono" w:cs="Roboto Mono"/>
          <w:i/>
          <w:sz w:val="18"/>
          <w:szCs w:val="18"/>
          <w:lang w:val="en-US"/>
        </w:rPr>
        <w:t>export DOMAIN_ADMIN_PASSWORD='@123qwe'</w:t>
      </w:r>
    </w:p>
    <w:p w14:paraId="58D114B2" w14:textId="77777777" w:rsidR="00FA596F" w:rsidRPr="00CD2A53" w:rsidRDefault="00000000">
      <w:pPr>
        <w:pStyle w:val="Standard"/>
        <w:rPr>
          <w:lang w:val="en-US"/>
        </w:rPr>
      </w:pPr>
      <w:r>
        <w:rPr>
          <w:rFonts w:ascii="Roboto Mono" w:eastAsia="Roboto Mono" w:hAnsi="Roboto Mono" w:cs="Roboto Mono"/>
          <w:i/>
          <w:sz w:val="18"/>
          <w:szCs w:val="18"/>
          <w:lang w:val="en-US"/>
        </w:rPr>
        <w:t>export SSH_KEY_URL=http://$REPO/stable/astra/1.6/sshkeys/vm</w:t>
      </w:r>
    </w:p>
    <w:p w14:paraId="6813E15B" w14:textId="77777777" w:rsidR="00FA596F" w:rsidRDefault="00FA596F">
      <w:pPr>
        <w:pStyle w:val="Standard"/>
        <w:rPr>
          <w:rFonts w:ascii="Roboto Mono" w:eastAsia="Roboto Mono" w:hAnsi="Roboto Mono" w:cs="Roboto Mono"/>
          <w:i/>
          <w:sz w:val="18"/>
          <w:szCs w:val="18"/>
          <w:lang w:val="en-US"/>
        </w:rPr>
      </w:pPr>
    </w:p>
    <w:p w14:paraId="5DB94117" w14:textId="77777777" w:rsidR="00FA596F" w:rsidRPr="00CD2A53" w:rsidRDefault="00000000">
      <w:pPr>
        <w:pStyle w:val="Standard"/>
        <w:rPr>
          <w:lang w:val="en-US"/>
        </w:rPr>
      </w:pPr>
      <w:r>
        <w:rPr>
          <w:rFonts w:ascii="Roboto Mono" w:eastAsia="Roboto Mono" w:hAnsi="Roboto Mono" w:cs="Roboto Mono"/>
          <w:i/>
          <w:sz w:val="18"/>
          <w:szCs w:val="18"/>
          <w:lang w:val="en-US"/>
        </w:rPr>
        <w:lastRenderedPageBreak/>
        <w:t>echo deb http://$REPO/smolensk smolensk contrib main non-free &gt; /etc/apt/sources.list</w:t>
      </w:r>
    </w:p>
    <w:p w14:paraId="2702F1D0" w14:textId="77777777" w:rsidR="00FA596F" w:rsidRPr="00CD2A53" w:rsidRDefault="00000000">
      <w:pPr>
        <w:pStyle w:val="Standard"/>
        <w:rPr>
          <w:lang w:val="en-US"/>
        </w:rPr>
      </w:pPr>
      <w:r>
        <w:rPr>
          <w:rFonts w:ascii="Roboto Mono" w:eastAsia="Roboto Mono" w:hAnsi="Roboto Mono" w:cs="Roboto Mono"/>
          <w:i/>
          <w:sz w:val="18"/>
          <w:szCs w:val="18"/>
          <w:lang w:val="en-US"/>
        </w:rPr>
        <w:t>echo deb http://$REPO/devel-smolensk smolensk contrib main non-free &gt;&gt; /etc/apt/sources.list</w:t>
      </w:r>
    </w:p>
    <w:p w14:paraId="370385F7" w14:textId="77777777" w:rsidR="00FA596F" w:rsidRPr="00CD2A53" w:rsidRDefault="00000000">
      <w:pPr>
        <w:pStyle w:val="Standard"/>
        <w:rPr>
          <w:lang w:val="en-US"/>
        </w:rPr>
      </w:pPr>
      <w:r>
        <w:rPr>
          <w:rFonts w:ascii="Roboto Mono" w:eastAsia="Roboto Mono" w:hAnsi="Roboto Mono" w:cs="Roboto Mono"/>
          <w:i/>
          <w:sz w:val="18"/>
          <w:szCs w:val="18"/>
          <w:lang w:val="en-US"/>
        </w:rPr>
        <w:t>echo deb http://$REPO/update202111-smolensk smolensk contrib main non-free &gt;&gt; /etc/apt/sources.list</w:t>
      </w:r>
    </w:p>
    <w:p w14:paraId="1D37208F" w14:textId="77777777" w:rsidR="00FA596F" w:rsidRPr="00CD2A53" w:rsidRDefault="00000000">
      <w:pPr>
        <w:pStyle w:val="Standard"/>
        <w:rPr>
          <w:lang w:val="en-US"/>
        </w:rPr>
      </w:pPr>
      <w:r>
        <w:rPr>
          <w:rFonts w:ascii="Roboto Mono" w:eastAsia="Roboto Mono" w:hAnsi="Roboto Mono" w:cs="Roboto Mono"/>
          <w:i/>
          <w:sz w:val="18"/>
          <w:szCs w:val="18"/>
          <w:lang w:val="en-US"/>
        </w:rPr>
        <w:t>echo deb http://$REPO/devel-update202111-smolensk smolensk contrib main non-free &gt;&gt; /etc/apt/sources.list</w:t>
      </w:r>
    </w:p>
    <w:p w14:paraId="66E8E0E5" w14:textId="77777777" w:rsidR="00FA596F" w:rsidRDefault="00FA596F">
      <w:pPr>
        <w:pStyle w:val="Standard"/>
        <w:rPr>
          <w:rFonts w:ascii="Roboto Mono" w:eastAsia="Roboto Mono" w:hAnsi="Roboto Mono" w:cs="Roboto Mono"/>
          <w:i/>
          <w:sz w:val="18"/>
          <w:szCs w:val="18"/>
          <w:lang w:val="en-US"/>
        </w:rPr>
      </w:pPr>
    </w:p>
    <w:p w14:paraId="0F088DF5" w14:textId="77777777" w:rsidR="00FA596F" w:rsidRPr="00CD2A53" w:rsidRDefault="00000000">
      <w:pPr>
        <w:pStyle w:val="Standard"/>
        <w:rPr>
          <w:lang w:val="en-US"/>
        </w:rPr>
      </w:pPr>
      <w:r>
        <w:rPr>
          <w:rFonts w:ascii="Roboto Mono" w:eastAsia="Roboto Mono" w:hAnsi="Roboto Mono" w:cs="Roboto Mono"/>
          <w:i/>
          <w:sz w:val="18"/>
          <w:szCs w:val="18"/>
          <w:lang w:val="en-US"/>
        </w:rPr>
        <w:t>mkdir -pv /root/.ssh</w:t>
      </w:r>
    </w:p>
    <w:p w14:paraId="563A9E89" w14:textId="77777777" w:rsidR="00FA596F" w:rsidRPr="00CD2A53" w:rsidRDefault="00000000">
      <w:pPr>
        <w:pStyle w:val="Standard"/>
        <w:rPr>
          <w:lang w:val="en-US"/>
        </w:rPr>
      </w:pPr>
      <w:r>
        <w:rPr>
          <w:rFonts w:ascii="Roboto Mono" w:eastAsia="Roboto Mono" w:hAnsi="Roboto Mono" w:cs="Roboto Mono"/>
          <w:i/>
          <w:sz w:val="18"/>
          <w:szCs w:val="18"/>
          <w:lang w:val="en-US"/>
        </w:rPr>
        <w:t>chmod 700 /root/.ssh</w:t>
      </w:r>
    </w:p>
    <w:p w14:paraId="21E0BFE5" w14:textId="77777777" w:rsidR="00FA596F" w:rsidRPr="00CD2A53" w:rsidRDefault="00000000">
      <w:pPr>
        <w:pStyle w:val="Standard"/>
        <w:rPr>
          <w:lang w:val="en-US"/>
        </w:rPr>
      </w:pPr>
      <w:r>
        <w:rPr>
          <w:rFonts w:ascii="Roboto Mono" w:eastAsia="Roboto Mono" w:hAnsi="Roboto Mono" w:cs="Roboto Mono"/>
          <w:i/>
          <w:sz w:val="18"/>
          <w:szCs w:val="18"/>
          <w:lang w:val="en-US"/>
        </w:rPr>
        <w:t>wget -O /root/.ssh/id_rsa $SSH_KEY_URL</w:t>
      </w:r>
    </w:p>
    <w:p w14:paraId="462E6AAA" w14:textId="77777777" w:rsidR="00FA596F" w:rsidRPr="00CD2A53" w:rsidRDefault="00000000">
      <w:pPr>
        <w:pStyle w:val="Standard"/>
        <w:rPr>
          <w:lang w:val="en-US"/>
        </w:rPr>
      </w:pPr>
      <w:r>
        <w:rPr>
          <w:rFonts w:ascii="Roboto Mono" w:eastAsia="Roboto Mono" w:hAnsi="Roboto Mono" w:cs="Roboto Mono"/>
          <w:i/>
          <w:sz w:val="18"/>
          <w:szCs w:val="18"/>
          <w:lang w:val="en-US"/>
        </w:rPr>
        <w:t>chmod 400 /root/.ssh/id_rsa</w:t>
      </w:r>
    </w:p>
    <w:p w14:paraId="7DBED79E" w14:textId="77777777" w:rsidR="00FA596F" w:rsidRPr="00CD2A53" w:rsidRDefault="00000000">
      <w:pPr>
        <w:pStyle w:val="Standard"/>
        <w:rPr>
          <w:lang w:val="en-US"/>
        </w:rPr>
      </w:pPr>
      <w:r>
        <w:rPr>
          <w:rFonts w:ascii="Roboto Mono" w:eastAsia="Roboto Mono" w:hAnsi="Roboto Mono" w:cs="Roboto Mono"/>
          <w:i/>
          <w:sz w:val="18"/>
          <w:szCs w:val="18"/>
          <w:lang w:val="en-US"/>
        </w:rPr>
        <w:t>ssh-keygen -y -f /root/.ssh/id_rsa &gt; /root/.ssh/authorized_keys</w:t>
      </w:r>
    </w:p>
    <w:p w14:paraId="1D62BCC4" w14:textId="77777777" w:rsidR="00FA596F" w:rsidRPr="00CD2A53" w:rsidRDefault="00000000">
      <w:pPr>
        <w:pStyle w:val="Standard"/>
        <w:rPr>
          <w:lang w:val="en-US"/>
        </w:rPr>
      </w:pPr>
      <w:r>
        <w:rPr>
          <w:rFonts w:ascii="Roboto Mono" w:eastAsia="Roboto Mono" w:hAnsi="Roboto Mono" w:cs="Roboto Mono"/>
          <w:i/>
          <w:sz w:val="18"/>
          <w:szCs w:val="18"/>
          <w:lang w:val="en-US"/>
        </w:rPr>
        <w:t>cp -f /root/.ssh/id_rsa /home/$SUDO_USER/.ssh</w:t>
      </w:r>
    </w:p>
    <w:p w14:paraId="6FF0621F" w14:textId="77777777" w:rsidR="00FA596F" w:rsidRPr="00CD2A53" w:rsidRDefault="00000000">
      <w:pPr>
        <w:pStyle w:val="Standard"/>
        <w:rPr>
          <w:lang w:val="en-US"/>
        </w:rPr>
      </w:pPr>
      <w:r>
        <w:rPr>
          <w:rFonts w:ascii="Roboto Mono" w:eastAsia="Roboto Mono" w:hAnsi="Roboto Mono" w:cs="Roboto Mono"/>
          <w:i/>
          <w:sz w:val="18"/>
          <w:szCs w:val="18"/>
          <w:lang w:val="en-US"/>
        </w:rPr>
        <w:t>chown /home/$SUDO_USER/.ssh/id_rsa</w:t>
      </w:r>
    </w:p>
    <w:p w14:paraId="73F144EE" w14:textId="77777777" w:rsidR="00FA596F" w:rsidRDefault="00FA596F">
      <w:pPr>
        <w:pStyle w:val="Standard"/>
        <w:rPr>
          <w:rFonts w:ascii="Roboto Mono" w:eastAsia="Roboto Mono" w:hAnsi="Roboto Mono" w:cs="Roboto Mono"/>
          <w:i/>
          <w:sz w:val="18"/>
          <w:szCs w:val="18"/>
          <w:lang w:val="en-US"/>
        </w:rPr>
      </w:pPr>
    </w:p>
    <w:p w14:paraId="09EE6077" w14:textId="77777777" w:rsidR="00FA596F" w:rsidRPr="00CD2A53" w:rsidRDefault="00000000">
      <w:pPr>
        <w:pStyle w:val="Standard"/>
        <w:rPr>
          <w:lang w:val="en-US"/>
        </w:rPr>
      </w:pPr>
      <w:r>
        <w:rPr>
          <w:rFonts w:ascii="Roboto Mono" w:eastAsia="Roboto Mono" w:hAnsi="Roboto Mono" w:cs="Roboto Mono"/>
          <w:i/>
          <w:sz w:val="18"/>
          <w:szCs w:val="18"/>
          <w:lang w:val="en-US"/>
        </w:rPr>
        <w:t>apt-get update</w:t>
      </w:r>
    </w:p>
    <w:p w14:paraId="18F76E67" w14:textId="77777777" w:rsidR="00FA596F" w:rsidRPr="00CD2A53" w:rsidRDefault="00000000">
      <w:pPr>
        <w:pStyle w:val="Standard"/>
        <w:rPr>
          <w:lang w:val="en-US"/>
        </w:rPr>
      </w:pPr>
      <w:r>
        <w:rPr>
          <w:rFonts w:ascii="Roboto Mono" w:eastAsia="Roboto Mono" w:hAnsi="Roboto Mono" w:cs="Roboto Mono"/>
          <w:i/>
          <w:sz w:val="18"/>
          <w:szCs w:val="18"/>
          <w:lang w:val="en-US"/>
        </w:rPr>
        <w:t>apt-get dist-upgrade -y</w:t>
      </w:r>
    </w:p>
    <w:p w14:paraId="67532F98" w14:textId="77777777" w:rsidR="00FA596F" w:rsidRPr="00CD2A53" w:rsidRDefault="00000000">
      <w:pPr>
        <w:pStyle w:val="Standard"/>
        <w:rPr>
          <w:lang w:val="en-US"/>
        </w:rPr>
      </w:pPr>
      <w:r>
        <w:rPr>
          <w:rFonts w:ascii="Roboto Mono" w:eastAsia="Roboto Mono" w:hAnsi="Roboto Mono" w:cs="Roboto Mono"/>
          <w:i/>
          <w:sz w:val="18"/>
          <w:szCs w:val="18"/>
          <w:lang w:val="en-US"/>
        </w:rPr>
        <w:t>apt-get install linux-5.10 -y</w:t>
      </w:r>
    </w:p>
    <w:p w14:paraId="7D55D3AD" w14:textId="77777777" w:rsidR="00FA596F" w:rsidRDefault="00FA596F">
      <w:pPr>
        <w:pStyle w:val="Standard"/>
        <w:rPr>
          <w:rFonts w:ascii="Roboto Mono" w:eastAsia="Roboto Mono" w:hAnsi="Roboto Mono" w:cs="Roboto Mono"/>
          <w:i/>
          <w:sz w:val="18"/>
          <w:szCs w:val="18"/>
          <w:lang w:val="en-US"/>
        </w:rPr>
      </w:pPr>
    </w:p>
    <w:p w14:paraId="60A67E8B" w14:textId="77777777" w:rsidR="00FA596F" w:rsidRDefault="00FA596F">
      <w:pPr>
        <w:pStyle w:val="Standard"/>
        <w:rPr>
          <w:rFonts w:ascii="Roboto Mono" w:eastAsia="Roboto Mono" w:hAnsi="Roboto Mono" w:cs="Roboto Mono"/>
          <w:i/>
          <w:sz w:val="18"/>
          <w:szCs w:val="18"/>
          <w:lang w:val="en-US"/>
        </w:rPr>
      </w:pPr>
    </w:p>
    <w:p w14:paraId="6E518D82" w14:textId="77777777" w:rsidR="00FA596F" w:rsidRPr="00CD2A53" w:rsidRDefault="00000000">
      <w:pPr>
        <w:pStyle w:val="Standard"/>
        <w:rPr>
          <w:lang w:val="en-US"/>
        </w:rPr>
      </w:pPr>
      <w:r>
        <w:rPr>
          <w:rFonts w:ascii="Roboto Mono" w:eastAsia="Roboto Mono" w:hAnsi="Roboto Mono" w:cs="Roboto Mono"/>
          <w:i/>
          <w:sz w:val="18"/>
          <w:szCs w:val="18"/>
          <w:lang w:val="en-US"/>
        </w:rPr>
        <w:t>export DOMAIN_UP=${DOMAIN^^}</w:t>
      </w:r>
    </w:p>
    <w:p w14:paraId="49AEAD76"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export DOMAIN_SHORT=$(echo $DOMAIN_UP | awk -F"." </w:t>
      </w:r>
      <w:r w:rsidRPr="00CD2A53">
        <w:rPr>
          <w:rFonts w:ascii="Roboto Mono" w:eastAsia="Roboto Mono" w:hAnsi="Roboto Mono" w:cs="Roboto Mono"/>
          <w:i/>
          <w:sz w:val="18"/>
          <w:szCs w:val="18"/>
          <w:lang w:val="en-US"/>
        </w:rPr>
        <w:t>'{print $1}')</w:t>
      </w:r>
    </w:p>
    <w:p w14:paraId="4D415DCF" w14:textId="77777777" w:rsidR="00FA596F" w:rsidRPr="00CD2A53" w:rsidRDefault="00000000">
      <w:pPr>
        <w:pStyle w:val="Standard"/>
        <w:rPr>
          <w:lang w:val="en-US"/>
        </w:rPr>
      </w:pPr>
      <w:r>
        <w:rPr>
          <w:rFonts w:ascii="Roboto Mono" w:eastAsia="Roboto Mono" w:hAnsi="Roboto Mono" w:cs="Roboto Mono"/>
          <w:i/>
          <w:sz w:val="18"/>
          <w:szCs w:val="18"/>
          <w:lang w:val="en-US"/>
        </w:rPr>
        <w:t>export OCFS2_CLUSTER_NAME=ocfs2samba</w:t>
      </w:r>
    </w:p>
    <w:p w14:paraId="5FB8B526" w14:textId="77777777" w:rsidR="00FA596F" w:rsidRPr="00CD2A53" w:rsidRDefault="00000000">
      <w:pPr>
        <w:pStyle w:val="Standard"/>
        <w:rPr>
          <w:lang w:val="en-US"/>
        </w:rPr>
      </w:pPr>
      <w:r>
        <w:rPr>
          <w:rFonts w:ascii="Roboto Mono" w:eastAsia="Roboto Mono" w:hAnsi="Roboto Mono" w:cs="Roboto Mono"/>
          <w:i/>
          <w:sz w:val="18"/>
          <w:szCs w:val="18"/>
          <w:lang w:val="en-US"/>
        </w:rPr>
        <w:t>export IP=$(ip addr list br-ex | grep "  inet " | head -n 1 | cut -d " " -f 6 | cut -d / -f 1)</w:t>
      </w:r>
    </w:p>
    <w:p w14:paraId="4C0A62AC" w14:textId="77777777" w:rsidR="00FA596F" w:rsidRPr="00CD2A53" w:rsidRDefault="00000000">
      <w:pPr>
        <w:pStyle w:val="Standard"/>
        <w:rPr>
          <w:lang w:val="en-US"/>
        </w:rPr>
      </w:pPr>
      <w:r>
        <w:rPr>
          <w:rFonts w:ascii="Roboto Mono" w:eastAsia="Roboto Mono" w:hAnsi="Roboto Mono" w:cs="Roboto Mono"/>
          <w:i/>
          <w:sz w:val="18"/>
          <w:szCs w:val="18"/>
          <w:lang w:val="en-US"/>
        </w:rPr>
        <w:t>if [ -z $IP ]; then</w:t>
      </w:r>
    </w:p>
    <w:p w14:paraId="4578419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export IP=$(ip addr list eth0 | grep "  inet " | head -n 1 | cut -d " " -f 6 | cut -d / -f 1)</w:t>
      </w:r>
    </w:p>
    <w:p w14:paraId="31792748" w14:textId="77777777" w:rsidR="00FA596F" w:rsidRPr="00CD2A53" w:rsidRDefault="00000000">
      <w:pPr>
        <w:pStyle w:val="Standard"/>
        <w:rPr>
          <w:lang w:val="en-US"/>
        </w:rPr>
      </w:pPr>
      <w:r>
        <w:rPr>
          <w:rFonts w:ascii="Roboto Mono" w:eastAsia="Roboto Mono" w:hAnsi="Roboto Mono" w:cs="Roboto Mono"/>
          <w:i/>
          <w:sz w:val="18"/>
          <w:szCs w:val="18"/>
          <w:lang w:val="en-US"/>
        </w:rPr>
        <w:t>fi</w:t>
      </w:r>
    </w:p>
    <w:p w14:paraId="0FE4BE70" w14:textId="77777777" w:rsidR="00FA596F" w:rsidRDefault="00FA596F">
      <w:pPr>
        <w:pStyle w:val="Standard"/>
        <w:rPr>
          <w:rFonts w:ascii="Roboto Mono" w:eastAsia="Roboto Mono" w:hAnsi="Roboto Mono" w:cs="Roboto Mono"/>
          <w:i/>
          <w:sz w:val="18"/>
          <w:szCs w:val="18"/>
          <w:lang w:val="en-US"/>
        </w:rPr>
      </w:pPr>
    </w:p>
    <w:p w14:paraId="556A9AE3" w14:textId="77777777" w:rsidR="00FA596F" w:rsidRPr="00CD2A53" w:rsidRDefault="00000000">
      <w:pPr>
        <w:pStyle w:val="Standard"/>
        <w:rPr>
          <w:lang w:val="en-US"/>
        </w:rPr>
      </w:pPr>
      <w:r>
        <w:rPr>
          <w:rFonts w:ascii="Roboto Mono" w:eastAsia="Roboto Mono" w:hAnsi="Roboto Mono" w:cs="Roboto Mono"/>
          <w:i/>
          <w:sz w:val="18"/>
          <w:szCs w:val="18"/>
          <w:lang w:val="en-US"/>
        </w:rPr>
        <w:t>DEBIAN_FRONTEND=noninteractive apt-get install -y samba winbind krb5-user libnss-winbind ocfs2-tools dlm-controld</w:t>
      </w:r>
    </w:p>
    <w:p w14:paraId="75C4EC40" w14:textId="77777777" w:rsidR="00FA596F" w:rsidRDefault="00FA596F">
      <w:pPr>
        <w:pStyle w:val="Standard"/>
        <w:rPr>
          <w:rFonts w:ascii="Roboto Mono" w:eastAsia="Roboto Mono" w:hAnsi="Roboto Mono" w:cs="Roboto Mono"/>
          <w:i/>
          <w:sz w:val="18"/>
          <w:szCs w:val="18"/>
          <w:lang w:val="en-US"/>
        </w:rPr>
      </w:pPr>
    </w:p>
    <w:p w14:paraId="1EA841C6" w14:textId="77777777" w:rsidR="00FA596F" w:rsidRPr="00CD2A53" w:rsidRDefault="00000000">
      <w:pPr>
        <w:pStyle w:val="Standard"/>
        <w:rPr>
          <w:lang w:val="en-US"/>
        </w:rPr>
      </w:pPr>
      <w:r>
        <w:rPr>
          <w:rFonts w:ascii="Roboto Mono" w:eastAsia="Roboto Mono" w:hAnsi="Roboto Mono" w:cs="Roboto Mono"/>
          <w:i/>
          <w:sz w:val="18"/>
          <w:szCs w:val="18"/>
          <w:lang w:val="en-US"/>
        </w:rPr>
        <w:t>if [ ! -z $DOMAIN_DNS_SERVER ]; then</w:t>
      </w:r>
    </w:p>
    <w:p w14:paraId="37EFF96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cp -f /etc/resolv.conf /etc/resolv.conf.old</w:t>
      </w:r>
    </w:p>
    <w:p w14:paraId="0C3FF8A1"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rm -f /etc/resolv.conf</w:t>
      </w:r>
    </w:p>
    <w:p w14:paraId="0D31F6E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for dnsserver in $DOMAIN_DNS_SERVER</w:t>
      </w:r>
    </w:p>
    <w:p w14:paraId="50D9E18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w:t>
      </w:r>
    </w:p>
    <w:p w14:paraId="51AD90D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"nameserver $dnsserver" &gt;&gt; /etc/resolv.conf</w:t>
      </w:r>
    </w:p>
    <w:p w14:paraId="0A9A8D0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done</w:t>
      </w:r>
    </w:p>
    <w:p w14:paraId="6621283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"search $DOMAIN</w:t>
      </w:r>
    </w:p>
    <w:p w14:paraId="2110F504" w14:textId="77777777" w:rsidR="00FA596F" w:rsidRPr="00CD2A53" w:rsidRDefault="00000000">
      <w:pPr>
        <w:pStyle w:val="Standard"/>
        <w:rPr>
          <w:lang w:val="en-US"/>
        </w:rPr>
      </w:pPr>
      <w:r>
        <w:rPr>
          <w:rFonts w:ascii="Roboto Mono" w:eastAsia="Roboto Mono" w:hAnsi="Roboto Mono" w:cs="Roboto Mono"/>
          <w:i/>
          <w:sz w:val="18"/>
          <w:szCs w:val="18"/>
          <w:lang w:val="en-US"/>
        </w:rPr>
        <w:t>domain $DOMAIN</w:t>
      </w:r>
    </w:p>
    <w:p w14:paraId="229459EB" w14:textId="77777777" w:rsidR="00FA596F" w:rsidRPr="00CD2A53" w:rsidRDefault="00000000">
      <w:pPr>
        <w:pStyle w:val="Standard"/>
        <w:rPr>
          <w:lang w:val="en-US"/>
        </w:rPr>
      </w:pPr>
      <w:r>
        <w:rPr>
          <w:rFonts w:ascii="Roboto Mono" w:eastAsia="Roboto Mono" w:hAnsi="Roboto Mono" w:cs="Roboto Mono"/>
          <w:i/>
          <w:sz w:val="18"/>
          <w:szCs w:val="18"/>
          <w:lang w:val="en-US"/>
        </w:rPr>
        <w:t>" &gt;&gt; /etc/resolv.conf</w:t>
      </w:r>
    </w:p>
    <w:p w14:paraId="304A6071" w14:textId="77777777" w:rsidR="00FA596F" w:rsidRPr="00CD2A53" w:rsidRDefault="00000000">
      <w:pPr>
        <w:pStyle w:val="Standard"/>
        <w:rPr>
          <w:lang w:val="en-US"/>
        </w:rPr>
      </w:pPr>
      <w:r>
        <w:rPr>
          <w:rFonts w:ascii="Roboto Mono" w:eastAsia="Roboto Mono" w:hAnsi="Roboto Mono" w:cs="Roboto Mono"/>
          <w:i/>
          <w:sz w:val="18"/>
          <w:szCs w:val="18"/>
          <w:lang w:val="en-US"/>
        </w:rPr>
        <w:t>fi</w:t>
      </w:r>
    </w:p>
    <w:p w14:paraId="3062A140" w14:textId="77777777" w:rsidR="00FA596F" w:rsidRPr="00CD2A53" w:rsidRDefault="00000000">
      <w:pPr>
        <w:pStyle w:val="Standard"/>
        <w:rPr>
          <w:lang w:val="en-US"/>
        </w:rPr>
      </w:pPr>
      <w:r>
        <w:rPr>
          <w:rFonts w:ascii="Roboto Mono" w:eastAsia="Roboto Mono" w:hAnsi="Roboto Mono" w:cs="Roboto Mono"/>
          <w:i/>
          <w:sz w:val="18"/>
          <w:szCs w:val="18"/>
          <w:lang w:val="en-US"/>
        </w:rPr>
        <w:t>HOSTNAME=$(hostname)</w:t>
      </w:r>
    </w:p>
    <w:p w14:paraId="52D0D1B1" w14:textId="77777777" w:rsidR="00FA596F" w:rsidRPr="00CD2A53" w:rsidRDefault="00000000">
      <w:pPr>
        <w:pStyle w:val="Standard"/>
        <w:rPr>
          <w:lang w:val="en-US"/>
        </w:rPr>
      </w:pPr>
      <w:r>
        <w:rPr>
          <w:rFonts w:ascii="Roboto Mono" w:eastAsia="Roboto Mono" w:hAnsi="Roboto Mono" w:cs="Roboto Mono"/>
          <w:i/>
          <w:sz w:val="18"/>
          <w:szCs w:val="18"/>
          <w:lang w:val="en-US"/>
        </w:rPr>
        <w:t>echo "supersede host-name \"$HOSTNAME.$DOMAIN\";" &gt;&gt; /etc/dhcp/dhclient.conf</w:t>
      </w:r>
    </w:p>
    <w:p w14:paraId="30094B0B" w14:textId="77777777" w:rsidR="00FA596F" w:rsidRPr="00CD2A53" w:rsidRDefault="00000000">
      <w:pPr>
        <w:pStyle w:val="Standard"/>
        <w:rPr>
          <w:lang w:val="en-US"/>
        </w:rPr>
      </w:pPr>
      <w:r>
        <w:rPr>
          <w:rFonts w:ascii="Roboto Mono" w:eastAsia="Roboto Mono" w:hAnsi="Roboto Mono" w:cs="Roboto Mono"/>
          <w:i/>
          <w:sz w:val="18"/>
          <w:szCs w:val="18"/>
          <w:lang w:val="en-US"/>
        </w:rPr>
        <w:t>echo "supersede domain-name \"$DOMAIN\";" &gt;&gt; /etc/dhcp/dhclient.conf</w:t>
      </w:r>
    </w:p>
    <w:p w14:paraId="6F90B35E" w14:textId="77777777" w:rsidR="00FA596F" w:rsidRPr="00CD2A53" w:rsidRDefault="00000000">
      <w:pPr>
        <w:pStyle w:val="Standard"/>
        <w:rPr>
          <w:lang w:val="en-US"/>
        </w:rPr>
      </w:pPr>
      <w:r>
        <w:rPr>
          <w:rFonts w:ascii="Roboto Mono" w:eastAsia="Roboto Mono" w:hAnsi="Roboto Mono" w:cs="Roboto Mono"/>
          <w:i/>
          <w:sz w:val="18"/>
          <w:szCs w:val="18"/>
          <w:lang w:val="en-US"/>
        </w:rPr>
        <w:t>echo "supersede domain-name-servers \"$DOMAIN_DNS_SERVER\";" &gt;&gt; /etc/dhcp/dhclient.conf</w:t>
      </w:r>
    </w:p>
    <w:p w14:paraId="1D3E1D34" w14:textId="77777777" w:rsidR="00FA596F" w:rsidRPr="00CD2A53" w:rsidRDefault="00000000">
      <w:pPr>
        <w:pStyle w:val="Standard"/>
        <w:rPr>
          <w:lang w:val="en-US"/>
        </w:rPr>
      </w:pPr>
      <w:r>
        <w:rPr>
          <w:rFonts w:ascii="Roboto Mono" w:eastAsia="Roboto Mono" w:hAnsi="Roboto Mono" w:cs="Roboto Mono"/>
          <w:i/>
          <w:sz w:val="18"/>
          <w:szCs w:val="18"/>
          <w:lang w:val="en-US"/>
        </w:rPr>
        <w:t>hostnamectl set-hostname $HOSTNAME.$DOMAIN</w:t>
      </w:r>
    </w:p>
    <w:p w14:paraId="72F317B3" w14:textId="77777777" w:rsidR="00FA596F" w:rsidRPr="00CD2A53" w:rsidRDefault="00000000">
      <w:pPr>
        <w:pStyle w:val="Standard"/>
        <w:rPr>
          <w:lang w:val="en-US"/>
        </w:rPr>
      </w:pPr>
      <w:r>
        <w:rPr>
          <w:rFonts w:ascii="Roboto Mono" w:eastAsia="Roboto Mono" w:hAnsi="Roboto Mono" w:cs="Roboto Mono"/>
          <w:i/>
          <w:sz w:val="18"/>
          <w:szCs w:val="18"/>
          <w:lang w:val="en-US"/>
        </w:rPr>
        <w:lastRenderedPageBreak/>
        <w:t>#</w:t>
      </w:r>
      <w:r>
        <w:rPr>
          <w:rFonts w:ascii="Roboto Mono" w:eastAsia="Roboto Mono" w:hAnsi="Roboto Mono" w:cs="Roboto Mono"/>
          <w:i/>
          <w:sz w:val="18"/>
          <w:szCs w:val="18"/>
        </w:rPr>
        <w:t>задержка</w:t>
      </w:r>
      <w:r>
        <w:rPr>
          <w:rFonts w:ascii="Roboto Mono" w:eastAsia="Roboto Mono" w:hAnsi="Roboto Mono" w:cs="Roboto Mono"/>
          <w:i/>
          <w:sz w:val="18"/>
          <w:szCs w:val="18"/>
          <w:lang w:val="en-US"/>
        </w:rPr>
        <w:t xml:space="preserve"> </w:t>
      </w:r>
      <w:r>
        <w:rPr>
          <w:rFonts w:ascii="Roboto Mono" w:eastAsia="Roboto Mono" w:hAnsi="Roboto Mono" w:cs="Roboto Mono"/>
          <w:i/>
          <w:sz w:val="18"/>
          <w:szCs w:val="18"/>
        </w:rPr>
        <w:t>нужна</w:t>
      </w:r>
      <w:r>
        <w:rPr>
          <w:rFonts w:ascii="Roboto Mono" w:eastAsia="Roboto Mono" w:hAnsi="Roboto Mono" w:cs="Roboto Mono"/>
          <w:i/>
          <w:sz w:val="18"/>
          <w:szCs w:val="18"/>
          <w:lang w:val="en-US"/>
        </w:rPr>
        <w:t xml:space="preserve"> </w:t>
      </w:r>
      <w:r>
        <w:rPr>
          <w:rFonts w:ascii="Roboto Mono" w:eastAsia="Roboto Mono" w:hAnsi="Roboto Mono" w:cs="Roboto Mono"/>
          <w:i/>
          <w:sz w:val="18"/>
          <w:szCs w:val="18"/>
        </w:rPr>
        <w:t>для</w:t>
      </w:r>
      <w:r>
        <w:rPr>
          <w:rFonts w:ascii="Roboto Mono" w:eastAsia="Roboto Mono" w:hAnsi="Roboto Mono" w:cs="Roboto Mono"/>
          <w:i/>
          <w:sz w:val="18"/>
          <w:szCs w:val="18"/>
          <w:lang w:val="en-US"/>
        </w:rPr>
        <w:t xml:space="preserve"> </w:t>
      </w:r>
      <w:r>
        <w:rPr>
          <w:rFonts w:ascii="Roboto Mono" w:eastAsia="Roboto Mono" w:hAnsi="Roboto Mono" w:cs="Roboto Mono"/>
          <w:i/>
          <w:sz w:val="18"/>
          <w:szCs w:val="18"/>
        </w:rPr>
        <w:t>обновления</w:t>
      </w:r>
      <w:r>
        <w:rPr>
          <w:rFonts w:ascii="Roboto Mono" w:eastAsia="Roboto Mono" w:hAnsi="Roboto Mono" w:cs="Roboto Mono"/>
          <w:i/>
          <w:sz w:val="18"/>
          <w:szCs w:val="18"/>
          <w:lang w:val="en-US"/>
        </w:rPr>
        <w:t xml:space="preserve"> </w:t>
      </w:r>
      <w:r>
        <w:rPr>
          <w:rFonts w:ascii="Roboto Mono" w:eastAsia="Roboto Mono" w:hAnsi="Roboto Mono" w:cs="Roboto Mono"/>
          <w:i/>
          <w:sz w:val="18"/>
          <w:szCs w:val="18"/>
        </w:rPr>
        <w:t>имени</w:t>
      </w:r>
      <w:r>
        <w:rPr>
          <w:rFonts w:ascii="Roboto Mono" w:eastAsia="Roboto Mono" w:hAnsi="Roboto Mono" w:cs="Roboto Mono"/>
          <w:i/>
          <w:sz w:val="18"/>
          <w:szCs w:val="18"/>
          <w:lang w:val="en-US"/>
        </w:rPr>
        <w:t xml:space="preserve"> </w:t>
      </w:r>
      <w:r>
        <w:rPr>
          <w:rFonts w:ascii="Roboto Mono" w:eastAsia="Roboto Mono" w:hAnsi="Roboto Mono" w:cs="Roboto Mono"/>
          <w:i/>
          <w:sz w:val="18"/>
          <w:szCs w:val="18"/>
        </w:rPr>
        <w:t>системы</w:t>
      </w:r>
      <w:r>
        <w:rPr>
          <w:rFonts w:ascii="Roboto Mono" w:eastAsia="Roboto Mono" w:hAnsi="Roboto Mono" w:cs="Roboto Mono"/>
          <w:i/>
          <w:sz w:val="18"/>
          <w:szCs w:val="18"/>
          <w:lang w:val="en-US"/>
        </w:rPr>
        <w:t>.</w:t>
      </w:r>
    </w:p>
    <w:p w14:paraId="72E116A0" w14:textId="77777777" w:rsidR="00FA596F" w:rsidRPr="00CD2A53" w:rsidRDefault="00000000">
      <w:pPr>
        <w:pStyle w:val="Standard"/>
        <w:rPr>
          <w:lang w:val="en-US"/>
        </w:rPr>
      </w:pPr>
      <w:r>
        <w:rPr>
          <w:rFonts w:ascii="Roboto Mono" w:eastAsia="Roboto Mono" w:hAnsi="Roboto Mono" w:cs="Roboto Mono"/>
          <w:i/>
          <w:sz w:val="18"/>
          <w:szCs w:val="18"/>
          <w:lang w:val="en-US"/>
        </w:rPr>
        <w:t>sleep 60</w:t>
      </w:r>
    </w:p>
    <w:p w14:paraId="402DE7D8" w14:textId="77777777" w:rsidR="00FA596F" w:rsidRDefault="00FA596F">
      <w:pPr>
        <w:pStyle w:val="Standard"/>
        <w:rPr>
          <w:rFonts w:ascii="Roboto Mono" w:eastAsia="Roboto Mono" w:hAnsi="Roboto Mono" w:cs="Roboto Mono"/>
          <w:i/>
          <w:sz w:val="18"/>
          <w:szCs w:val="18"/>
          <w:lang w:val="en-US"/>
        </w:rPr>
      </w:pPr>
    </w:p>
    <w:p w14:paraId="3C241CB7" w14:textId="77777777" w:rsidR="00FA596F" w:rsidRPr="00CD2A53" w:rsidRDefault="00000000">
      <w:pPr>
        <w:pStyle w:val="Standard"/>
        <w:rPr>
          <w:lang w:val="en-US"/>
        </w:rPr>
      </w:pPr>
      <w:r>
        <w:rPr>
          <w:rFonts w:ascii="Roboto Mono" w:eastAsia="Roboto Mono" w:hAnsi="Roboto Mono" w:cs="Roboto Mono"/>
          <w:i/>
          <w:sz w:val="18"/>
          <w:szCs w:val="18"/>
          <w:lang w:val="en-US"/>
        </w:rPr>
        <w:t>modprobe ocfs2_dlmfs</w:t>
      </w:r>
    </w:p>
    <w:p w14:paraId="506E6AC0" w14:textId="77777777" w:rsidR="00FA596F" w:rsidRPr="00CD2A53" w:rsidRDefault="00000000">
      <w:pPr>
        <w:pStyle w:val="Standard"/>
        <w:rPr>
          <w:lang w:val="en-US"/>
        </w:rPr>
      </w:pPr>
      <w:r>
        <w:rPr>
          <w:rFonts w:ascii="Roboto Mono" w:eastAsia="Roboto Mono" w:hAnsi="Roboto Mono" w:cs="Roboto Mono"/>
          <w:i/>
          <w:sz w:val="18"/>
          <w:szCs w:val="18"/>
          <w:lang w:val="en-US"/>
        </w:rPr>
        <w:t>modprobe ocfs2_stack_o2cb</w:t>
      </w:r>
    </w:p>
    <w:p w14:paraId="37023286" w14:textId="77777777" w:rsidR="00FA596F" w:rsidRPr="00CD2A53" w:rsidRDefault="00000000">
      <w:pPr>
        <w:pStyle w:val="Standard"/>
        <w:rPr>
          <w:lang w:val="en-US"/>
        </w:rPr>
      </w:pPr>
      <w:r>
        <w:rPr>
          <w:rFonts w:ascii="Roboto Mono" w:eastAsia="Roboto Mono" w:hAnsi="Roboto Mono" w:cs="Roboto Mono"/>
          <w:i/>
          <w:sz w:val="18"/>
          <w:szCs w:val="18"/>
          <w:lang w:val="en-US"/>
        </w:rPr>
        <w:t>modprobe ocfs2_dlm</w:t>
      </w:r>
    </w:p>
    <w:p w14:paraId="6A59124C" w14:textId="77777777" w:rsidR="00FA596F" w:rsidRPr="00CD2A53" w:rsidRDefault="00000000">
      <w:pPr>
        <w:pStyle w:val="Standard"/>
        <w:rPr>
          <w:lang w:val="en-US"/>
        </w:rPr>
      </w:pPr>
      <w:r>
        <w:rPr>
          <w:rFonts w:ascii="Roboto Mono" w:eastAsia="Roboto Mono" w:hAnsi="Roboto Mono" w:cs="Roboto Mono"/>
          <w:i/>
          <w:sz w:val="18"/>
          <w:szCs w:val="18"/>
          <w:lang w:val="en-US"/>
        </w:rPr>
        <w:t>modprobe ocfs2_nodemanager</w:t>
      </w:r>
    </w:p>
    <w:p w14:paraId="761FE2B8" w14:textId="77777777" w:rsidR="00FA596F" w:rsidRPr="00CD2A53" w:rsidRDefault="00000000">
      <w:pPr>
        <w:pStyle w:val="Standard"/>
        <w:rPr>
          <w:lang w:val="en-US"/>
        </w:rPr>
      </w:pPr>
      <w:r>
        <w:rPr>
          <w:rFonts w:ascii="Roboto Mono" w:eastAsia="Roboto Mono" w:hAnsi="Roboto Mono" w:cs="Roboto Mono"/>
          <w:i/>
          <w:sz w:val="18"/>
          <w:szCs w:val="18"/>
          <w:lang w:val="en-US"/>
        </w:rPr>
        <w:t>echo "ocfs2</w:t>
      </w:r>
    </w:p>
    <w:p w14:paraId="4049A960" w14:textId="77777777" w:rsidR="00FA596F" w:rsidRPr="00CD2A53" w:rsidRDefault="00000000">
      <w:pPr>
        <w:pStyle w:val="Standard"/>
        <w:rPr>
          <w:lang w:val="en-US"/>
        </w:rPr>
      </w:pPr>
      <w:r>
        <w:rPr>
          <w:rFonts w:ascii="Roboto Mono" w:eastAsia="Roboto Mono" w:hAnsi="Roboto Mono" w:cs="Roboto Mono"/>
          <w:i/>
          <w:sz w:val="18"/>
          <w:szCs w:val="18"/>
          <w:lang w:val="en-US"/>
        </w:rPr>
        <w:t>ocfs2_dlmfs</w:t>
      </w:r>
    </w:p>
    <w:p w14:paraId="64F39D84" w14:textId="77777777" w:rsidR="00FA596F" w:rsidRPr="00CD2A53" w:rsidRDefault="00000000">
      <w:pPr>
        <w:pStyle w:val="Standard"/>
        <w:rPr>
          <w:lang w:val="en-US"/>
        </w:rPr>
      </w:pPr>
      <w:r>
        <w:rPr>
          <w:rFonts w:ascii="Roboto Mono" w:eastAsia="Roboto Mono" w:hAnsi="Roboto Mono" w:cs="Roboto Mono"/>
          <w:i/>
          <w:sz w:val="18"/>
          <w:szCs w:val="18"/>
          <w:lang w:val="en-US"/>
        </w:rPr>
        <w:t>ocfs2_stack_o2cb</w:t>
      </w:r>
    </w:p>
    <w:p w14:paraId="70EEC264" w14:textId="77777777" w:rsidR="00FA596F" w:rsidRPr="00CD2A53" w:rsidRDefault="00000000">
      <w:pPr>
        <w:pStyle w:val="Standard"/>
        <w:rPr>
          <w:lang w:val="en-US"/>
        </w:rPr>
      </w:pPr>
      <w:r>
        <w:rPr>
          <w:rFonts w:ascii="Roboto Mono" w:eastAsia="Roboto Mono" w:hAnsi="Roboto Mono" w:cs="Roboto Mono"/>
          <w:i/>
          <w:sz w:val="18"/>
          <w:szCs w:val="18"/>
          <w:lang w:val="en-US"/>
        </w:rPr>
        <w:t>ocfs2_dlm</w:t>
      </w:r>
    </w:p>
    <w:p w14:paraId="12A476AF" w14:textId="77777777" w:rsidR="00FA596F" w:rsidRPr="00CD2A53" w:rsidRDefault="00000000">
      <w:pPr>
        <w:pStyle w:val="Standard"/>
        <w:rPr>
          <w:lang w:val="en-US"/>
        </w:rPr>
      </w:pPr>
      <w:r>
        <w:rPr>
          <w:rFonts w:ascii="Roboto Mono" w:eastAsia="Roboto Mono" w:hAnsi="Roboto Mono" w:cs="Roboto Mono"/>
          <w:i/>
          <w:sz w:val="18"/>
          <w:szCs w:val="18"/>
          <w:lang w:val="en-US"/>
        </w:rPr>
        <w:t>ocfs2_nodemanager</w:t>
      </w:r>
    </w:p>
    <w:p w14:paraId="4A69D0E5" w14:textId="77777777" w:rsidR="00FA596F" w:rsidRPr="00CD2A53" w:rsidRDefault="00000000">
      <w:pPr>
        <w:pStyle w:val="Standard"/>
        <w:rPr>
          <w:lang w:val="en-US"/>
        </w:rPr>
      </w:pPr>
      <w:r>
        <w:rPr>
          <w:rFonts w:ascii="Roboto Mono" w:eastAsia="Roboto Mono" w:hAnsi="Roboto Mono" w:cs="Roboto Mono"/>
          <w:i/>
          <w:sz w:val="18"/>
          <w:szCs w:val="18"/>
          <w:lang w:val="en-US"/>
        </w:rPr>
        <w:t>" &gt; /etc/modules-load.d/ocfs.conf</w:t>
      </w:r>
    </w:p>
    <w:p w14:paraId="587FB94E" w14:textId="77777777" w:rsidR="00FA596F" w:rsidRDefault="00FA596F">
      <w:pPr>
        <w:pStyle w:val="Standard"/>
        <w:rPr>
          <w:rFonts w:ascii="Roboto Mono" w:eastAsia="Roboto Mono" w:hAnsi="Roboto Mono" w:cs="Roboto Mono"/>
          <w:i/>
          <w:sz w:val="18"/>
          <w:szCs w:val="18"/>
          <w:lang w:val="en-US"/>
        </w:rPr>
      </w:pPr>
    </w:p>
    <w:p w14:paraId="36F4D68E" w14:textId="77777777" w:rsidR="00FA596F" w:rsidRPr="00CD2A53" w:rsidRDefault="00000000">
      <w:pPr>
        <w:pStyle w:val="Standard"/>
        <w:rPr>
          <w:lang w:val="en-US"/>
        </w:rPr>
      </w:pPr>
      <w:r>
        <w:rPr>
          <w:rFonts w:ascii="Roboto Mono" w:eastAsia="Roboto Mono" w:hAnsi="Roboto Mono" w:cs="Roboto Mono"/>
          <w:i/>
          <w:sz w:val="18"/>
          <w:szCs w:val="18"/>
          <w:lang w:val="en-US"/>
        </w:rPr>
        <w:t>i=0</w:t>
      </w:r>
    </w:p>
    <w:p w14:paraId="69D7CAAB" w14:textId="77777777" w:rsidR="00FA596F" w:rsidRPr="00CD2A53" w:rsidRDefault="00000000">
      <w:pPr>
        <w:pStyle w:val="Standard"/>
        <w:rPr>
          <w:lang w:val="en-US"/>
        </w:rPr>
      </w:pPr>
      <w:r>
        <w:rPr>
          <w:rFonts w:ascii="Roboto Mono" w:eastAsia="Roboto Mono" w:hAnsi="Roboto Mono" w:cs="Roboto Mono"/>
          <w:i/>
          <w:sz w:val="18"/>
          <w:szCs w:val="18"/>
          <w:lang w:val="en-US"/>
        </w:rPr>
        <w:t>for ocfs2_ip in $OCFS2_IPS</w:t>
      </w:r>
    </w:p>
    <w:p w14:paraId="1686EE18" w14:textId="77777777" w:rsidR="00FA596F" w:rsidRPr="00CD2A53" w:rsidRDefault="00000000">
      <w:pPr>
        <w:pStyle w:val="Standard"/>
        <w:rPr>
          <w:lang w:val="en-US"/>
        </w:rPr>
      </w:pPr>
      <w:r>
        <w:rPr>
          <w:rFonts w:ascii="Roboto Mono" w:eastAsia="Roboto Mono" w:hAnsi="Roboto Mono" w:cs="Roboto Mono"/>
          <w:i/>
          <w:sz w:val="18"/>
          <w:szCs w:val="18"/>
          <w:lang w:val="en-US"/>
        </w:rPr>
        <w:t>do</w:t>
      </w:r>
    </w:p>
    <w:p w14:paraId="5168DEBE"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if [ "$i" = "0" ]; then</w:t>
      </w:r>
    </w:p>
    <w:p w14:paraId="3F35F890"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masterip=$ocfs2_ip</w:t>
      </w:r>
    </w:p>
    <w:p w14:paraId="148D887A"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fi</w:t>
      </w:r>
    </w:p>
    <w:p w14:paraId="14B973D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if [ "$ocfs2_ip" = "$IP" ] &amp;&amp; [ $i -eq "0" ]; then</w:t>
      </w:r>
    </w:p>
    <w:p w14:paraId="299D7F1B"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wait &gt; /etc/ocfs2/ocfs2.status</w:t>
      </w:r>
    </w:p>
    <w:p w14:paraId="1A2208A6" w14:textId="77777777" w:rsidR="00FA596F" w:rsidRDefault="00000000">
      <w:pPr>
        <w:pStyle w:val="Standard"/>
      </w:pPr>
      <w:r>
        <w:rPr>
          <w:rFonts w:ascii="Roboto Mono" w:eastAsia="Roboto Mono" w:hAnsi="Roboto Mono" w:cs="Roboto Mono"/>
          <w:i/>
          <w:sz w:val="18"/>
          <w:szCs w:val="18"/>
          <w:lang w:val="en-US"/>
        </w:rPr>
        <w:t xml:space="preserve">        </w:t>
      </w:r>
      <w:r>
        <w:rPr>
          <w:rFonts w:ascii="Roboto Mono" w:eastAsia="Roboto Mono" w:hAnsi="Roboto Mono" w:cs="Roboto Mono"/>
          <w:i/>
          <w:sz w:val="18"/>
          <w:szCs w:val="18"/>
        </w:rPr>
        <w:t>#ожидаем готовности остальных узлов</w:t>
      </w:r>
    </w:p>
    <w:p w14:paraId="26B299FA" w14:textId="77777777" w:rsidR="00FA596F" w:rsidRDefault="00000000">
      <w:pPr>
        <w:pStyle w:val="Standard"/>
      </w:pPr>
      <w:r>
        <w:rPr>
          <w:rFonts w:ascii="Roboto Mono" w:eastAsia="Roboto Mono" w:hAnsi="Roboto Mono" w:cs="Roboto Mono"/>
          <w:i/>
          <w:sz w:val="18"/>
          <w:szCs w:val="18"/>
        </w:rPr>
        <w:t xml:space="preserve">        for ip in $OCFS2_IPS</w:t>
      </w:r>
    </w:p>
    <w:p w14:paraId="2CC9E536" w14:textId="77777777" w:rsidR="00FA596F" w:rsidRPr="00CD2A53" w:rsidRDefault="00000000">
      <w:pPr>
        <w:pStyle w:val="Standard"/>
        <w:rPr>
          <w:lang w:val="en-US"/>
        </w:rPr>
      </w:pPr>
      <w:r>
        <w:rPr>
          <w:rFonts w:ascii="Roboto Mono" w:eastAsia="Roboto Mono" w:hAnsi="Roboto Mono" w:cs="Roboto Mono"/>
          <w:i/>
          <w:sz w:val="18"/>
          <w:szCs w:val="18"/>
        </w:rPr>
        <w:t xml:space="preserve">        </w:t>
      </w:r>
      <w:r>
        <w:rPr>
          <w:rFonts w:ascii="Roboto Mono" w:eastAsia="Roboto Mono" w:hAnsi="Roboto Mono" w:cs="Roboto Mono"/>
          <w:i/>
          <w:sz w:val="18"/>
          <w:szCs w:val="18"/>
          <w:lang w:val="en-US"/>
        </w:rPr>
        <w:t>do</w:t>
      </w:r>
    </w:p>
    <w:p w14:paraId="586B16D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if [ ! "$ip" = "$IP" ]; then</w:t>
      </w:r>
    </w:p>
    <w:p w14:paraId="1F58283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status=$(ssh -oStrictHostKeyChecking=no root@$ip "cat /etc/ocfs2/ocfs2.status")</w:t>
      </w:r>
    </w:p>
    <w:p w14:paraId="140BDEB0"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while [ ! $status = "wait" ]</w:t>
      </w:r>
    </w:p>
    <w:p w14:paraId="266AC07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w:t>
      </w:r>
    </w:p>
    <w:p w14:paraId="68661D0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sleep 10</w:t>
      </w:r>
    </w:p>
    <w:p w14:paraId="307444D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status=$(ssh -oStrictHostKeyChecking=no root@$ip "cat /etc/ocfs2/ocfs2.status")</w:t>
      </w:r>
    </w:p>
    <w:p w14:paraId="77811DBA" w14:textId="77777777" w:rsidR="00FA596F" w:rsidRDefault="00000000">
      <w:pPr>
        <w:pStyle w:val="Standard"/>
      </w:pPr>
      <w:r>
        <w:rPr>
          <w:rFonts w:ascii="Roboto Mono" w:eastAsia="Roboto Mono" w:hAnsi="Roboto Mono" w:cs="Roboto Mono"/>
          <w:i/>
          <w:sz w:val="18"/>
          <w:szCs w:val="18"/>
          <w:lang w:val="en-US"/>
        </w:rPr>
        <w:t xml:space="preserve">                </w:t>
      </w:r>
      <w:r>
        <w:rPr>
          <w:rFonts w:ascii="Roboto Mono" w:eastAsia="Roboto Mono" w:hAnsi="Roboto Mono" w:cs="Roboto Mono"/>
          <w:i/>
          <w:sz w:val="18"/>
          <w:szCs w:val="18"/>
        </w:rPr>
        <w:t>done</w:t>
      </w:r>
    </w:p>
    <w:p w14:paraId="2F5E68EC" w14:textId="77777777" w:rsidR="00FA596F" w:rsidRDefault="00000000">
      <w:pPr>
        <w:pStyle w:val="Standard"/>
      </w:pPr>
      <w:r>
        <w:rPr>
          <w:rFonts w:ascii="Roboto Mono" w:eastAsia="Roboto Mono" w:hAnsi="Roboto Mono" w:cs="Roboto Mono"/>
          <w:i/>
          <w:sz w:val="18"/>
          <w:szCs w:val="18"/>
        </w:rPr>
        <w:t xml:space="preserve">            fi</w:t>
      </w:r>
    </w:p>
    <w:p w14:paraId="53EC056B" w14:textId="77777777" w:rsidR="00FA596F" w:rsidRDefault="00000000">
      <w:pPr>
        <w:pStyle w:val="Standard"/>
      </w:pPr>
      <w:r>
        <w:rPr>
          <w:rFonts w:ascii="Roboto Mono" w:eastAsia="Roboto Mono" w:hAnsi="Roboto Mono" w:cs="Roboto Mono"/>
          <w:i/>
          <w:sz w:val="18"/>
          <w:szCs w:val="18"/>
        </w:rPr>
        <w:t xml:space="preserve">        done</w:t>
      </w:r>
    </w:p>
    <w:p w14:paraId="2098B1FD" w14:textId="77777777" w:rsidR="00FA596F" w:rsidRDefault="00000000">
      <w:pPr>
        <w:pStyle w:val="Standard"/>
      </w:pPr>
      <w:r>
        <w:rPr>
          <w:rFonts w:ascii="Roboto Mono" w:eastAsia="Roboto Mono" w:hAnsi="Roboto Mono" w:cs="Roboto Mono"/>
          <w:i/>
          <w:sz w:val="18"/>
          <w:szCs w:val="18"/>
        </w:rPr>
        <w:t xml:space="preserve">        #создаем кластер ocfs2</w:t>
      </w:r>
    </w:p>
    <w:p w14:paraId="1CF101C4" w14:textId="77777777" w:rsidR="00FA596F" w:rsidRPr="00CD2A53" w:rsidRDefault="00000000">
      <w:pPr>
        <w:pStyle w:val="Standard"/>
        <w:rPr>
          <w:lang w:val="en-US"/>
        </w:rPr>
      </w:pPr>
      <w:r>
        <w:rPr>
          <w:rFonts w:ascii="Roboto Mono" w:eastAsia="Roboto Mono" w:hAnsi="Roboto Mono" w:cs="Roboto Mono"/>
          <w:i/>
          <w:sz w:val="18"/>
          <w:szCs w:val="18"/>
        </w:rPr>
        <w:t xml:space="preserve">        </w:t>
      </w:r>
      <w:r>
        <w:rPr>
          <w:rFonts w:ascii="Roboto Mono" w:eastAsia="Roboto Mono" w:hAnsi="Roboto Mono" w:cs="Roboto Mono"/>
          <w:i/>
          <w:sz w:val="18"/>
          <w:szCs w:val="18"/>
          <w:lang w:val="en-US"/>
        </w:rPr>
        <w:t>o2cb add-cluster $OCFS2_CLUSTER_NAME</w:t>
      </w:r>
    </w:p>
    <w:p w14:paraId="64DD814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for ip in $OCFS2_IPS</w:t>
      </w:r>
    </w:p>
    <w:p w14:paraId="20B5B97E"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w:t>
      </w:r>
    </w:p>
    <w:p w14:paraId="7699E6CB"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hstnm=$(ssh -oStrictHostKeyChecking=no root@$ip "cat /etc/hostname")</w:t>
      </w:r>
    </w:p>
    <w:p w14:paraId="0937F9A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while [ "a$hstnm" = "a" ]</w:t>
      </w:r>
    </w:p>
    <w:p w14:paraId="4371318B"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w:t>
      </w:r>
    </w:p>
    <w:p w14:paraId="68866BF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sleep 5</w:t>
      </w:r>
    </w:p>
    <w:p w14:paraId="07E91E6E"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hstnm=$(ssh -oStrictHostKeyChecking=no root@$ip "cat /etc/hostname")</w:t>
      </w:r>
    </w:p>
    <w:p w14:paraId="154115D0"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done</w:t>
      </w:r>
    </w:p>
    <w:p w14:paraId="7CEE9AB6" w14:textId="77777777" w:rsidR="00FA596F" w:rsidRPr="00CD2A53" w:rsidRDefault="00000000">
      <w:pPr>
        <w:pStyle w:val="Standard"/>
        <w:rPr>
          <w:lang w:val="en-US"/>
        </w:rPr>
      </w:pPr>
      <w:r>
        <w:rPr>
          <w:rFonts w:ascii="Roboto Mono" w:eastAsia="Roboto Mono" w:hAnsi="Roboto Mono" w:cs="Roboto Mono"/>
          <w:i/>
          <w:sz w:val="18"/>
          <w:szCs w:val="18"/>
          <w:lang w:val="en-US"/>
        </w:rPr>
        <w:lastRenderedPageBreak/>
        <w:t xml:space="preserve">            echo $ip $hstnm &gt;&gt; /etc/hosts</w:t>
      </w:r>
    </w:p>
    <w:p w14:paraId="68B2234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$ip $hstnm &gt;&gt; /etc/ocfs2/hosts</w:t>
      </w:r>
    </w:p>
    <w:p w14:paraId="14FFB7F4"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o2cb add-node $OCFS2_CLUSTER_NAME $hstnm --ip $ip</w:t>
      </w:r>
    </w:p>
    <w:p w14:paraId="3140D3B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done</w:t>
      </w:r>
    </w:p>
    <w:p w14:paraId="1F073002"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o2cb register-cluster $OCFS2_CLUSTER_NAME</w:t>
      </w:r>
    </w:p>
    <w:p w14:paraId="71C9815C"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o2cb start-heartbeat $OCFS2_CLUSTER_NAME</w:t>
      </w:r>
    </w:p>
    <w:p w14:paraId="5A748EF2"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mkfs.ocfs2 --cluster-stack=o2cb --cluster-name=$OCFS2_CLUSTER_NAME --fs-features=xattr /dev/vdb</w:t>
      </w:r>
    </w:p>
    <w:p w14:paraId="449CC2BD"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create &gt; /etc/ocfs2/ocfs2.status</w:t>
      </w:r>
    </w:p>
    <w:p w14:paraId="4CE7AAEB"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fi</w:t>
      </w:r>
    </w:p>
    <w:p w14:paraId="6E94E68A"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if [ "$ocfs2_ip" = "$IP" ] &amp;&amp; [ $i -gt "0" ]; then</w:t>
      </w:r>
    </w:p>
    <w:p w14:paraId="615D2EEC"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wait &gt; /etc/ocfs2/ocfs2.status</w:t>
      </w:r>
    </w:p>
    <w:p w14:paraId="4EDDF810"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status=$(ssh -oStrictHostKeyChecking=no root@$masterip "cat /etc/ocfs2/ocfs2.status")</w:t>
      </w:r>
    </w:p>
    <w:p w14:paraId="34825FF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while [ -z $status ] || [ ! $status = "create" ]</w:t>
      </w:r>
    </w:p>
    <w:p w14:paraId="08A884FD"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w:t>
      </w:r>
    </w:p>
    <w:p w14:paraId="440293DC"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status $status</w:t>
      </w:r>
    </w:p>
    <w:p w14:paraId="31EF305F"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sleep 10</w:t>
      </w:r>
    </w:p>
    <w:p w14:paraId="401F70FF"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status=$(ssh -oStrictHostKeyChecking=no root@$masterip "cat /etc/ocfs2/ocfs2.status")</w:t>
      </w:r>
    </w:p>
    <w:p w14:paraId="113EC13A"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done</w:t>
      </w:r>
    </w:p>
    <w:p w14:paraId="2F8798B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status $status</w:t>
      </w:r>
    </w:p>
    <w:p w14:paraId="7FF9E191"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scp root@$masterip:/etc/ocfs2/hosts /etc/ocfs2</w:t>
      </w:r>
    </w:p>
    <w:p w14:paraId="304F700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cat /etc/ocfs2/hosts &gt;&gt; /etc/hosts</w:t>
      </w:r>
    </w:p>
    <w:p w14:paraId="7288F22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scp $masterip:/etc/ocfs2/cluster.conf /etc/ocfs2</w:t>
      </w:r>
    </w:p>
    <w:p w14:paraId="0ABE1AC2"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echo create &gt; /etc/ocfs2/ocfs2.status</w:t>
      </w:r>
    </w:p>
    <w:p w14:paraId="3A1549A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fi</w:t>
      </w:r>
    </w:p>
    <w:p w14:paraId="5DB6BECA"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let i=$i+1</w:t>
      </w:r>
    </w:p>
    <w:p w14:paraId="46C23DA6" w14:textId="77777777" w:rsidR="00FA596F" w:rsidRPr="00CD2A53" w:rsidRDefault="00000000">
      <w:pPr>
        <w:pStyle w:val="Standard"/>
        <w:rPr>
          <w:lang w:val="en-US"/>
        </w:rPr>
      </w:pPr>
      <w:r>
        <w:rPr>
          <w:rFonts w:ascii="Roboto Mono" w:eastAsia="Roboto Mono" w:hAnsi="Roboto Mono" w:cs="Roboto Mono"/>
          <w:i/>
          <w:sz w:val="18"/>
          <w:szCs w:val="18"/>
          <w:lang w:val="en-US"/>
        </w:rPr>
        <w:t>done</w:t>
      </w:r>
    </w:p>
    <w:p w14:paraId="24C3E33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t>
      </w:r>
    </w:p>
    <w:p w14:paraId="09F0B3FD" w14:textId="77777777" w:rsidR="00FA596F" w:rsidRPr="00CD2A53" w:rsidRDefault="00000000">
      <w:pPr>
        <w:pStyle w:val="Standard"/>
        <w:rPr>
          <w:lang w:val="en-US"/>
        </w:rPr>
      </w:pPr>
      <w:r>
        <w:rPr>
          <w:rFonts w:ascii="Roboto Mono" w:eastAsia="Roboto Mono" w:hAnsi="Roboto Mono" w:cs="Roboto Mono"/>
          <w:i/>
          <w:sz w:val="18"/>
          <w:szCs w:val="18"/>
          <w:lang w:val="en-US"/>
        </w:rPr>
        <w:t>sleep 20</w:t>
      </w:r>
    </w:p>
    <w:p w14:paraId="72359FD0"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t>
      </w:r>
    </w:p>
    <w:p w14:paraId="0E40E387" w14:textId="77777777" w:rsidR="00FA596F" w:rsidRPr="00CD2A53" w:rsidRDefault="00000000">
      <w:pPr>
        <w:pStyle w:val="Standard"/>
        <w:rPr>
          <w:lang w:val="en-US"/>
        </w:rPr>
      </w:pPr>
      <w:r>
        <w:rPr>
          <w:rFonts w:ascii="Roboto Mono" w:eastAsia="Roboto Mono" w:hAnsi="Roboto Mono" w:cs="Roboto Mono"/>
          <w:i/>
          <w:sz w:val="18"/>
          <w:szCs w:val="18"/>
          <w:lang w:val="en-US"/>
        </w:rPr>
        <w:t>sed -i "s/^O2CB_ENABLED.*/O2CB_ENABLED=\"true\"/" /etc/default/o2cb</w:t>
      </w:r>
    </w:p>
    <w:p w14:paraId="6A657A59" w14:textId="77777777" w:rsidR="00FA596F" w:rsidRPr="00CD2A53" w:rsidRDefault="00000000">
      <w:pPr>
        <w:pStyle w:val="Standard"/>
        <w:rPr>
          <w:lang w:val="en-US"/>
        </w:rPr>
      </w:pPr>
      <w:r>
        <w:rPr>
          <w:rFonts w:ascii="Roboto Mono" w:eastAsia="Roboto Mono" w:hAnsi="Roboto Mono" w:cs="Roboto Mono"/>
          <w:i/>
          <w:sz w:val="18"/>
          <w:szCs w:val="18"/>
          <w:lang w:val="en-US"/>
        </w:rPr>
        <w:t>sed -i "s/^O2CB_BOOTCLUSTER.*/O2CB_BOOTCLUSTER=\"$OCFS2_CLUSTER_NAME\"/" /etc/default/o2cb</w:t>
      </w:r>
    </w:p>
    <w:p w14:paraId="52138D09" w14:textId="77777777" w:rsidR="00FA596F" w:rsidRPr="00CD2A53" w:rsidRDefault="00000000">
      <w:pPr>
        <w:pStyle w:val="Standard"/>
        <w:rPr>
          <w:lang w:val="en-US"/>
        </w:rPr>
      </w:pPr>
      <w:r>
        <w:rPr>
          <w:rFonts w:ascii="Roboto Mono" w:eastAsia="Roboto Mono" w:hAnsi="Roboto Mono" w:cs="Roboto Mono"/>
          <w:i/>
          <w:sz w:val="18"/>
          <w:szCs w:val="18"/>
          <w:lang w:val="en-US"/>
        </w:rPr>
        <w:t>DEBIAN_FRONTEND=noninteractive dpkg-reconfigure ocfs2-tools</w:t>
      </w:r>
    </w:p>
    <w:p w14:paraId="531670E7" w14:textId="77777777" w:rsidR="00FA596F" w:rsidRPr="00CD2A53" w:rsidRDefault="00000000">
      <w:pPr>
        <w:pStyle w:val="Standard"/>
        <w:rPr>
          <w:lang w:val="en-US"/>
        </w:rPr>
      </w:pPr>
      <w:r>
        <w:rPr>
          <w:rFonts w:ascii="Roboto Mono" w:eastAsia="Roboto Mono" w:hAnsi="Roboto Mono" w:cs="Roboto Mono"/>
          <w:i/>
          <w:sz w:val="18"/>
          <w:szCs w:val="18"/>
          <w:lang w:val="en-US"/>
        </w:rPr>
        <w:t>sed -i "s/^O2CB_ENABLED.*/O2CB_ENABLED=\"true\"/" /etc/default/o2cb</w:t>
      </w:r>
    </w:p>
    <w:p w14:paraId="1EF63792" w14:textId="77777777" w:rsidR="00FA596F" w:rsidRPr="00CD2A53" w:rsidRDefault="00000000">
      <w:pPr>
        <w:pStyle w:val="Standard"/>
        <w:rPr>
          <w:lang w:val="en-US"/>
        </w:rPr>
      </w:pPr>
      <w:r>
        <w:rPr>
          <w:rFonts w:ascii="Roboto Mono" w:eastAsia="Roboto Mono" w:hAnsi="Roboto Mono" w:cs="Roboto Mono"/>
          <w:i/>
          <w:sz w:val="18"/>
          <w:szCs w:val="18"/>
          <w:lang w:val="en-US"/>
        </w:rPr>
        <w:t>sed -i "s/^O2CB_BOOTCLUSTER.*/O2CB_BOOTCLUSTER=\"$OCFS2_CLUSTER_NAME\"/" /etc/default/o2cb</w:t>
      </w:r>
    </w:p>
    <w:p w14:paraId="66BE93DC" w14:textId="77777777" w:rsidR="00FA596F" w:rsidRPr="00CD2A53" w:rsidRDefault="00000000">
      <w:pPr>
        <w:pStyle w:val="Standard"/>
        <w:rPr>
          <w:lang w:val="en-US"/>
        </w:rPr>
      </w:pPr>
      <w:r>
        <w:rPr>
          <w:rFonts w:ascii="Roboto Mono" w:eastAsia="Roboto Mono" w:hAnsi="Roboto Mono" w:cs="Roboto Mono"/>
          <w:i/>
          <w:sz w:val="18"/>
          <w:szCs w:val="18"/>
          <w:lang w:val="en-US"/>
        </w:rPr>
        <w:t>sync</w:t>
      </w:r>
    </w:p>
    <w:p w14:paraId="383B4520" w14:textId="77777777" w:rsidR="00FA596F" w:rsidRPr="00CD2A53" w:rsidRDefault="00000000">
      <w:pPr>
        <w:pStyle w:val="Standard"/>
        <w:rPr>
          <w:lang w:val="en-US"/>
        </w:rPr>
      </w:pPr>
      <w:r>
        <w:rPr>
          <w:rFonts w:ascii="Roboto Mono" w:eastAsia="Roboto Mono" w:hAnsi="Roboto Mono" w:cs="Roboto Mono"/>
          <w:i/>
          <w:sz w:val="18"/>
          <w:szCs w:val="18"/>
          <w:lang w:val="en-US"/>
        </w:rPr>
        <w:t>systemctl restart o2cb</w:t>
      </w:r>
    </w:p>
    <w:p w14:paraId="54D7AD2C" w14:textId="77777777" w:rsidR="00FA596F" w:rsidRPr="00CD2A53" w:rsidRDefault="00000000">
      <w:pPr>
        <w:pStyle w:val="Standard"/>
        <w:rPr>
          <w:lang w:val="en-US"/>
        </w:rPr>
      </w:pPr>
      <w:r>
        <w:rPr>
          <w:rFonts w:ascii="Roboto Mono" w:eastAsia="Roboto Mono" w:hAnsi="Roboto Mono" w:cs="Roboto Mono"/>
          <w:i/>
          <w:sz w:val="18"/>
          <w:szCs w:val="18"/>
          <w:lang w:val="en-US"/>
        </w:rPr>
        <w:t>echo &gt; /etc/ocfs2/cluster.conf.done</w:t>
      </w:r>
    </w:p>
    <w:p w14:paraId="711B54F0" w14:textId="77777777" w:rsidR="00FA596F" w:rsidRPr="00CD2A53" w:rsidRDefault="00000000">
      <w:pPr>
        <w:pStyle w:val="Standard"/>
        <w:rPr>
          <w:lang w:val="en-US"/>
        </w:rPr>
      </w:pPr>
      <w:r>
        <w:rPr>
          <w:rFonts w:ascii="Roboto Mono" w:eastAsia="Roboto Mono" w:hAnsi="Roboto Mono" w:cs="Roboto Mono"/>
          <w:i/>
          <w:sz w:val="18"/>
          <w:szCs w:val="18"/>
          <w:lang w:val="en-US"/>
        </w:rPr>
        <w:t>cat /etc/ocfs2/cluster.conf</w:t>
      </w:r>
    </w:p>
    <w:p w14:paraId="409660DE" w14:textId="77777777" w:rsidR="00FA596F" w:rsidRPr="00CD2A53" w:rsidRDefault="00000000">
      <w:pPr>
        <w:pStyle w:val="Standard"/>
        <w:rPr>
          <w:lang w:val="en-US"/>
        </w:rPr>
      </w:pPr>
      <w:r>
        <w:rPr>
          <w:rFonts w:ascii="Roboto Mono" w:eastAsia="Roboto Mono" w:hAnsi="Roboto Mono" w:cs="Roboto Mono"/>
          <w:i/>
          <w:sz w:val="18"/>
          <w:szCs w:val="18"/>
          <w:lang w:val="en-US"/>
        </w:rPr>
        <w:t>o2cb cluster-status</w:t>
      </w:r>
    </w:p>
    <w:p w14:paraId="640EEADB" w14:textId="77777777" w:rsidR="00FA596F" w:rsidRDefault="00FA596F">
      <w:pPr>
        <w:pStyle w:val="Standard"/>
        <w:rPr>
          <w:rFonts w:ascii="Roboto Mono" w:eastAsia="Roboto Mono" w:hAnsi="Roboto Mono" w:cs="Roboto Mono"/>
          <w:i/>
          <w:sz w:val="18"/>
          <w:szCs w:val="18"/>
          <w:lang w:val="en-US"/>
        </w:rPr>
      </w:pPr>
    </w:p>
    <w:p w14:paraId="2B54B4F8" w14:textId="77777777" w:rsidR="00FA596F" w:rsidRPr="00CD2A53" w:rsidRDefault="00000000">
      <w:pPr>
        <w:pStyle w:val="Standard"/>
        <w:rPr>
          <w:lang w:val="en-US"/>
        </w:rPr>
      </w:pPr>
      <w:r>
        <w:rPr>
          <w:rFonts w:ascii="Roboto Mono" w:eastAsia="Roboto Mono" w:hAnsi="Roboto Mono" w:cs="Roboto Mono"/>
          <w:i/>
          <w:sz w:val="18"/>
          <w:szCs w:val="18"/>
          <w:lang w:val="en-US"/>
        </w:rPr>
        <w:t>mounted.ocfs2 -f</w:t>
      </w:r>
    </w:p>
    <w:p w14:paraId="6BAF46AA" w14:textId="77777777" w:rsidR="00FA596F" w:rsidRDefault="00FA596F">
      <w:pPr>
        <w:pStyle w:val="Standard"/>
        <w:rPr>
          <w:rFonts w:ascii="Roboto Mono" w:eastAsia="Roboto Mono" w:hAnsi="Roboto Mono" w:cs="Roboto Mono"/>
          <w:i/>
          <w:sz w:val="18"/>
          <w:szCs w:val="18"/>
          <w:lang w:val="en-US"/>
        </w:rPr>
      </w:pPr>
    </w:p>
    <w:p w14:paraId="3E36C6EB" w14:textId="77777777" w:rsidR="00FA596F" w:rsidRPr="00CD2A53" w:rsidRDefault="00000000">
      <w:pPr>
        <w:pStyle w:val="Standard"/>
        <w:rPr>
          <w:lang w:val="en-US"/>
        </w:rPr>
      </w:pPr>
      <w:r>
        <w:rPr>
          <w:rFonts w:ascii="Roboto Mono" w:eastAsia="Roboto Mono" w:hAnsi="Roboto Mono" w:cs="Roboto Mono"/>
          <w:i/>
          <w:sz w:val="18"/>
          <w:szCs w:val="18"/>
          <w:lang w:val="en-US"/>
        </w:rPr>
        <w:t>str=$(blkid /dev/vdb)</w:t>
      </w:r>
    </w:p>
    <w:p w14:paraId="5679F338" w14:textId="77777777" w:rsidR="00FA596F" w:rsidRPr="00CD2A53" w:rsidRDefault="00000000">
      <w:pPr>
        <w:pStyle w:val="Standard"/>
        <w:rPr>
          <w:lang w:val="en-US"/>
        </w:rPr>
      </w:pPr>
      <w:r>
        <w:rPr>
          <w:rFonts w:ascii="Roboto Mono" w:eastAsia="Roboto Mono" w:hAnsi="Roboto Mono" w:cs="Roboto Mono"/>
          <w:i/>
          <w:sz w:val="18"/>
          <w:szCs w:val="18"/>
          <w:lang w:val="en-US"/>
        </w:rPr>
        <w:t>for i in $str</w:t>
      </w:r>
    </w:p>
    <w:p w14:paraId="1F74A0FC" w14:textId="77777777" w:rsidR="00FA596F" w:rsidRPr="00CD2A53" w:rsidRDefault="00000000">
      <w:pPr>
        <w:pStyle w:val="Standard"/>
        <w:rPr>
          <w:lang w:val="en-US"/>
        </w:rPr>
      </w:pPr>
      <w:r>
        <w:rPr>
          <w:rFonts w:ascii="Roboto Mono" w:eastAsia="Roboto Mono" w:hAnsi="Roboto Mono" w:cs="Roboto Mono"/>
          <w:i/>
          <w:sz w:val="18"/>
          <w:szCs w:val="18"/>
          <w:lang w:val="en-US"/>
        </w:rPr>
        <w:lastRenderedPageBreak/>
        <w:t>do</w:t>
      </w:r>
    </w:p>
    <w:p w14:paraId="58509DC4"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param=$(echo $i | awk -F"=" '{print $1}')</w:t>
      </w:r>
    </w:p>
    <w:p w14:paraId="27C1473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if [ $param = "UUID" ]; then</w:t>
      </w:r>
    </w:p>
    <w:p w14:paraId="3CD5C8BF"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export samba_uuid=$(echo $i | awk -F"=" '{print $2}' | sed 's/"//g')</w:t>
      </w:r>
    </w:p>
    <w:p w14:paraId="708310F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break</w:t>
      </w:r>
    </w:p>
    <w:p w14:paraId="6F2EBBCE"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fi</w:t>
      </w:r>
    </w:p>
    <w:p w14:paraId="6EE7B336" w14:textId="77777777" w:rsidR="00FA596F" w:rsidRPr="00CD2A53" w:rsidRDefault="00000000">
      <w:pPr>
        <w:pStyle w:val="Standard"/>
        <w:rPr>
          <w:lang w:val="en-US"/>
        </w:rPr>
      </w:pPr>
      <w:r>
        <w:rPr>
          <w:rFonts w:ascii="Roboto Mono" w:eastAsia="Roboto Mono" w:hAnsi="Roboto Mono" w:cs="Roboto Mono"/>
          <w:i/>
          <w:sz w:val="18"/>
          <w:szCs w:val="18"/>
          <w:lang w:val="en-US"/>
        </w:rPr>
        <w:t>done</w:t>
      </w:r>
    </w:p>
    <w:p w14:paraId="49D315AE"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t>
      </w:r>
    </w:p>
    <w:p w14:paraId="41F37FD0" w14:textId="77777777" w:rsidR="00FA596F" w:rsidRPr="00CD2A53" w:rsidRDefault="00000000">
      <w:pPr>
        <w:pStyle w:val="Standard"/>
        <w:rPr>
          <w:lang w:val="en-US"/>
        </w:rPr>
      </w:pPr>
      <w:r>
        <w:rPr>
          <w:rFonts w:ascii="Roboto Mono" w:eastAsia="Roboto Mono" w:hAnsi="Roboto Mono" w:cs="Roboto Mono"/>
          <w:i/>
          <w:sz w:val="18"/>
          <w:szCs w:val="18"/>
          <w:lang w:val="en-US"/>
        </w:rPr>
        <w:t>mkdir -pv /mnt/samba</w:t>
      </w:r>
    </w:p>
    <w:p w14:paraId="357B32F8" w14:textId="77777777" w:rsidR="00FA596F" w:rsidRPr="00CD2A53" w:rsidRDefault="00000000">
      <w:pPr>
        <w:pStyle w:val="Standard"/>
        <w:rPr>
          <w:lang w:val="en-US"/>
        </w:rPr>
      </w:pPr>
      <w:r>
        <w:rPr>
          <w:rFonts w:ascii="Roboto Mono" w:eastAsia="Roboto Mono" w:hAnsi="Roboto Mono" w:cs="Roboto Mono"/>
          <w:i/>
          <w:sz w:val="18"/>
          <w:szCs w:val="18"/>
          <w:lang w:val="en-US"/>
        </w:rPr>
        <w:t>chmod 755 /mnt/samba</w:t>
      </w:r>
    </w:p>
    <w:p w14:paraId="525F16DB" w14:textId="77777777" w:rsidR="00FA596F" w:rsidRPr="00CD2A53" w:rsidRDefault="00000000">
      <w:pPr>
        <w:pStyle w:val="Standard"/>
        <w:rPr>
          <w:lang w:val="en-US"/>
        </w:rPr>
      </w:pPr>
      <w:r>
        <w:rPr>
          <w:rFonts w:ascii="Roboto Mono" w:eastAsia="Roboto Mono" w:hAnsi="Roboto Mono" w:cs="Roboto Mono"/>
          <w:i/>
          <w:sz w:val="18"/>
          <w:szCs w:val="18"/>
          <w:lang w:val="en-US"/>
        </w:rPr>
        <w:t>echo "UUID=$samba_uuid /mnt/samba ocfs2 _netdev,x-systemd.requires=o2cb.service 0 0" &gt;&gt; /etc/fstab</w:t>
      </w:r>
    </w:p>
    <w:p w14:paraId="24FCA355" w14:textId="77777777" w:rsidR="00FA596F" w:rsidRPr="00CD2A53" w:rsidRDefault="00000000">
      <w:pPr>
        <w:pStyle w:val="Standard"/>
        <w:rPr>
          <w:lang w:val="en-US"/>
        </w:rPr>
      </w:pPr>
      <w:r>
        <w:rPr>
          <w:rFonts w:ascii="Roboto Mono" w:eastAsia="Roboto Mono" w:hAnsi="Roboto Mono" w:cs="Roboto Mono"/>
          <w:i/>
          <w:sz w:val="18"/>
          <w:szCs w:val="18"/>
          <w:lang w:val="en-US"/>
        </w:rPr>
        <w:t>mount -a -v</w:t>
      </w:r>
    </w:p>
    <w:p w14:paraId="0B12AA35" w14:textId="77777777" w:rsidR="00FA596F" w:rsidRPr="00CD2A53" w:rsidRDefault="00000000">
      <w:pPr>
        <w:pStyle w:val="Standard"/>
        <w:rPr>
          <w:lang w:val="en-US"/>
        </w:rPr>
      </w:pPr>
      <w:r>
        <w:rPr>
          <w:rFonts w:ascii="Roboto Mono" w:eastAsia="Roboto Mono" w:hAnsi="Roboto Mono" w:cs="Roboto Mono"/>
          <w:i/>
          <w:sz w:val="18"/>
          <w:szCs w:val="18"/>
          <w:lang w:val="en-US"/>
        </w:rPr>
        <w:t>count=$(mount | grep /mnt/samba | wc -l)</w:t>
      </w:r>
    </w:p>
    <w:p w14:paraId="66185AD0" w14:textId="77777777" w:rsidR="00FA596F" w:rsidRPr="00CD2A53" w:rsidRDefault="00000000">
      <w:pPr>
        <w:pStyle w:val="Standard"/>
        <w:rPr>
          <w:lang w:val="en-US"/>
        </w:rPr>
      </w:pPr>
      <w:r>
        <w:rPr>
          <w:rFonts w:ascii="Roboto Mono" w:eastAsia="Roboto Mono" w:hAnsi="Roboto Mono" w:cs="Roboto Mono"/>
          <w:i/>
          <w:sz w:val="18"/>
          <w:szCs w:val="18"/>
          <w:lang w:val="en-US"/>
        </w:rPr>
        <w:t>while [ $count -eq 0 ]</w:t>
      </w:r>
    </w:p>
    <w:p w14:paraId="4F60DA2B" w14:textId="77777777" w:rsidR="00FA596F" w:rsidRPr="00CD2A53" w:rsidRDefault="00000000">
      <w:pPr>
        <w:pStyle w:val="Standard"/>
        <w:rPr>
          <w:lang w:val="en-US"/>
        </w:rPr>
      </w:pPr>
      <w:r>
        <w:rPr>
          <w:rFonts w:ascii="Roboto Mono" w:eastAsia="Roboto Mono" w:hAnsi="Roboto Mono" w:cs="Roboto Mono"/>
          <w:i/>
          <w:sz w:val="18"/>
          <w:szCs w:val="18"/>
          <w:lang w:val="en-US"/>
        </w:rPr>
        <w:t>do</w:t>
      </w:r>
    </w:p>
    <w:p w14:paraId="519E801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sleep 10</w:t>
      </w:r>
    </w:p>
    <w:p w14:paraId="48A4850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mount -av</w:t>
      </w:r>
    </w:p>
    <w:p w14:paraId="6A8FA6B1"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count=$(mount | grep /mnt/samba | wc -l)</w:t>
      </w:r>
    </w:p>
    <w:p w14:paraId="23FAD601" w14:textId="77777777" w:rsidR="00FA596F" w:rsidRPr="00CD2A53" w:rsidRDefault="00000000">
      <w:pPr>
        <w:pStyle w:val="Standard"/>
        <w:rPr>
          <w:lang w:val="en-US"/>
        </w:rPr>
      </w:pPr>
      <w:r>
        <w:rPr>
          <w:rFonts w:ascii="Roboto Mono" w:eastAsia="Roboto Mono" w:hAnsi="Roboto Mono" w:cs="Roboto Mono"/>
          <w:i/>
          <w:sz w:val="18"/>
          <w:szCs w:val="18"/>
          <w:lang w:val="en-US"/>
        </w:rPr>
        <w:t>done</w:t>
      </w:r>
    </w:p>
    <w:p w14:paraId="68F0A7F2" w14:textId="77777777" w:rsidR="00FA596F" w:rsidRPr="00CD2A53" w:rsidRDefault="00000000">
      <w:pPr>
        <w:pStyle w:val="Standard"/>
        <w:rPr>
          <w:lang w:val="en-US"/>
        </w:rPr>
      </w:pPr>
      <w:r>
        <w:rPr>
          <w:rFonts w:ascii="Roboto Mono" w:eastAsia="Roboto Mono" w:hAnsi="Roboto Mono" w:cs="Roboto Mono"/>
          <w:i/>
          <w:sz w:val="18"/>
          <w:szCs w:val="18"/>
          <w:lang w:val="en-US"/>
        </w:rPr>
        <w:t>mounted.ocfs2 -f</w:t>
      </w:r>
    </w:p>
    <w:p w14:paraId="7367E8F8" w14:textId="77777777" w:rsidR="00FA596F" w:rsidRDefault="00FA596F">
      <w:pPr>
        <w:pStyle w:val="Standard"/>
        <w:rPr>
          <w:rFonts w:ascii="Roboto Mono" w:eastAsia="Roboto Mono" w:hAnsi="Roboto Mono" w:cs="Roboto Mono"/>
          <w:i/>
          <w:sz w:val="18"/>
          <w:szCs w:val="18"/>
          <w:lang w:val="en-US"/>
        </w:rPr>
      </w:pPr>
    </w:p>
    <w:p w14:paraId="74616E2C" w14:textId="77777777" w:rsidR="00FA596F" w:rsidRPr="00CD2A53" w:rsidRDefault="00000000">
      <w:pPr>
        <w:pStyle w:val="Standard"/>
        <w:rPr>
          <w:lang w:val="en-US"/>
        </w:rPr>
      </w:pPr>
      <w:r>
        <w:rPr>
          <w:rFonts w:ascii="Roboto Mono" w:eastAsia="Roboto Mono" w:hAnsi="Roboto Mono" w:cs="Roboto Mono"/>
          <w:i/>
          <w:sz w:val="18"/>
          <w:szCs w:val="18"/>
          <w:lang w:val="en-US"/>
        </w:rPr>
        <w:t>cp /etc/krb5.conf /etc/krb5.conf.old</w:t>
      </w:r>
    </w:p>
    <w:p w14:paraId="58CC8665" w14:textId="77777777" w:rsidR="00FA596F" w:rsidRPr="00CD2A53" w:rsidRDefault="00000000">
      <w:pPr>
        <w:pStyle w:val="Standard"/>
        <w:rPr>
          <w:lang w:val="en-US"/>
        </w:rPr>
      </w:pPr>
      <w:r>
        <w:rPr>
          <w:rFonts w:ascii="Roboto Mono" w:eastAsia="Roboto Mono" w:hAnsi="Roboto Mono" w:cs="Roboto Mono"/>
          <w:i/>
          <w:sz w:val="18"/>
          <w:szCs w:val="18"/>
          <w:lang w:val="en-US"/>
        </w:rPr>
        <w:t>echo "[libdefaults]</w:t>
      </w:r>
    </w:p>
    <w:p w14:paraId="394CA6A3" w14:textId="77777777" w:rsidR="00FA596F" w:rsidRPr="00CD2A53" w:rsidRDefault="00000000">
      <w:pPr>
        <w:pStyle w:val="Standard"/>
        <w:rPr>
          <w:lang w:val="en-US"/>
        </w:rPr>
      </w:pPr>
      <w:r>
        <w:rPr>
          <w:rFonts w:ascii="Roboto Mono" w:eastAsia="Roboto Mono" w:hAnsi="Roboto Mono" w:cs="Roboto Mono"/>
          <w:i/>
          <w:sz w:val="18"/>
          <w:szCs w:val="18"/>
          <w:lang w:val="en-US"/>
        </w:rPr>
        <w:t>dns_lookup_realm = false</w:t>
      </w:r>
    </w:p>
    <w:p w14:paraId="4CA17BCD" w14:textId="77777777" w:rsidR="00FA596F" w:rsidRPr="00CD2A53" w:rsidRDefault="00000000">
      <w:pPr>
        <w:pStyle w:val="Standard"/>
        <w:rPr>
          <w:lang w:val="en-US"/>
        </w:rPr>
      </w:pPr>
      <w:r>
        <w:rPr>
          <w:rFonts w:ascii="Roboto Mono" w:eastAsia="Roboto Mono" w:hAnsi="Roboto Mono" w:cs="Roboto Mono"/>
          <w:i/>
          <w:sz w:val="18"/>
          <w:szCs w:val="18"/>
          <w:lang w:val="en-US"/>
        </w:rPr>
        <w:t>dns_lookup_kdc = true</w:t>
      </w:r>
    </w:p>
    <w:p w14:paraId="6A175757" w14:textId="77777777" w:rsidR="00FA596F" w:rsidRPr="00CD2A53" w:rsidRDefault="00000000">
      <w:pPr>
        <w:pStyle w:val="Standard"/>
        <w:rPr>
          <w:lang w:val="en-US"/>
        </w:rPr>
      </w:pPr>
      <w:r>
        <w:rPr>
          <w:rFonts w:ascii="Roboto Mono" w:eastAsia="Roboto Mono" w:hAnsi="Roboto Mono" w:cs="Roboto Mono"/>
          <w:i/>
          <w:sz w:val="18"/>
          <w:szCs w:val="18"/>
          <w:lang w:val="en-US"/>
        </w:rPr>
        <w:t>default_realm = $DOMAIN_UP</w:t>
      </w:r>
    </w:p>
    <w:p w14:paraId="1C7E85B7" w14:textId="77777777" w:rsidR="00FA596F" w:rsidRPr="00CD2A53" w:rsidRDefault="00000000">
      <w:pPr>
        <w:pStyle w:val="Standard"/>
        <w:rPr>
          <w:lang w:val="en-US"/>
        </w:rPr>
      </w:pPr>
      <w:r>
        <w:rPr>
          <w:rFonts w:ascii="Roboto Mono" w:eastAsia="Roboto Mono" w:hAnsi="Roboto Mono" w:cs="Roboto Mono"/>
          <w:i/>
          <w:sz w:val="18"/>
          <w:szCs w:val="18"/>
          <w:lang w:val="en-US"/>
        </w:rPr>
        <w:t>" &gt; /etc/krb5.conf</w:t>
      </w:r>
    </w:p>
    <w:p w14:paraId="3CDC808B" w14:textId="77777777" w:rsidR="00FA596F" w:rsidRDefault="00FA596F">
      <w:pPr>
        <w:pStyle w:val="Standard"/>
        <w:rPr>
          <w:rFonts w:ascii="Roboto Mono" w:eastAsia="Roboto Mono" w:hAnsi="Roboto Mono" w:cs="Roboto Mono"/>
          <w:i/>
          <w:sz w:val="18"/>
          <w:szCs w:val="18"/>
          <w:lang w:val="en-US"/>
        </w:rPr>
      </w:pPr>
    </w:p>
    <w:p w14:paraId="723C1DC6" w14:textId="77777777" w:rsidR="00FA596F" w:rsidRDefault="00FA596F">
      <w:pPr>
        <w:pStyle w:val="Standard"/>
        <w:rPr>
          <w:rFonts w:ascii="Roboto Mono" w:eastAsia="Roboto Mono" w:hAnsi="Roboto Mono" w:cs="Roboto Mono"/>
          <w:i/>
          <w:sz w:val="18"/>
          <w:szCs w:val="18"/>
          <w:lang w:val="en-US"/>
        </w:rPr>
      </w:pPr>
    </w:p>
    <w:p w14:paraId="074F2780" w14:textId="77777777" w:rsidR="00FA596F" w:rsidRDefault="00FA596F">
      <w:pPr>
        <w:pStyle w:val="Standard"/>
        <w:rPr>
          <w:rFonts w:ascii="Roboto Mono" w:eastAsia="Roboto Mono" w:hAnsi="Roboto Mono" w:cs="Roboto Mono"/>
          <w:i/>
          <w:sz w:val="18"/>
          <w:szCs w:val="18"/>
          <w:lang w:val="en-US"/>
        </w:rPr>
      </w:pPr>
    </w:p>
    <w:p w14:paraId="02AB02A4" w14:textId="77777777" w:rsidR="00FA596F" w:rsidRPr="00CD2A53" w:rsidRDefault="00000000">
      <w:pPr>
        <w:pStyle w:val="Standard"/>
        <w:rPr>
          <w:lang w:val="en-US"/>
        </w:rPr>
      </w:pPr>
      <w:r>
        <w:rPr>
          <w:rFonts w:ascii="Roboto Mono" w:eastAsia="Roboto Mono" w:hAnsi="Roboto Mono" w:cs="Roboto Mono"/>
          <w:i/>
          <w:sz w:val="18"/>
          <w:szCs w:val="18"/>
          <w:lang w:val="en-US"/>
        </w:rPr>
        <w:t>cat &gt; /usr/local/sbin/mkhomedir.sh &lt;&lt;EOF</w:t>
      </w:r>
    </w:p>
    <w:p w14:paraId="7590F656" w14:textId="77777777" w:rsidR="00FA596F" w:rsidRPr="00CD2A53" w:rsidRDefault="00000000">
      <w:pPr>
        <w:pStyle w:val="Standard"/>
        <w:rPr>
          <w:lang w:val="en-US"/>
        </w:rPr>
      </w:pPr>
      <w:r>
        <w:rPr>
          <w:rFonts w:ascii="Roboto Mono" w:eastAsia="Roboto Mono" w:hAnsi="Roboto Mono" w:cs="Roboto Mono"/>
          <w:i/>
          <w:sz w:val="18"/>
          <w:szCs w:val="18"/>
          <w:lang w:val="en-US"/>
        </w:rPr>
        <w:t>#!/bin/bash</w:t>
      </w:r>
    </w:p>
    <w:p w14:paraId="55473A41" w14:textId="77777777" w:rsidR="00FA596F" w:rsidRDefault="00FA596F">
      <w:pPr>
        <w:pStyle w:val="Standard"/>
        <w:rPr>
          <w:rFonts w:ascii="Roboto Mono" w:eastAsia="Roboto Mono" w:hAnsi="Roboto Mono" w:cs="Roboto Mono"/>
          <w:i/>
          <w:sz w:val="18"/>
          <w:szCs w:val="18"/>
          <w:lang w:val="en-US"/>
        </w:rPr>
      </w:pPr>
    </w:p>
    <w:p w14:paraId="2892A782" w14:textId="77777777" w:rsidR="00FA596F" w:rsidRPr="00CD2A53" w:rsidRDefault="00000000">
      <w:pPr>
        <w:pStyle w:val="Standard"/>
        <w:rPr>
          <w:lang w:val="en-US"/>
        </w:rPr>
      </w:pPr>
      <w:r>
        <w:rPr>
          <w:rFonts w:ascii="Roboto Mono" w:eastAsia="Roboto Mono" w:hAnsi="Roboto Mono" w:cs="Roboto Mono"/>
          <w:i/>
          <w:sz w:val="18"/>
          <w:szCs w:val="18"/>
          <w:lang w:val="en-US"/>
        </w:rPr>
        <w:t>if [ ! -e /mnt/samba/homes/\$1 ]; then</w:t>
      </w:r>
    </w:p>
    <w:p w14:paraId="1D30DC2D"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mkdir -p /mnt/samba/homes/\$1</w:t>
      </w:r>
    </w:p>
    <w:p w14:paraId="767B7BCB"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DOMAIN_GROUP=\$(wbinfo --gid-info \$(wbinfo -i \$1 | awk -F":" '{print \$4}') | awk -F":" '{print \$1}')</w:t>
      </w:r>
    </w:p>
    <w:p w14:paraId="7A49059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chown \$1:"\$DOMAIN_GROUP" /mnt/samba/homes/\$1</w:t>
      </w:r>
    </w:p>
    <w:p w14:paraId="5E6872F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chmod 0700 /mnt/samba/homes/\$1</w:t>
      </w:r>
    </w:p>
    <w:p w14:paraId="680EF9A4" w14:textId="77777777" w:rsidR="00FA596F" w:rsidRPr="00CD2A53" w:rsidRDefault="00000000">
      <w:pPr>
        <w:pStyle w:val="Standard"/>
        <w:rPr>
          <w:lang w:val="en-US"/>
        </w:rPr>
      </w:pPr>
      <w:r>
        <w:rPr>
          <w:rFonts w:ascii="Roboto Mono" w:eastAsia="Roboto Mono" w:hAnsi="Roboto Mono" w:cs="Roboto Mono"/>
          <w:i/>
          <w:sz w:val="18"/>
          <w:szCs w:val="18"/>
          <w:lang w:val="en-US"/>
        </w:rPr>
        <w:t>fi</w:t>
      </w:r>
    </w:p>
    <w:p w14:paraId="218C0436" w14:textId="77777777" w:rsidR="00FA596F" w:rsidRPr="00CD2A53" w:rsidRDefault="00000000">
      <w:pPr>
        <w:pStyle w:val="Standard"/>
        <w:rPr>
          <w:lang w:val="en-US"/>
        </w:rPr>
      </w:pPr>
      <w:r>
        <w:rPr>
          <w:rFonts w:ascii="Roboto Mono" w:eastAsia="Roboto Mono" w:hAnsi="Roboto Mono" w:cs="Roboto Mono"/>
          <w:i/>
          <w:sz w:val="18"/>
          <w:szCs w:val="18"/>
          <w:lang w:val="en-US"/>
        </w:rPr>
        <w:t>exit 0</w:t>
      </w:r>
    </w:p>
    <w:p w14:paraId="138A5A38" w14:textId="77777777" w:rsidR="00FA596F" w:rsidRPr="00CD2A53" w:rsidRDefault="00000000">
      <w:pPr>
        <w:pStyle w:val="Standard"/>
        <w:rPr>
          <w:lang w:val="en-US"/>
        </w:rPr>
      </w:pPr>
      <w:r>
        <w:rPr>
          <w:rFonts w:ascii="Roboto Mono" w:eastAsia="Roboto Mono" w:hAnsi="Roboto Mono" w:cs="Roboto Mono"/>
          <w:i/>
          <w:sz w:val="18"/>
          <w:szCs w:val="18"/>
          <w:lang w:val="en-US"/>
        </w:rPr>
        <w:t>EOF</w:t>
      </w:r>
    </w:p>
    <w:p w14:paraId="3DB3DE93" w14:textId="77777777" w:rsidR="00FA596F" w:rsidRPr="00CD2A53" w:rsidRDefault="00000000">
      <w:pPr>
        <w:pStyle w:val="Standard"/>
        <w:rPr>
          <w:lang w:val="en-US"/>
        </w:rPr>
      </w:pPr>
      <w:r>
        <w:rPr>
          <w:rFonts w:ascii="Roboto Mono" w:eastAsia="Roboto Mono" w:hAnsi="Roboto Mono" w:cs="Roboto Mono"/>
          <w:i/>
          <w:sz w:val="18"/>
          <w:szCs w:val="18"/>
          <w:lang w:val="en-US"/>
        </w:rPr>
        <w:t>chown root:root /usr/local/sbin/mkhomedir.sh</w:t>
      </w:r>
    </w:p>
    <w:p w14:paraId="386E8B23" w14:textId="77777777" w:rsidR="00FA596F" w:rsidRPr="00CD2A53" w:rsidRDefault="00000000">
      <w:pPr>
        <w:pStyle w:val="Standard"/>
        <w:rPr>
          <w:lang w:val="en-US"/>
        </w:rPr>
      </w:pPr>
      <w:r>
        <w:rPr>
          <w:rFonts w:ascii="Roboto Mono" w:eastAsia="Roboto Mono" w:hAnsi="Roboto Mono" w:cs="Roboto Mono"/>
          <w:i/>
          <w:sz w:val="18"/>
          <w:szCs w:val="18"/>
          <w:lang w:val="en-US"/>
        </w:rPr>
        <w:t>chmod u=rwsx,g=rwx,o-rwx /usr/local/sbin/mkhomedir.sh</w:t>
      </w:r>
    </w:p>
    <w:p w14:paraId="03DCA079" w14:textId="77777777" w:rsidR="00FA596F" w:rsidRDefault="00FA596F">
      <w:pPr>
        <w:pStyle w:val="Standard"/>
        <w:rPr>
          <w:rFonts w:ascii="Roboto Mono" w:eastAsia="Roboto Mono" w:hAnsi="Roboto Mono" w:cs="Roboto Mono"/>
          <w:i/>
          <w:sz w:val="18"/>
          <w:szCs w:val="18"/>
          <w:lang w:val="en-US"/>
        </w:rPr>
      </w:pPr>
    </w:p>
    <w:p w14:paraId="420504DE" w14:textId="77777777" w:rsidR="00FA596F" w:rsidRPr="00CD2A53" w:rsidRDefault="00000000">
      <w:pPr>
        <w:pStyle w:val="Standard"/>
        <w:rPr>
          <w:lang w:val="en-US"/>
        </w:rPr>
      </w:pPr>
      <w:r>
        <w:rPr>
          <w:rFonts w:ascii="Roboto Mono" w:eastAsia="Roboto Mono" w:hAnsi="Roboto Mono" w:cs="Roboto Mono"/>
          <w:i/>
          <w:sz w:val="18"/>
          <w:szCs w:val="18"/>
          <w:lang w:val="en-US"/>
        </w:rPr>
        <w:lastRenderedPageBreak/>
        <w:t>cp /etc/samba/smb.conf /etc/samba/smb.conf.old</w:t>
      </w:r>
    </w:p>
    <w:p w14:paraId="55989A5B" w14:textId="77777777" w:rsidR="00FA596F" w:rsidRDefault="00FA596F">
      <w:pPr>
        <w:pStyle w:val="Standard"/>
        <w:rPr>
          <w:rFonts w:ascii="Roboto Mono" w:eastAsia="Roboto Mono" w:hAnsi="Roboto Mono" w:cs="Roboto Mono"/>
          <w:i/>
          <w:sz w:val="18"/>
          <w:szCs w:val="18"/>
          <w:lang w:val="en-US"/>
        </w:rPr>
      </w:pPr>
    </w:p>
    <w:p w14:paraId="5A666980" w14:textId="77777777" w:rsidR="00FA596F" w:rsidRPr="00CD2A53" w:rsidRDefault="00000000">
      <w:pPr>
        <w:pStyle w:val="Standard"/>
        <w:rPr>
          <w:lang w:val="en-US"/>
        </w:rPr>
      </w:pPr>
      <w:r>
        <w:rPr>
          <w:rFonts w:ascii="Roboto Mono" w:eastAsia="Roboto Mono" w:hAnsi="Roboto Mono" w:cs="Roboto Mono"/>
          <w:i/>
          <w:sz w:val="18"/>
          <w:szCs w:val="18"/>
          <w:lang w:val="en-US"/>
        </w:rPr>
        <w:t>cat &gt; /etc/samba/smb.conf &lt;&lt; EOF</w:t>
      </w:r>
    </w:p>
    <w:p w14:paraId="25EA488A" w14:textId="77777777" w:rsidR="00FA596F" w:rsidRPr="00CD2A53" w:rsidRDefault="00000000">
      <w:pPr>
        <w:pStyle w:val="Standard"/>
        <w:rPr>
          <w:lang w:val="en-US"/>
        </w:rPr>
      </w:pPr>
      <w:r>
        <w:rPr>
          <w:rFonts w:ascii="Roboto Mono" w:eastAsia="Roboto Mono" w:hAnsi="Roboto Mono" w:cs="Roboto Mono"/>
          <w:i/>
          <w:sz w:val="18"/>
          <w:szCs w:val="18"/>
          <w:lang w:val="en-US"/>
        </w:rPr>
        <w:t>[global]</w:t>
      </w:r>
    </w:p>
    <w:p w14:paraId="27EDA55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workgroup = $DOMAIN_SHORT</w:t>
      </w:r>
    </w:p>
    <w:p w14:paraId="62EC877E"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security = ADS</w:t>
      </w:r>
    </w:p>
    <w:p w14:paraId="2716CFE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realm = $DOMAIN_UP</w:t>
      </w:r>
    </w:p>
    <w:p w14:paraId="3132B6AC"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winbind separator = +</w:t>
      </w:r>
    </w:p>
    <w:p w14:paraId="0196B19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idmap config *:backend = tdb</w:t>
      </w:r>
    </w:p>
    <w:p w14:paraId="0D279DD0"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idmap config *:range = 100000-999999</w:t>
      </w:r>
    </w:p>
    <w:p w14:paraId="43DDF1A1"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idmap config $DOMAIN_SHORT:backend  = rid</w:t>
      </w:r>
    </w:p>
    <w:p w14:paraId="348B9441"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idmap config $DOMAIN_SHORT:range  = 1000000-1999999</w:t>
      </w:r>
    </w:p>
    <w:p w14:paraId="69C34CD7"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winbind use default domain = yes</w:t>
      </w:r>
    </w:p>
    <w:p w14:paraId="0467BC0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winbind enum users = yes</w:t>
      </w:r>
    </w:p>
    <w:p w14:paraId="1AA55646"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winbind enum groups = yes</w:t>
      </w:r>
    </w:p>
    <w:p w14:paraId="53EB8D5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map acl inherit = Yes</w:t>
      </w:r>
    </w:p>
    <w:p w14:paraId="0E999773"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template homedir = /mnt/samba/homes/%S</w:t>
      </w:r>
    </w:p>
    <w:p w14:paraId="3553D8A4"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obey pam restrictions = yes</w:t>
      </w:r>
    </w:p>
    <w:p w14:paraId="6CAAD874"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fileid:algorithm = fsid</w:t>
      </w:r>
    </w:p>
    <w:p w14:paraId="713EC1EA"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vfs objects = fileid</w:t>
      </w:r>
    </w:p>
    <w:p w14:paraId="0FA21DE1" w14:textId="77777777" w:rsidR="00FA596F" w:rsidRDefault="00FA596F">
      <w:pPr>
        <w:pStyle w:val="Standard"/>
        <w:rPr>
          <w:rFonts w:ascii="Roboto Mono" w:eastAsia="Roboto Mono" w:hAnsi="Roboto Mono" w:cs="Roboto Mono"/>
          <w:i/>
          <w:sz w:val="18"/>
          <w:szCs w:val="18"/>
          <w:lang w:val="en-US"/>
        </w:rPr>
      </w:pPr>
    </w:p>
    <w:p w14:paraId="5960FB8E" w14:textId="77777777" w:rsidR="00FA596F" w:rsidRPr="00CD2A53" w:rsidRDefault="00000000">
      <w:pPr>
        <w:pStyle w:val="Standard"/>
        <w:rPr>
          <w:lang w:val="en-US"/>
        </w:rPr>
      </w:pPr>
      <w:r>
        <w:rPr>
          <w:rFonts w:ascii="Roboto Mono" w:eastAsia="Roboto Mono" w:hAnsi="Roboto Mono" w:cs="Roboto Mono"/>
          <w:i/>
          <w:sz w:val="18"/>
          <w:szCs w:val="18"/>
          <w:lang w:val="en-US"/>
        </w:rPr>
        <w:t>#no printers</w:t>
      </w:r>
    </w:p>
    <w:p w14:paraId="789F66FA"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printcap name = /dev/null</w:t>
      </w:r>
    </w:p>
    <w:p w14:paraId="163E705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load printers = no</w:t>
      </w:r>
    </w:p>
    <w:p w14:paraId="7468AC9E"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disable spoolss = yes</w:t>
      </w:r>
    </w:p>
    <w:p w14:paraId="6EB322A1"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printing = bsd</w:t>
      </w:r>
    </w:p>
    <w:p w14:paraId="694476CB" w14:textId="77777777" w:rsidR="00FA596F" w:rsidRDefault="00FA596F">
      <w:pPr>
        <w:pStyle w:val="Standard"/>
        <w:rPr>
          <w:rFonts w:ascii="Roboto Mono" w:eastAsia="Roboto Mono" w:hAnsi="Roboto Mono" w:cs="Roboto Mono"/>
          <w:i/>
          <w:sz w:val="18"/>
          <w:szCs w:val="18"/>
          <w:lang w:val="en-US"/>
        </w:rPr>
      </w:pPr>
    </w:p>
    <w:p w14:paraId="028E30C7" w14:textId="77777777" w:rsidR="00FA596F" w:rsidRPr="00CD2A53" w:rsidRDefault="00000000">
      <w:pPr>
        <w:pStyle w:val="Standard"/>
        <w:rPr>
          <w:lang w:val="en-US"/>
        </w:rPr>
      </w:pPr>
      <w:r>
        <w:rPr>
          <w:rFonts w:ascii="Roboto Mono" w:eastAsia="Roboto Mono" w:hAnsi="Roboto Mono" w:cs="Roboto Mono"/>
          <w:i/>
          <w:sz w:val="18"/>
          <w:szCs w:val="18"/>
          <w:lang w:val="en-US"/>
        </w:rPr>
        <w:t>[homes]</w:t>
      </w:r>
    </w:p>
    <w:p w14:paraId="23F1EC68"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path = /mnt/samba/homes/%S</w:t>
      </w:r>
    </w:p>
    <w:p w14:paraId="1307086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read only = no</w:t>
      </w:r>
    </w:p>
    <w:p w14:paraId="0FDA5839"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root preexec = /usr/local/sbin/mkhomedir.sh %S</w:t>
      </w:r>
    </w:p>
    <w:p w14:paraId="46773F66"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browseable = no</w:t>
      </w:r>
    </w:p>
    <w:p w14:paraId="67C80AD6"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create mask = 0700</w:t>
      </w:r>
    </w:p>
    <w:p w14:paraId="0054AB5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directory mask = 0700</w:t>
      </w:r>
    </w:p>
    <w:p w14:paraId="4B3D8B75" w14:textId="77777777" w:rsidR="00FA596F" w:rsidRDefault="00FA596F">
      <w:pPr>
        <w:pStyle w:val="Standard"/>
        <w:rPr>
          <w:rFonts w:ascii="Roboto Mono" w:eastAsia="Roboto Mono" w:hAnsi="Roboto Mono" w:cs="Roboto Mono"/>
          <w:i/>
          <w:sz w:val="18"/>
          <w:szCs w:val="18"/>
          <w:lang w:val="en-US"/>
        </w:rPr>
      </w:pPr>
    </w:p>
    <w:p w14:paraId="131BEE76" w14:textId="77777777" w:rsidR="00FA596F" w:rsidRPr="00CD2A53" w:rsidRDefault="00000000">
      <w:pPr>
        <w:pStyle w:val="Standard"/>
        <w:rPr>
          <w:lang w:val="en-US"/>
        </w:rPr>
      </w:pPr>
      <w:r>
        <w:rPr>
          <w:rFonts w:ascii="Roboto Mono" w:eastAsia="Roboto Mono" w:hAnsi="Roboto Mono" w:cs="Roboto Mono"/>
          <w:i/>
          <w:sz w:val="18"/>
          <w:szCs w:val="18"/>
          <w:lang w:val="en-US"/>
        </w:rPr>
        <w:t>[profiles$]</w:t>
      </w:r>
    </w:p>
    <w:p w14:paraId="3197D665"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path = /mnt/samba/profiles</w:t>
      </w:r>
    </w:p>
    <w:p w14:paraId="2908BD01" w14:textId="77777777" w:rsidR="00FA596F" w:rsidRPr="00CD2A53" w:rsidRDefault="00000000">
      <w:pPr>
        <w:pStyle w:val="Standard"/>
        <w:rPr>
          <w:lang w:val="en-US"/>
        </w:rPr>
      </w:pPr>
      <w:r>
        <w:rPr>
          <w:rFonts w:ascii="Roboto Mono" w:eastAsia="Roboto Mono" w:hAnsi="Roboto Mono" w:cs="Roboto Mono"/>
          <w:i/>
          <w:sz w:val="18"/>
          <w:szCs w:val="18"/>
          <w:lang w:val="en-US"/>
        </w:rPr>
        <w:t xml:space="preserve">  read only = no</w:t>
      </w:r>
    </w:p>
    <w:p w14:paraId="4F47A0CF" w14:textId="77777777" w:rsidR="00FA596F" w:rsidRPr="00CD2A53" w:rsidRDefault="00000000">
      <w:pPr>
        <w:pStyle w:val="Standard"/>
        <w:rPr>
          <w:lang w:val="en-US"/>
        </w:rPr>
      </w:pPr>
      <w:r>
        <w:rPr>
          <w:rFonts w:ascii="Roboto Mono" w:eastAsia="Roboto Mono" w:hAnsi="Roboto Mono" w:cs="Roboto Mono"/>
          <w:i/>
          <w:sz w:val="18"/>
          <w:szCs w:val="18"/>
          <w:lang w:val="en-US"/>
        </w:rPr>
        <w:t>EOF</w:t>
      </w:r>
    </w:p>
    <w:p w14:paraId="09F1100D" w14:textId="77777777" w:rsidR="00FA596F" w:rsidRPr="00CD2A53" w:rsidRDefault="00000000">
      <w:pPr>
        <w:pStyle w:val="Standard"/>
        <w:rPr>
          <w:lang w:val="en-US"/>
        </w:rPr>
      </w:pPr>
      <w:r>
        <w:rPr>
          <w:rFonts w:ascii="Roboto Mono" w:eastAsia="Roboto Mono" w:hAnsi="Roboto Mono" w:cs="Roboto Mono"/>
          <w:i/>
          <w:sz w:val="18"/>
          <w:szCs w:val="18"/>
          <w:lang w:val="en-US"/>
        </w:rPr>
        <w:t>mkdir -pv /mnt/samba/homes</w:t>
      </w:r>
    </w:p>
    <w:p w14:paraId="000176F4" w14:textId="77777777" w:rsidR="00FA596F" w:rsidRPr="00CD2A53" w:rsidRDefault="00000000">
      <w:pPr>
        <w:pStyle w:val="Standard"/>
        <w:rPr>
          <w:lang w:val="en-US"/>
        </w:rPr>
      </w:pPr>
      <w:r>
        <w:rPr>
          <w:rFonts w:ascii="Roboto Mono" w:eastAsia="Roboto Mono" w:hAnsi="Roboto Mono" w:cs="Roboto Mono"/>
          <w:i/>
          <w:sz w:val="18"/>
          <w:szCs w:val="18"/>
          <w:lang w:val="en-US"/>
        </w:rPr>
        <w:t>mkdir -pv /mnt/samba/profiles</w:t>
      </w:r>
    </w:p>
    <w:p w14:paraId="533D12E8" w14:textId="77777777" w:rsidR="00FA596F" w:rsidRDefault="00FA596F">
      <w:pPr>
        <w:pStyle w:val="Standard"/>
        <w:rPr>
          <w:rFonts w:ascii="Roboto Mono" w:eastAsia="Roboto Mono" w:hAnsi="Roboto Mono" w:cs="Roboto Mono"/>
          <w:i/>
          <w:sz w:val="18"/>
          <w:szCs w:val="18"/>
          <w:lang w:val="en-US"/>
        </w:rPr>
      </w:pPr>
    </w:p>
    <w:p w14:paraId="690B24D3" w14:textId="77777777" w:rsidR="00FA596F" w:rsidRPr="00CD2A53" w:rsidRDefault="00000000">
      <w:pPr>
        <w:pStyle w:val="Standard"/>
        <w:rPr>
          <w:lang w:val="en-US"/>
        </w:rPr>
      </w:pPr>
      <w:r>
        <w:rPr>
          <w:rFonts w:ascii="Roboto Mono" w:eastAsia="Roboto Mono" w:hAnsi="Roboto Mono" w:cs="Roboto Mono"/>
          <w:i/>
          <w:sz w:val="18"/>
          <w:szCs w:val="18"/>
          <w:lang w:val="en-US"/>
        </w:rPr>
        <w:t>systemctl restart winbind smbd nmbd</w:t>
      </w:r>
    </w:p>
    <w:p w14:paraId="6B90927C" w14:textId="77777777" w:rsidR="00FA596F" w:rsidRDefault="00FA596F">
      <w:pPr>
        <w:pStyle w:val="Standard"/>
        <w:rPr>
          <w:rFonts w:ascii="Roboto Mono" w:eastAsia="Roboto Mono" w:hAnsi="Roboto Mono" w:cs="Roboto Mono"/>
          <w:i/>
          <w:sz w:val="18"/>
          <w:szCs w:val="18"/>
          <w:lang w:val="en-US"/>
        </w:rPr>
      </w:pPr>
    </w:p>
    <w:p w14:paraId="2450851A" w14:textId="77777777" w:rsidR="00FA596F" w:rsidRPr="00CD2A53" w:rsidRDefault="00000000">
      <w:pPr>
        <w:pStyle w:val="Standard"/>
        <w:rPr>
          <w:lang w:val="en-US"/>
        </w:rPr>
      </w:pPr>
      <w:r>
        <w:rPr>
          <w:rFonts w:ascii="Roboto Mono" w:eastAsia="Roboto Mono" w:hAnsi="Roboto Mono" w:cs="Roboto Mono"/>
          <w:i/>
          <w:sz w:val="18"/>
          <w:szCs w:val="18"/>
          <w:lang w:val="en-US"/>
        </w:rPr>
        <w:lastRenderedPageBreak/>
        <w:t>echo $DOMAIN_ADMIN_PASSWORD | kinit -fp ${DOMAIN_ADMIN}</w:t>
      </w:r>
    </w:p>
    <w:p w14:paraId="400EF935" w14:textId="77777777" w:rsidR="00FA596F" w:rsidRPr="00CD2A53" w:rsidRDefault="00000000">
      <w:pPr>
        <w:pStyle w:val="Standard"/>
        <w:rPr>
          <w:lang w:val="en-US"/>
        </w:rPr>
      </w:pPr>
      <w:r>
        <w:rPr>
          <w:rFonts w:ascii="Roboto Mono" w:eastAsia="Roboto Mono" w:hAnsi="Roboto Mono" w:cs="Roboto Mono"/>
          <w:i/>
          <w:sz w:val="18"/>
          <w:szCs w:val="18"/>
          <w:lang w:val="en-US"/>
        </w:rPr>
        <w:t>klist</w:t>
      </w:r>
    </w:p>
    <w:p w14:paraId="197B3A07" w14:textId="77777777" w:rsidR="00FA596F" w:rsidRPr="00CD2A53" w:rsidRDefault="00000000">
      <w:pPr>
        <w:pStyle w:val="Standard"/>
        <w:rPr>
          <w:lang w:val="en-US"/>
        </w:rPr>
      </w:pPr>
      <w:r>
        <w:rPr>
          <w:rFonts w:ascii="Roboto Mono" w:eastAsia="Roboto Mono" w:hAnsi="Roboto Mono" w:cs="Roboto Mono"/>
          <w:i/>
          <w:sz w:val="18"/>
          <w:szCs w:val="18"/>
          <w:lang w:val="en-US"/>
        </w:rPr>
        <w:t>echo $DOMAIN_ADMIN_PASSWORD | net ads join -U ${DOMAIN_ADMIN}</w:t>
      </w:r>
    </w:p>
    <w:p w14:paraId="276DD4DE" w14:textId="77777777" w:rsidR="00FA596F" w:rsidRPr="00CD2A53" w:rsidRDefault="00000000">
      <w:pPr>
        <w:pStyle w:val="Standard"/>
        <w:rPr>
          <w:lang w:val="en-US"/>
        </w:rPr>
      </w:pPr>
      <w:r>
        <w:rPr>
          <w:rFonts w:ascii="Roboto Mono" w:eastAsia="Roboto Mono" w:hAnsi="Roboto Mono" w:cs="Roboto Mono"/>
          <w:i/>
          <w:sz w:val="18"/>
          <w:szCs w:val="18"/>
          <w:lang w:val="en-US"/>
        </w:rPr>
        <w:t>wbinfo -i ${DOMAIN_ADMIN}</w:t>
      </w:r>
    </w:p>
    <w:p w14:paraId="3B8C1693" w14:textId="77777777" w:rsidR="00FA596F" w:rsidRDefault="00FA596F">
      <w:pPr>
        <w:pStyle w:val="Standard"/>
        <w:rPr>
          <w:rFonts w:ascii="Roboto Mono" w:eastAsia="Roboto Mono" w:hAnsi="Roboto Mono" w:cs="Roboto Mono"/>
          <w:i/>
          <w:sz w:val="18"/>
          <w:szCs w:val="18"/>
          <w:lang w:val="en-US"/>
        </w:rPr>
      </w:pPr>
    </w:p>
    <w:p w14:paraId="084ADBA6" w14:textId="77777777" w:rsidR="00FA596F" w:rsidRPr="00CD2A53" w:rsidRDefault="00000000">
      <w:pPr>
        <w:pStyle w:val="Standard"/>
        <w:rPr>
          <w:lang w:val="en-US"/>
        </w:rPr>
      </w:pPr>
      <w:r>
        <w:rPr>
          <w:rFonts w:ascii="Roboto Mono" w:eastAsia="Roboto Mono" w:hAnsi="Roboto Mono" w:cs="Roboto Mono"/>
          <w:i/>
          <w:sz w:val="18"/>
          <w:szCs w:val="18"/>
          <w:lang w:val="en-US"/>
        </w:rPr>
        <w:t>sed -i '/^passwd:/ s/$/  winbind/' /etc/nsswitch.conf</w:t>
      </w:r>
    </w:p>
    <w:p w14:paraId="3AD92567" w14:textId="77777777" w:rsidR="00FA596F" w:rsidRPr="00CD2A53" w:rsidRDefault="00000000">
      <w:pPr>
        <w:pStyle w:val="Standard"/>
        <w:rPr>
          <w:lang w:val="en-US"/>
        </w:rPr>
      </w:pPr>
      <w:r>
        <w:rPr>
          <w:rFonts w:ascii="Roboto Mono" w:eastAsia="Roboto Mono" w:hAnsi="Roboto Mono" w:cs="Roboto Mono"/>
          <w:i/>
          <w:sz w:val="18"/>
          <w:szCs w:val="18"/>
          <w:lang w:val="en-US"/>
        </w:rPr>
        <w:t>sed -i '/^group:/ s/$/  winbind/' /etc/nsswitch.conf</w:t>
      </w:r>
    </w:p>
    <w:p w14:paraId="377CBFCD" w14:textId="77777777" w:rsidR="00FA596F" w:rsidRPr="00CD2A53" w:rsidRDefault="00000000">
      <w:pPr>
        <w:pStyle w:val="Standard"/>
        <w:rPr>
          <w:lang w:val="en-US"/>
        </w:rPr>
      </w:pPr>
      <w:r>
        <w:rPr>
          <w:rFonts w:ascii="Roboto Mono" w:eastAsia="Roboto Mono" w:hAnsi="Roboto Mono" w:cs="Roboto Mono"/>
          <w:i/>
          <w:sz w:val="18"/>
          <w:szCs w:val="18"/>
          <w:lang w:val="en-US"/>
        </w:rPr>
        <w:t>sed -i '/^shadow:/ s/$/  winbind/' /etc/nsswitch.conf</w:t>
      </w:r>
    </w:p>
    <w:p w14:paraId="47D6FE14" w14:textId="77777777" w:rsidR="00FA596F" w:rsidRDefault="00FA596F">
      <w:pPr>
        <w:pStyle w:val="Standard"/>
        <w:rPr>
          <w:rFonts w:ascii="Roboto Mono" w:eastAsia="Roboto Mono" w:hAnsi="Roboto Mono" w:cs="Roboto Mono"/>
          <w:i/>
          <w:sz w:val="18"/>
          <w:szCs w:val="18"/>
          <w:lang w:val="en-US"/>
        </w:rPr>
      </w:pPr>
    </w:p>
    <w:p w14:paraId="1DDE209B" w14:textId="77777777" w:rsidR="00FA596F" w:rsidRPr="00CD2A53" w:rsidRDefault="00000000">
      <w:pPr>
        <w:pStyle w:val="Standard"/>
        <w:rPr>
          <w:lang w:val="en-US"/>
        </w:rPr>
      </w:pPr>
      <w:r>
        <w:rPr>
          <w:rFonts w:ascii="Roboto Mono" w:eastAsia="Roboto Mono" w:hAnsi="Roboto Mono" w:cs="Roboto Mono"/>
          <w:i/>
          <w:sz w:val="18"/>
          <w:szCs w:val="18"/>
          <w:lang w:val="en-US"/>
        </w:rPr>
        <w:t>mkdir -pv /etc/systemd/system/smbd.service.d</w:t>
      </w:r>
    </w:p>
    <w:p w14:paraId="6D959DE4"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cat &gt; /etc/systemd/system/smbd.service.d/limits.conf &lt;&lt;TXT</w:t>
      </w:r>
    </w:p>
    <w:p w14:paraId="1FD72DE3"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[Service]</w:t>
      </w:r>
    </w:p>
    <w:p w14:paraId="1D083343"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LimitNOFILE=500000</w:t>
      </w:r>
    </w:p>
    <w:p w14:paraId="5EA343FD"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LimitNPROC=500000</w:t>
      </w:r>
    </w:p>
    <w:p w14:paraId="38743905"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TXT</w:t>
      </w:r>
    </w:p>
    <w:p w14:paraId="5DBC552C" w14:textId="77777777" w:rsidR="00FA596F" w:rsidRPr="00CD2A53" w:rsidRDefault="00FA596F">
      <w:pPr>
        <w:pStyle w:val="Standard"/>
        <w:rPr>
          <w:rFonts w:ascii="Roboto Mono" w:eastAsia="Roboto Mono" w:hAnsi="Roboto Mono" w:cs="Roboto Mono"/>
          <w:i/>
          <w:sz w:val="18"/>
          <w:szCs w:val="18"/>
          <w:lang w:val="en-US"/>
        </w:rPr>
      </w:pPr>
    </w:p>
    <w:p w14:paraId="1D1C6974"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cat /</w:t>
      </w:r>
      <w:r w:rsidRPr="00CD2A53">
        <w:rPr>
          <w:rFonts w:ascii="Roboto Mono" w:eastAsia="Roboto Mono" w:hAnsi="Roboto Mono" w:cs="Roboto Mono"/>
          <w:i/>
          <w:iCs/>
          <w:sz w:val="18"/>
          <w:szCs w:val="18"/>
          <w:lang w:val="en-US"/>
        </w:rPr>
        <w:t>etc</w:t>
      </w:r>
      <w:r w:rsidRPr="00CD2A53">
        <w:rPr>
          <w:rFonts w:ascii="Roboto Mono" w:eastAsia="Roboto Mono" w:hAnsi="Roboto Mono" w:cs="Roboto Mono"/>
          <w:i/>
          <w:sz w:val="18"/>
          <w:szCs w:val="18"/>
          <w:lang w:val="en-US"/>
        </w:rPr>
        <w:t xml:space="preserve">/security/limits.d/new_limits.conf </w:t>
      </w:r>
      <w:r w:rsidRPr="00CD2A53">
        <w:rPr>
          <w:lang w:val="en-US"/>
        </w:rPr>
        <w:t>&lt;&lt;TXT</w:t>
      </w:r>
    </w:p>
    <w:p w14:paraId="66065344"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 hard nofile 1000000</w:t>
      </w:r>
    </w:p>
    <w:p w14:paraId="1BB54686"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 soft nofile 500000</w:t>
      </w:r>
    </w:p>
    <w:p w14:paraId="145F4EF6"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 hard nproc 1000000</w:t>
      </w:r>
    </w:p>
    <w:p w14:paraId="2764E366"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 soft nproc 500000</w:t>
      </w:r>
    </w:p>
    <w:p w14:paraId="64748416"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root hard nofile 1000000</w:t>
      </w:r>
    </w:p>
    <w:p w14:paraId="64FC3D7F"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root soft nofile 500000</w:t>
      </w:r>
    </w:p>
    <w:p w14:paraId="3BD0147E"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root hard nproc 1000000</w:t>
      </w:r>
    </w:p>
    <w:p w14:paraId="38AEFA12"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root soft nproc 500000</w:t>
      </w:r>
    </w:p>
    <w:p w14:paraId="2BBC4547" w14:textId="77777777" w:rsidR="00FA596F" w:rsidRPr="00CD2A53" w:rsidRDefault="00000000">
      <w:pPr>
        <w:pStyle w:val="Standard"/>
        <w:rPr>
          <w:rFonts w:ascii="Roboto Mono" w:eastAsia="Roboto Mono" w:hAnsi="Roboto Mono" w:cs="Roboto Mono"/>
          <w:i/>
          <w:sz w:val="18"/>
          <w:szCs w:val="18"/>
          <w:lang w:val="en-US"/>
        </w:rPr>
      </w:pPr>
      <w:r w:rsidRPr="00CD2A53">
        <w:rPr>
          <w:rFonts w:ascii="Roboto Mono" w:eastAsia="Roboto Mono" w:hAnsi="Roboto Mono" w:cs="Roboto Mono"/>
          <w:i/>
          <w:sz w:val="18"/>
          <w:szCs w:val="18"/>
          <w:lang w:val="en-US"/>
        </w:rPr>
        <w:t>TXT</w:t>
      </w:r>
    </w:p>
    <w:p w14:paraId="70BA8C3B" w14:textId="77777777" w:rsidR="00FA596F" w:rsidRPr="00CD2A53" w:rsidRDefault="00FA596F">
      <w:pPr>
        <w:pStyle w:val="Standard"/>
        <w:rPr>
          <w:rFonts w:ascii="Roboto Mono" w:eastAsia="Roboto Mono" w:hAnsi="Roboto Mono" w:cs="Roboto Mono"/>
          <w:i/>
          <w:sz w:val="18"/>
          <w:szCs w:val="18"/>
          <w:lang w:val="en-US"/>
        </w:rPr>
      </w:pPr>
    </w:p>
    <w:p w14:paraId="3FA2B2AA"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systemctl daemon-reload</w:t>
      </w:r>
    </w:p>
    <w:p w14:paraId="5FACE7B7"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systemctl restart winbind smbd nmbd</w:t>
      </w:r>
    </w:p>
    <w:p w14:paraId="07424E05" w14:textId="77777777" w:rsidR="00FA596F" w:rsidRPr="00CD2A53" w:rsidRDefault="00FA596F">
      <w:pPr>
        <w:pStyle w:val="Standard"/>
        <w:rPr>
          <w:rFonts w:ascii="Roboto Mono" w:eastAsia="Roboto Mono" w:hAnsi="Roboto Mono" w:cs="Roboto Mono"/>
          <w:i/>
          <w:sz w:val="18"/>
          <w:szCs w:val="18"/>
          <w:lang w:val="en-US"/>
        </w:rPr>
      </w:pPr>
    </w:p>
    <w:p w14:paraId="15B7D6EF"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wbinfo -i ${DOMAIN_ADMIN}</w:t>
      </w:r>
    </w:p>
    <w:p w14:paraId="48BD3C61"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DOMAIN_GROUP=$(wbinfo --gid-info $(wbinfo -i ${DOMAIN_ADMIN} | awk -F":" '{print $4}') | awk -F":" '{print $1}')</w:t>
      </w:r>
    </w:p>
    <w:p w14:paraId="1EC23FDD"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chown ${DOMAIN_ADMIN}:"$DOMAIN_GROUP" /mnt/samba/homes/</w:t>
      </w:r>
    </w:p>
    <w:p w14:paraId="1D18C6F9" w14:textId="77777777" w:rsidR="00FA596F" w:rsidRPr="00CD2A53" w:rsidRDefault="00000000">
      <w:pPr>
        <w:pStyle w:val="Standard"/>
        <w:rPr>
          <w:lang w:val="en-US"/>
        </w:rPr>
      </w:pPr>
      <w:r w:rsidRPr="00CD2A53">
        <w:rPr>
          <w:rFonts w:ascii="Roboto Mono" w:eastAsia="Roboto Mono" w:hAnsi="Roboto Mono" w:cs="Roboto Mono"/>
          <w:i/>
          <w:sz w:val="18"/>
          <w:szCs w:val="18"/>
          <w:lang w:val="en-US"/>
        </w:rPr>
        <w:t>chown ${DOMAIN_ADMIN}:"$DOMAIN_GROUP" /mnt/samba/profiles/</w:t>
      </w:r>
    </w:p>
    <w:p w14:paraId="5A95EF16" w14:textId="77777777" w:rsidR="00FA596F" w:rsidRDefault="00000000">
      <w:pPr>
        <w:pStyle w:val="Standard"/>
      </w:pPr>
      <w:r>
        <w:rPr>
          <w:rFonts w:ascii="Roboto Mono" w:eastAsia="Roboto Mono" w:hAnsi="Roboto Mono" w:cs="Roboto Mono"/>
          <w:i/>
          <w:sz w:val="18"/>
          <w:szCs w:val="18"/>
        </w:rPr>
        <w:t>chmod 770  /mnt/samba/profiles/</w:t>
      </w:r>
    </w:p>
    <w:p w14:paraId="4501F469" w14:textId="77777777" w:rsidR="00FA596F" w:rsidRDefault="00FA596F">
      <w:pPr>
        <w:pStyle w:val="Standard"/>
      </w:pPr>
    </w:p>
    <w:p w14:paraId="770A3CAE" w14:textId="77777777" w:rsidR="00FA596F" w:rsidRDefault="00FA596F">
      <w:pPr>
        <w:pStyle w:val="Standard"/>
      </w:pPr>
    </w:p>
    <w:p w14:paraId="5EC6C590" w14:textId="77777777" w:rsidR="00FA596F" w:rsidRDefault="00000000">
      <w:pPr>
        <w:pStyle w:val="Standard"/>
        <w:rPr>
          <w:sz w:val="32"/>
          <w:szCs w:val="32"/>
        </w:rPr>
      </w:pPr>
      <w:r>
        <w:rPr>
          <w:sz w:val="32"/>
          <w:szCs w:val="32"/>
        </w:rPr>
        <w:t>Критерии проверки установки:</w:t>
      </w:r>
    </w:p>
    <w:p w14:paraId="0A9603F3" w14:textId="77777777" w:rsidR="00FA596F" w:rsidRDefault="00FA596F">
      <w:pPr>
        <w:pStyle w:val="Standard"/>
        <w:rPr>
          <w:sz w:val="32"/>
          <w:szCs w:val="32"/>
        </w:rPr>
      </w:pPr>
    </w:p>
    <w:p w14:paraId="38224490" w14:textId="77777777" w:rsidR="00FA596F" w:rsidRDefault="00000000">
      <w:pPr>
        <w:pStyle w:val="Standard"/>
      </w:pPr>
      <w:r>
        <w:t>1. Кластер установлен и содержит 2 ноды:</w:t>
      </w:r>
    </w:p>
    <w:p w14:paraId="15AD2680" w14:textId="77777777" w:rsidR="00FA596F" w:rsidRDefault="00FA596F">
      <w:pPr>
        <w:pStyle w:val="Standard"/>
      </w:pPr>
    </w:p>
    <w:p w14:paraId="2EAABC57" w14:textId="77777777" w:rsidR="00FA596F" w:rsidRPr="00CD2A53" w:rsidRDefault="00000000">
      <w:pPr>
        <w:pStyle w:val="Standard"/>
        <w:rPr>
          <w:lang w:val="en-US"/>
        </w:rPr>
      </w:pPr>
      <w:r w:rsidRPr="00CD2A53">
        <w:rPr>
          <w:lang w:val="en-US"/>
        </w:rPr>
        <w:lastRenderedPageBreak/>
        <w:t>o2cb list-cluster</w:t>
      </w:r>
    </w:p>
    <w:p w14:paraId="67082627" w14:textId="77777777" w:rsidR="00FA596F" w:rsidRPr="00CD2A53" w:rsidRDefault="00000000">
      <w:pPr>
        <w:pStyle w:val="Standard"/>
        <w:rPr>
          <w:lang w:val="en-US"/>
        </w:rPr>
      </w:pPr>
      <w:r w:rsidRPr="00CD2A53">
        <w:rPr>
          <w:lang w:val="en-US"/>
        </w:rPr>
        <w:t>o2cb list-cluster</w:t>
      </w:r>
    </w:p>
    <w:p w14:paraId="3EAC8A1F" w14:textId="77777777" w:rsidR="00FA596F" w:rsidRPr="00CD2A53" w:rsidRDefault="00000000">
      <w:pPr>
        <w:pStyle w:val="Standard"/>
        <w:rPr>
          <w:lang w:val="en-US"/>
        </w:rPr>
      </w:pPr>
      <w:r>
        <w:rPr>
          <w:noProof/>
        </w:rPr>
        <w:drawing>
          <wp:anchor distT="0" distB="0" distL="114300" distR="114300" simplePos="0" relativeHeight="21" behindDoc="0" locked="0" layoutInCell="1" allowOverlap="1" wp14:anchorId="4EC45D31" wp14:editId="5E37FCE3">
            <wp:simplePos x="0" y="0"/>
            <wp:positionH relativeFrom="column">
              <wp:posOffset>79918</wp:posOffset>
            </wp:positionH>
            <wp:positionV relativeFrom="paragraph">
              <wp:posOffset>87508</wp:posOffset>
            </wp:positionV>
            <wp:extent cx="3635288" cy="3070829"/>
            <wp:effectExtent l="0" t="0" r="0" b="2571"/>
            <wp:wrapSquare wrapText="bothSides"/>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635288" cy="3070829"/>
                    </a:xfrm>
                    <a:prstGeom prst="rect">
                      <a:avLst/>
                    </a:prstGeom>
                  </pic:spPr>
                </pic:pic>
              </a:graphicData>
            </a:graphic>
          </wp:anchor>
        </w:drawing>
      </w:r>
    </w:p>
    <w:p w14:paraId="7C3BACF0" w14:textId="77777777" w:rsidR="00FA596F" w:rsidRPr="00CD2A53" w:rsidRDefault="00FA596F">
      <w:pPr>
        <w:pStyle w:val="Standard"/>
        <w:rPr>
          <w:lang w:val="en-US"/>
        </w:rPr>
      </w:pPr>
    </w:p>
    <w:p w14:paraId="18665FB0" w14:textId="77777777" w:rsidR="00FA596F" w:rsidRPr="00CD2A53" w:rsidRDefault="00FA596F">
      <w:pPr>
        <w:pStyle w:val="Standard"/>
        <w:rPr>
          <w:lang w:val="en-US"/>
        </w:rPr>
      </w:pPr>
    </w:p>
    <w:p w14:paraId="2A719704" w14:textId="77777777" w:rsidR="00FA596F" w:rsidRPr="00CD2A53" w:rsidRDefault="00FA596F">
      <w:pPr>
        <w:pStyle w:val="Standard"/>
        <w:rPr>
          <w:lang w:val="en-US"/>
        </w:rPr>
      </w:pPr>
    </w:p>
    <w:p w14:paraId="62BB3125" w14:textId="77777777" w:rsidR="00FA596F" w:rsidRPr="00CD2A53" w:rsidRDefault="00FA596F">
      <w:pPr>
        <w:pStyle w:val="Standard"/>
        <w:rPr>
          <w:lang w:val="en-US"/>
        </w:rPr>
      </w:pPr>
    </w:p>
    <w:p w14:paraId="4259373A" w14:textId="77777777" w:rsidR="00FA596F" w:rsidRPr="00CD2A53" w:rsidRDefault="00FA596F">
      <w:pPr>
        <w:pStyle w:val="Standard"/>
        <w:rPr>
          <w:lang w:val="en-US"/>
        </w:rPr>
      </w:pPr>
    </w:p>
    <w:p w14:paraId="73A87D4A" w14:textId="77777777" w:rsidR="00FA596F" w:rsidRPr="00CD2A53" w:rsidRDefault="00FA596F">
      <w:pPr>
        <w:pStyle w:val="Standard"/>
        <w:rPr>
          <w:lang w:val="en-US"/>
        </w:rPr>
      </w:pPr>
    </w:p>
    <w:p w14:paraId="21DB7C31" w14:textId="77777777" w:rsidR="00FA596F" w:rsidRPr="00CD2A53" w:rsidRDefault="00FA596F">
      <w:pPr>
        <w:pStyle w:val="Standard"/>
        <w:rPr>
          <w:lang w:val="en-US"/>
        </w:rPr>
      </w:pPr>
    </w:p>
    <w:p w14:paraId="7C382476" w14:textId="77777777" w:rsidR="00FA596F" w:rsidRPr="00CD2A53" w:rsidRDefault="00FA596F">
      <w:pPr>
        <w:pStyle w:val="Standard"/>
        <w:rPr>
          <w:lang w:val="en-US"/>
        </w:rPr>
      </w:pPr>
    </w:p>
    <w:p w14:paraId="10DBB9B5" w14:textId="77777777" w:rsidR="00FA596F" w:rsidRPr="00CD2A53" w:rsidRDefault="00FA596F">
      <w:pPr>
        <w:pStyle w:val="Standard"/>
        <w:rPr>
          <w:lang w:val="en-US"/>
        </w:rPr>
      </w:pPr>
    </w:p>
    <w:p w14:paraId="58700B86" w14:textId="77777777" w:rsidR="00FA596F" w:rsidRPr="00CD2A53" w:rsidRDefault="00FA596F">
      <w:pPr>
        <w:pStyle w:val="Standard"/>
        <w:rPr>
          <w:lang w:val="en-US"/>
        </w:rPr>
      </w:pPr>
    </w:p>
    <w:p w14:paraId="5D770B6A" w14:textId="77777777" w:rsidR="00FA596F" w:rsidRPr="00CD2A53" w:rsidRDefault="00FA596F">
      <w:pPr>
        <w:pStyle w:val="Standard"/>
        <w:rPr>
          <w:lang w:val="en-US"/>
        </w:rPr>
      </w:pPr>
    </w:p>
    <w:p w14:paraId="3AFDC563" w14:textId="77777777" w:rsidR="00FA596F" w:rsidRPr="00CD2A53" w:rsidRDefault="00FA596F">
      <w:pPr>
        <w:pStyle w:val="Standard"/>
        <w:rPr>
          <w:lang w:val="en-US"/>
        </w:rPr>
      </w:pPr>
    </w:p>
    <w:p w14:paraId="348A45AD" w14:textId="77777777" w:rsidR="00FA596F" w:rsidRPr="00CD2A53" w:rsidRDefault="00FA596F">
      <w:pPr>
        <w:pStyle w:val="Standard"/>
        <w:rPr>
          <w:lang w:val="en-US"/>
        </w:rPr>
      </w:pPr>
    </w:p>
    <w:p w14:paraId="379FC81A" w14:textId="77777777" w:rsidR="00FA596F" w:rsidRPr="00CD2A53" w:rsidRDefault="00FA596F">
      <w:pPr>
        <w:pStyle w:val="Standard"/>
        <w:rPr>
          <w:lang w:val="en-US"/>
        </w:rPr>
      </w:pPr>
    </w:p>
    <w:p w14:paraId="07CC6783" w14:textId="77777777" w:rsidR="00FA596F" w:rsidRPr="00CD2A53" w:rsidRDefault="00FA596F">
      <w:pPr>
        <w:pStyle w:val="Standard"/>
        <w:rPr>
          <w:lang w:val="en-US"/>
        </w:rPr>
      </w:pPr>
    </w:p>
    <w:p w14:paraId="47ABCCCE" w14:textId="77777777" w:rsidR="00FA596F" w:rsidRPr="00CD2A53" w:rsidRDefault="00FA596F">
      <w:pPr>
        <w:pStyle w:val="Standard"/>
        <w:rPr>
          <w:lang w:val="en-US"/>
        </w:rPr>
      </w:pPr>
    </w:p>
    <w:p w14:paraId="24DCC7DD" w14:textId="77777777" w:rsidR="00FA596F" w:rsidRPr="00CD2A53" w:rsidRDefault="00FA596F">
      <w:pPr>
        <w:pStyle w:val="Standard"/>
        <w:rPr>
          <w:lang w:val="en-US"/>
        </w:rPr>
      </w:pPr>
    </w:p>
    <w:p w14:paraId="44EC38A2" w14:textId="77777777" w:rsidR="00FA596F" w:rsidRDefault="00000000">
      <w:pPr>
        <w:pStyle w:val="Standard"/>
      </w:pPr>
      <w:r>
        <w:t>2. Машина вошла в домен и получает список пользователей.</w:t>
      </w:r>
    </w:p>
    <w:p w14:paraId="35458667" w14:textId="77777777" w:rsidR="00FA596F" w:rsidRDefault="00FA596F">
      <w:pPr>
        <w:pStyle w:val="Standard"/>
      </w:pPr>
    </w:p>
    <w:p w14:paraId="4741F84E" w14:textId="77777777" w:rsidR="00FA596F" w:rsidRDefault="00000000">
      <w:pPr>
        <w:pStyle w:val="Standard"/>
      </w:pPr>
      <w:r>
        <w:t>wbinfo -u</w:t>
      </w:r>
    </w:p>
    <w:p w14:paraId="48DFAED6" w14:textId="77777777" w:rsidR="00FA596F" w:rsidRDefault="00FA596F">
      <w:pPr>
        <w:pStyle w:val="Standard"/>
      </w:pPr>
    </w:p>
    <w:p w14:paraId="4843342A" w14:textId="77777777" w:rsidR="00FA596F" w:rsidRDefault="00000000">
      <w:pPr>
        <w:pStyle w:val="Standard"/>
      </w:pPr>
      <w:r>
        <w:t>3. С гостеовй виртуальной машины, которая введена в AD домен, можно попасть в персональной хранилище самбы. Для этого надо в «Проводнике» ввести в адресную строку:</w:t>
      </w:r>
    </w:p>
    <w:p w14:paraId="553502BA" w14:textId="77777777" w:rsidR="00FA596F" w:rsidRDefault="00FA596F">
      <w:pPr>
        <w:pStyle w:val="Standard"/>
      </w:pPr>
    </w:p>
    <w:p w14:paraId="6DB680BE" w14:textId="77777777" w:rsidR="00FA596F" w:rsidRDefault="00000000">
      <w:pPr>
        <w:pStyle w:val="Standard"/>
      </w:pPr>
      <w:r>
        <w:t>\\IP самба севрера.</w:t>
      </w:r>
    </w:p>
    <w:p w14:paraId="0D75FDCD" w14:textId="77777777" w:rsidR="00FA596F" w:rsidRDefault="00FA596F">
      <w:pPr>
        <w:pStyle w:val="Standard"/>
      </w:pPr>
    </w:p>
    <w:p w14:paraId="02964FDB" w14:textId="77777777" w:rsidR="00FA596F" w:rsidRDefault="00000000">
      <w:pPr>
        <w:pStyle w:val="Standard"/>
      </w:pPr>
      <w:r>
        <w:t>В случае успешной установки появится каталог пользователя AD домена.</w:t>
      </w:r>
    </w:p>
    <w:p w14:paraId="5B8248BE" w14:textId="77777777" w:rsidR="00FA596F" w:rsidRDefault="00000000">
      <w:pPr>
        <w:pStyle w:val="2"/>
        <w:pageBreakBefore/>
      </w:pPr>
      <w:bookmarkStart w:id="9" w:name="_6cycyydnlmbl"/>
      <w:bookmarkEnd w:id="9"/>
      <w:r>
        <w:lastRenderedPageBreak/>
        <w:t>Необходимая подготовка домена ActiveDirectory</w:t>
      </w:r>
    </w:p>
    <w:p w14:paraId="302D861B" w14:textId="77777777" w:rsidR="00FA596F" w:rsidRDefault="00000000">
      <w:pPr>
        <w:pStyle w:val="3"/>
      </w:pPr>
      <w:bookmarkStart w:id="10" w:name="_na7ppl8d5byw"/>
      <w:bookmarkEnd w:id="10"/>
      <w:r>
        <w:t>Общее доменное имя.</w:t>
      </w:r>
    </w:p>
    <w:p w14:paraId="5D7E858F" w14:textId="77777777" w:rsidR="00FA596F" w:rsidRDefault="00FA596F">
      <w:pPr>
        <w:pStyle w:val="Standard"/>
      </w:pPr>
    </w:p>
    <w:p w14:paraId="59D6B14A" w14:textId="77777777" w:rsidR="00FA596F" w:rsidRDefault="00000000">
      <w:pPr>
        <w:pStyle w:val="Standard"/>
        <w:jc w:val="both"/>
      </w:pPr>
      <w:r>
        <w:t>Создаваемая инфраструктура может предоставлять доступ сетевым общим дискам по каждому ip-адресу или доменному имени, которое каждый виртуальный сервер получает перед процессом регистрации в домене. В DNS-зону Active Directory имена серверов могут быть не внесены при условии разрешения только защищенных обновлений DNS. Но для корректной работы инфраструктуры это не важно. Важным и необходимым является внесение одного общего доменного имени для всех виртуальных серверов, для которого будут соответствовать записи с типом A для всех ip-адресов виртуальных машин создаваемой инфраструктуры. По этому имени должен осуществляться доступ к сетевым общим дискам. Это позволит обеспечить балансировку нагрузки и переключение клиентов с одного сервера виртуальной инфраструктуры на другой в случае внезапной недоступности первого.</w:t>
      </w:r>
    </w:p>
    <w:p w14:paraId="1C5C44C5" w14:textId="77777777" w:rsidR="00FA596F" w:rsidRDefault="00FA596F">
      <w:pPr>
        <w:pStyle w:val="Standard"/>
        <w:jc w:val="both"/>
      </w:pPr>
    </w:p>
    <w:p w14:paraId="1AC6E7BA" w14:textId="77777777" w:rsidR="00FA596F" w:rsidRDefault="00000000">
      <w:pPr>
        <w:pStyle w:val="Standard"/>
        <w:jc w:val="center"/>
      </w:pPr>
      <w:r>
        <w:rPr>
          <w:noProof/>
          <w:lang w:eastAsia="ru-RU" w:bidi="ar-SA"/>
        </w:rPr>
        <w:drawing>
          <wp:inline distT="0" distB="0" distL="0" distR="0" wp14:anchorId="24ED735F" wp14:editId="446FD45C">
            <wp:extent cx="6067409" cy="3924330"/>
            <wp:effectExtent l="0" t="0" r="3191" b="0"/>
            <wp:docPr id="21" name="imag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067409" cy="3924330"/>
                    </a:xfrm>
                    <a:prstGeom prst="rect">
                      <a:avLst/>
                    </a:prstGeom>
                    <a:noFill/>
                    <a:ln>
                      <a:noFill/>
                      <a:prstDash/>
                    </a:ln>
                  </pic:spPr>
                </pic:pic>
              </a:graphicData>
            </a:graphic>
          </wp:inline>
        </w:drawing>
      </w:r>
    </w:p>
    <w:p w14:paraId="5BB479D9" w14:textId="77777777" w:rsidR="00FA596F" w:rsidRDefault="00000000">
      <w:pPr>
        <w:pStyle w:val="3"/>
      </w:pPr>
      <w:bookmarkStart w:id="11" w:name="_38jxduu13pry"/>
      <w:bookmarkEnd w:id="11"/>
      <w:r>
        <w:lastRenderedPageBreak/>
        <w:t>Указание размещения профилей пользователей и домашних папок.</w:t>
      </w:r>
    </w:p>
    <w:p w14:paraId="35B36B46" w14:textId="77777777" w:rsidR="00FA596F" w:rsidRDefault="00FA596F">
      <w:pPr>
        <w:pStyle w:val="Standard"/>
      </w:pPr>
    </w:p>
    <w:p w14:paraId="3F27366B" w14:textId="77777777" w:rsidR="00FA596F" w:rsidRDefault="00000000">
      <w:pPr>
        <w:pStyle w:val="Standard"/>
        <w:jc w:val="both"/>
      </w:pPr>
      <w:r>
        <w:t>Для корректного использования перемещаемого профиля для Windows Server 2003 или Windows Server 2008 в режиме совместимости леса с Windows Server 2008 необходимо для каждого доменного пользователя корректно заполнить вкладку “Профиль”.</w:t>
      </w:r>
    </w:p>
    <w:p w14:paraId="5E5F867A" w14:textId="77777777" w:rsidR="00FA596F" w:rsidRDefault="00000000">
      <w:pPr>
        <w:pStyle w:val="Standard"/>
        <w:jc w:val="center"/>
      </w:pPr>
      <w:r>
        <w:br/>
      </w:r>
      <w:r>
        <w:rPr>
          <w:noProof/>
          <w:lang w:eastAsia="ru-RU" w:bidi="ar-SA"/>
        </w:rPr>
        <w:drawing>
          <wp:inline distT="0" distB="0" distL="0" distR="0" wp14:anchorId="1132A6E4" wp14:editId="5F3927A8">
            <wp:extent cx="4057558" cy="3000237"/>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057558" cy="3000237"/>
                    </a:xfrm>
                    <a:prstGeom prst="rect">
                      <a:avLst/>
                    </a:prstGeom>
                    <a:noFill/>
                    <a:ln>
                      <a:noFill/>
                      <a:prstDash/>
                    </a:ln>
                  </pic:spPr>
                </pic:pic>
              </a:graphicData>
            </a:graphic>
          </wp:inline>
        </w:drawing>
      </w:r>
    </w:p>
    <w:p w14:paraId="11B6EDD6" w14:textId="77777777" w:rsidR="00FA596F" w:rsidRDefault="00FA596F">
      <w:pPr>
        <w:pStyle w:val="Standard"/>
        <w:jc w:val="both"/>
      </w:pPr>
    </w:p>
    <w:p w14:paraId="31CED35B" w14:textId="77777777" w:rsidR="00FA596F" w:rsidRDefault="00000000">
      <w:pPr>
        <w:pStyle w:val="Standard"/>
        <w:jc w:val="both"/>
      </w:pPr>
      <w:r>
        <w:t>В данном случае используется общее доменное имя ресурса сетевых дисков samba.rzd.loc для хранения перемещаемых профилей и домашней папки. Необходимо учитывать, что данные настройки будут использоваться только на тех рабочих станциях, на которые ранее пользователь не входил. В противном случае будут задействованы ранее загруженные данные по профилю пользователя на локальном диске и сетевой диск для домашней папки не будет примонтирован.</w:t>
      </w:r>
    </w:p>
    <w:p w14:paraId="668F0EC4" w14:textId="77777777" w:rsidR="00FA596F" w:rsidRDefault="00FA596F">
      <w:pPr>
        <w:pStyle w:val="Standard"/>
      </w:pPr>
    </w:p>
    <w:sectPr w:rsidR="00FA596F" w:rsidSect="00CD2A53">
      <w:pgSz w:w="16838" w:h="11906" w:orient="landscape"/>
      <w:pgMar w:top="566" w:right="1440" w:bottom="713"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2787B" w14:textId="77777777" w:rsidR="002B0A1E" w:rsidRDefault="002B0A1E">
      <w:r>
        <w:separator/>
      </w:r>
    </w:p>
  </w:endnote>
  <w:endnote w:type="continuationSeparator" w:id="0">
    <w:p w14:paraId="329FFB94" w14:textId="77777777" w:rsidR="002B0A1E" w:rsidRDefault="002B0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Linux Libertine G">
    <w:panose1 w:val="020B0604020202020204"/>
    <w:charset w:val="00"/>
    <w:family w:val="auto"/>
    <w:pitch w:val="variable"/>
  </w:font>
  <w:font w:name="Courier New">
    <w:panose1 w:val="02070309020205020404"/>
    <w:charset w:val="CC"/>
    <w:family w:val="modern"/>
    <w:pitch w:val="fixed"/>
    <w:sig w:usb0="E0002EFF" w:usb1="C0007843" w:usb2="00000009" w:usb3="00000000" w:csb0="000001FF" w:csb1="00000000"/>
  </w:font>
  <w:font w:name="Roboto Mono">
    <w:altName w:val="Times New Roman"/>
    <w:panose1 w:val="020B0604020202020204"/>
    <w:charset w:val="00"/>
    <w:family w:val="auto"/>
    <w:pitch w:val="variable"/>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6351D" w14:textId="77777777" w:rsidR="002B0A1E" w:rsidRDefault="002B0A1E">
      <w:r>
        <w:rPr>
          <w:color w:val="000000"/>
        </w:rPr>
        <w:separator/>
      </w:r>
    </w:p>
  </w:footnote>
  <w:footnote w:type="continuationSeparator" w:id="0">
    <w:p w14:paraId="5DF6BF7B" w14:textId="77777777" w:rsidR="002B0A1E" w:rsidRDefault="002B0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73C3"/>
    <w:multiLevelType w:val="multilevel"/>
    <w:tmpl w:val="A30464D0"/>
    <w:styleLink w:val="WWNum2"/>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 w15:restartNumberingAfterBreak="0">
    <w:nsid w:val="0DFC33E7"/>
    <w:multiLevelType w:val="multilevel"/>
    <w:tmpl w:val="CA62BADA"/>
    <w:styleLink w:val="WWNum4"/>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2EF51CB2"/>
    <w:multiLevelType w:val="multilevel"/>
    <w:tmpl w:val="265CF6C8"/>
    <w:styleLink w:val="WWNum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 w15:restartNumberingAfterBreak="0">
    <w:nsid w:val="770E37DF"/>
    <w:multiLevelType w:val="multilevel"/>
    <w:tmpl w:val="48F2B904"/>
    <w:styleLink w:val="WWNum3"/>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16cid:durableId="267200541">
    <w:abstractNumId w:val="2"/>
  </w:num>
  <w:num w:numId="2" w16cid:durableId="20591305">
    <w:abstractNumId w:val="0"/>
  </w:num>
  <w:num w:numId="3" w16cid:durableId="648175792">
    <w:abstractNumId w:val="3"/>
  </w:num>
  <w:num w:numId="4" w16cid:durableId="1780055356">
    <w:abstractNumId w:val="1"/>
  </w:num>
  <w:num w:numId="5" w16cid:durableId="656153288">
    <w:abstractNumId w:val="3"/>
    <w:lvlOverride w:ilvl="0"/>
  </w:num>
  <w:num w:numId="6" w16cid:durableId="1692873993">
    <w:abstractNumId w:val="1"/>
    <w:lvlOverride w:ilvl="0"/>
  </w:num>
  <w:num w:numId="7" w16cid:durableId="1224412317">
    <w:abstractNumId w:val="0"/>
    <w:lvlOverride w:ilvl="0"/>
  </w:num>
  <w:num w:numId="8" w16cid:durableId="860241284">
    <w:abstractNumId w:val="2"/>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A596F"/>
    <w:rsid w:val="002B0A1E"/>
    <w:rsid w:val="00506439"/>
    <w:rsid w:val="00CD2A53"/>
    <w:rsid w:val="00FA59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52D5FE91"/>
  <w15:docId w15:val="{F0529BEE-F7ED-0D4C-89B5-583126C79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suppressAutoHyphens/>
    </w:pPr>
  </w:style>
  <w:style w:type="paragraph" w:styleId="1">
    <w:name w:val="heading 1"/>
    <w:basedOn w:val="a"/>
    <w:next w:val="Standard"/>
    <w:uiPriority w:val="9"/>
    <w:qFormat/>
    <w:pPr>
      <w:keepNext/>
      <w:keepLines/>
      <w:spacing w:before="400" w:after="120"/>
      <w:outlineLvl w:val="0"/>
    </w:pPr>
    <w:rPr>
      <w:sz w:val="40"/>
      <w:szCs w:val="40"/>
    </w:rPr>
  </w:style>
  <w:style w:type="paragraph" w:styleId="2">
    <w:name w:val="heading 2"/>
    <w:basedOn w:val="a"/>
    <w:next w:val="Standard"/>
    <w:uiPriority w:val="9"/>
    <w:unhideWhenUsed/>
    <w:qFormat/>
    <w:pPr>
      <w:keepNext/>
      <w:keepLines/>
      <w:spacing w:before="360" w:after="120"/>
      <w:outlineLvl w:val="1"/>
    </w:pPr>
    <w:rPr>
      <w:sz w:val="32"/>
      <w:szCs w:val="32"/>
    </w:rPr>
  </w:style>
  <w:style w:type="paragraph" w:styleId="3">
    <w:name w:val="heading 3"/>
    <w:basedOn w:val="a"/>
    <w:next w:val="Standard"/>
    <w:uiPriority w:val="9"/>
    <w:unhideWhenUsed/>
    <w:qFormat/>
    <w:pPr>
      <w:keepNext/>
      <w:keepLines/>
      <w:spacing w:before="320" w:after="80"/>
      <w:outlineLvl w:val="2"/>
    </w:pPr>
    <w:rPr>
      <w:color w:val="434343"/>
      <w:sz w:val="28"/>
      <w:szCs w:val="28"/>
    </w:rPr>
  </w:style>
  <w:style w:type="paragraph" w:styleId="4">
    <w:name w:val="heading 4"/>
    <w:basedOn w:val="a"/>
    <w:next w:val="Standard"/>
    <w:uiPriority w:val="9"/>
    <w:semiHidden/>
    <w:unhideWhenUsed/>
    <w:qFormat/>
    <w:pPr>
      <w:keepNext/>
      <w:keepLines/>
      <w:spacing w:before="280" w:after="80"/>
      <w:outlineLvl w:val="3"/>
    </w:pPr>
    <w:rPr>
      <w:color w:val="666666"/>
      <w:sz w:val="24"/>
      <w:szCs w:val="24"/>
    </w:rPr>
  </w:style>
  <w:style w:type="paragraph" w:styleId="5">
    <w:name w:val="heading 5"/>
    <w:basedOn w:val="a"/>
    <w:next w:val="Standard"/>
    <w:uiPriority w:val="9"/>
    <w:semiHidden/>
    <w:unhideWhenUsed/>
    <w:qFormat/>
    <w:pPr>
      <w:keepNext/>
      <w:keepLines/>
      <w:spacing w:before="240" w:after="80"/>
      <w:outlineLvl w:val="4"/>
    </w:pPr>
    <w:rPr>
      <w:color w:val="666666"/>
    </w:rPr>
  </w:style>
  <w:style w:type="paragraph" w:styleId="6">
    <w:name w:val="heading 6"/>
    <w:basedOn w:val="a"/>
    <w:next w:val="Standard"/>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a3">
    <w:name w:val="List"/>
    <w:basedOn w:val="Textbody"/>
    <w:rPr>
      <w:sz w:val="24"/>
    </w:rPr>
  </w:style>
  <w:style w:type="paragraph" w:styleId="a4">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a5">
    <w:name w:val="Title"/>
    <w:basedOn w:val="a"/>
    <w:next w:val="Standard"/>
    <w:uiPriority w:val="10"/>
    <w:qFormat/>
    <w:pPr>
      <w:keepNext/>
      <w:keepLines/>
      <w:spacing w:after="60"/>
    </w:pPr>
    <w:rPr>
      <w:sz w:val="52"/>
      <w:szCs w:val="52"/>
    </w:rPr>
  </w:style>
  <w:style w:type="paragraph" w:styleId="a6">
    <w:name w:val="Subtitle"/>
    <w:basedOn w:val="a"/>
    <w:next w:val="Standard"/>
    <w:uiPriority w:val="11"/>
    <w:qFormat/>
    <w:pPr>
      <w:keepNext/>
      <w:keepLines/>
      <w:spacing w:after="320"/>
    </w:pPr>
    <w:rPr>
      <w:color w:val="666666"/>
      <w:sz w:val="30"/>
      <w:szCs w:val="30"/>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color w:val="1155CC"/>
      <w:u w:val="single"/>
    </w:rPr>
  </w:style>
  <w:style w:type="character" w:customStyle="1" w:styleId="Internetlink">
    <w:name w:val="Internet link"/>
    <w:rPr>
      <w:color w:val="000080"/>
      <w:u w:val="single"/>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iki.astralinux.ru/pages/viewpage.action?pageId=61575159"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3116</Words>
  <Characters>17765</Characters>
  <Application>Microsoft Office Word</Application>
  <DocSecurity>0</DocSecurity>
  <Lines>148</Lines>
  <Paragraphs>41</Paragraphs>
  <ScaleCrop>false</ScaleCrop>
  <Company/>
  <LinksUpToDate>false</LinksUpToDate>
  <CharactersWithSpaces>20840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Иван</dc:creator>
  <cp:lastModifiedBy>meal ra</cp:lastModifiedBy>
  <cp:revision>2</cp:revision>
  <dcterms:created xsi:type="dcterms:W3CDTF">2022-10-05T06:49:00Z</dcterms:created>
  <dcterms:modified xsi:type="dcterms:W3CDTF">2022-10-05T06:49:00Z</dcterms:modified>
</cp:coreProperties>
</file>